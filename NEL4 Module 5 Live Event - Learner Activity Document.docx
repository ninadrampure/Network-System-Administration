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F493A" w14:textId="574E9075" w:rsidR="004765BA" w:rsidRPr="009B38E1" w:rsidRDefault="004765BA" w:rsidP="004765BA">
      <w:pPr>
        <w:pStyle w:val="Title"/>
        <w:ind w:left="2410"/>
      </w:pPr>
      <w:r w:rsidRPr="009B38E1">
        <w:t>NEL4 Module 5:</w:t>
      </w:r>
      <w:r w:rsidRPr="009B38E1">
        <w:br/>
        <w:t>Network Systems Administration</w:t>
      </w:r>
    </w:p>
    <w:p w14:paraId="14A8E58A" w14:textId="77777777" w:rsidR="004765BA" w:rsidRPr="009B38E1" w:rsidRDefault="004765BA" w:rsidP="004765BA">
      <w:pPr>
        <w:ind w:left="2410"/>
      </w:pPr>
    </w:p>
    <w:p w14:paraId="2E7AA874" w14:textId="58AD059D" w:rsidR="004765BA" w:rsidRPr="009B38E1" w:rsidRDefault="004765BA" w:rsidP="004765BA">
      <w:pPr>
        <w:pStyle w:val="Subtitle"/>
        <w:ind w:left="2410"/>
        <w:rPr>
          <w:color w:val="0D0D0D" w:themeColor="text1"/>
          <w:szCs w:val="24"/>
        </w:rPr>
      </w:pPr>
      <w:r w:rsidRPr="009B38E1">
        <w:rPr>
          <w:color w:val="0D0D0D" w:themeColor="text1"/>
          <w:szCs w:val="24"/>
        </w:rPr>
        <w:t xml:space="preserve">Live </w:t>
      </w:r>
      <w:r w:rsidR="00B91725" w:rsidRPr="009B38E1">
        <w:rPr>
          <w:color w:val="0D0D0D" w:themeColor="text1"/>
          <w:szCs w:val="24"/>
        </w:rPr>
        <w:t>e</w:t>
      </w:r>
      <w:r w:rsidRPr="009B38E1">
        <w:rPr>
          <w:color w:val="0D0D0D" w:themeColor="text1"/>
          <w:szCs w:val="24"/>
        </w:rPr>
        <w:t>vent: Learner Activity Document</w:t>
      </w:r>
    </w:p>
    <w:p w14:paraId="69050321" w14:textId="7A084196" w:rsidR="002A3720" w:rsidRPr="009B38E1" w:rsidRDefault="00B14693" w:rsidP="00A31043">
      <w:pPr>
        <w:pStyle w:val="Subtitle"/>
        <w:ind w:left="2268"/>
        <w:sectPr w:rsidR="002A3720" w:rsidRPr="009B38E1" w:rsidSect="002920C8">
          <w:headerReference w:type="default" r:id="rId11"/>
          <w:footerReference w:type="even" r:id="rId12"/>
          <w:footerReference w:type="default" r:id="rId13"/>
          <w:pgSz w:w="11906" w:h="16838"/>
          <w:pgMar w:top="1701" w:right="851" w:bottom="1134" w:left="851" w:header="567" w:footer="567" w:gutter="0"/>
          <w:pgNumType w:start="1"/>
          <w:cols w:space="708"/>
          <w:titlePg/>
          <w:docGrid w:linePitch="360"/>
        </w:sectPr>
      </w:pPr>
      <w:r w:rsidRPr="009B38E1">
        <w:rPr>
          <w:noProof/>
        </w:rPr>
        <w:drawing>
          <wp:anchor distT="0" distB="0" distL="114300" distR="114300" simplePos="0" relativeHeight="251658242" behindDoc="1" locked="1" layoutInCell="1" allowOverlap="1" wp14:anchorId="29C906B0" wp14:editId="00FFA3E7">
            <wp:simplePos x="0" y="0"/>
            <wp:positionH relativeFrom="column">
              <wp:posOffset>4508500</wp:posOffset>
            </wp:positionH>
            <wp:positionV relativeFrom="paragraph">
              <wp:posOffset>5845810</wp:posOffset>
            </wp:positionV>
            <wp:extent cx="2133600" cy="1079500"/>
            <wp:effectExtent l="0" t="0" r="0" b="6350"/>
            <wp:wrapNone/>
            <wp:docPr id="6462112" name="Picture 11" descr="Decorative image: The Q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112" name="Picture 11" descr="Decorative image: The QA logo"/>
                    <pic:cNvPicPr/>
                  </pic:nvPicPr>
                  <pic:blipFill>
                    <a:blip r:embed="rId14">
                      <a:extLst>
                        <a:ext uri="{28A0092B-C50C-407E-A947-70E740481C1C}">
                          <a14:useLocalDpi xmlns:a14="http://schemas.microsoft.com/office/drawing/2010/main" val="0"/>
                        </a:ext>
                      </a:extLst>
                    </a:blip>
                    <a:stretch>
                      <a:fillRect/>
                    </a:stretch>
                  </pic:blipFill>
                  <pic:spPr>
                    <a:xfrm>
                      <a:off x="0" y="0"/>
                      <a:ext cx="2133600" cy="1079500"/>
                    </a:xfrm>
                    <a:prstGeom prst="rect">
                      <a:avLst/>
                    </a:prstGeom>
                  </pic:spPr>
                </pic:pic>
              </a:graphicData>
            </a:graphic>
            <wp14:sizeRelH relativeFrom="page">
              <wp14:pctWidth>0</wp14:pctWidth>
            </wp14:sizeRelH>
            <wp14:sizeRelV relativeFrom="page">
              <wp14:pctHeight>0</wp14:pctHeight>
            </wp14:sizeRelV>
          </wp:anchor>
        </w:drawing>
      </w:r>
      <w:r w:rsidR="002920C8" w:rsidRPr="009B38E1">
        <w:rPr>
          <w:noProof/>
        </w:rPr>
        <w:drawing>
          <wp:anchor distT="0" distB="0" distL="114300" distR="114300" simplePos="0" relativeHeight="251658241" behindDoc="1" locked="1" layoutInCell="1" allowOverlap="1" wp14:anchorId="44742A25" wp14:editId="0D22BBB6">
            <wp:simplePos x="0" y="0"/>
            <wp:positionH relativeFrom="column">
              <wp:posOffset>-131931</wp:posOffset>
            </wp:positionH>
            <wp:positionV relativeFrom="margin">
              <wp:posOffset>-668020</wp:posOffset>
            </wp:positionV>
            <wp:extent cx="1188462" cy="9900000"/>
            <wp:effectExtent l="0" t="0" r="5715" b="0"/>
            <wp:wrapNone/>
            <wp:docPr id="893779791" name="Picture 10" descr="Decorative image: Front page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779791" name="Picture 10" descr="Decorative image: Front page banner"/>
                    <pic:cNvPicPr/>
                  </pic:nvPicPr>
                  <pic:blipFill>
                    <a:blip r:embed="rId15">
                      <a:extLst>
                        <a:ext uri="{28A0092B-C50C-407E-A947-70E740481C1C}">
                          <a14:useLocalDpi xmlns:a14="http://schemas.microsoft.com/office/drawing/2010/main" val="0"/>
                        </a:ext>
                      </a:extLst>
                    </a:blip>
                    <a:stretch>
                      <a:fillRect/>
                    </a:stretch>
                  </pic:blipFill>
                  <pic:spPr>
                    <a:xfrm>
                      <a:off x="0" y="0"/>
                      <a:ext cx="1188462" cy="9900000"/>
                    </a:xfrm>
                    <a:prstGeom prst="rect">
                      <a:avLst/>
                    </a:prstGeom>
                  </pic:spPr>
                </pic:pic>
              </a:graphicData>
            </a:graphic>
            <wp14:sizeRelH relativeFrom="page">
              <wp14:pctWidth>0</wp14:pctWidth>
            </wp14:sizeRelH>
            <wp14:sizeRelV relativeFrom="page">
              <wp14:pctHeight>0</wp14:pctHeight>
            </wp14:sizeRelV>
          </wp:anchor>
        </w:drawing>
      </w:r>
    </w:p>
    <w:sdt>
      <w:sdtPr>
        <w:rPr>
          <w:rFonts w:asciiTheme="minorHAnsi" w:eastAsiaTheme="minorHAnsi" w:hAnsiTheme="minorHAnsi" w:cstheme="minorBidi"/>
          <w:kern w:val="2"/>
          <w:sz w:val="24"/>
          <w:szCs w:val="24"/>
          <w:lang w:val="en-GB"/>
          <w14:ligatures w14:val="standardContextual"/>
        </w:rPr>
        <w:id w:val="-329068841"/>
        <w:docPartObj>
          <w:docPartGallery w:val="Table of Contents"/>
          <w:docPartUnique/>
        </w:docPartObj>
      </w:sdtPr>
      <w:sdtEndPr>
        <w:rPr>
          <w:rFonts w:ascii="Figtree" w:hAnsi="Figtree"/>
          <w:b/>
          <w:bCs/>
          <w:szCs w:val="28"/>
        </w:rPr>
      </w:sdtEndPr>
      <w:sdtContent>
        <w:p w14:paraId="0055FC15" w14:textId="31FC3552" w:rsidR="009D3007" w:rsidRPr="009B38E1" w:rsidRDefault="009D3007" w:rsidP="00A21BA0">
          <w:pPr>
            <w:pStyle w:val="TOCHeading"/>
            <w:rPr>
              <w:lang w:val="en-GB"/>
            </w:rPr>
          </w:pPr>
          <w:r w:rsidRPr="009B38E1">
            <w:rPr>
              <w:lang w:val="en-GB"/>
            </w:rPr>
            <w:t>Contents</w:t>
          </w:r>
        </w:p>
        <w:p w14:paraId="24FB070F" w14:textId="1D975400" w:rsidR="0052130D" w:rsidRDefault="002674E8">
          <w:pPr>
            <w:pStyle w:val="TOC1"/>
            <w:tabs>
              <w:tab w:val="right" w:leader="dot" w:pos="10194"/>
            </w:tabs>
            <w:rPr>
              <w:rFonts w:asciiTheme="minorHAnsi" w:eastAsiaTheme="minorEastAsia" w:hAnsiTheme="minorHAnsi"/>
              <w:noProof/>
              <w:szCs w:val="24"/>
              <w:lang w:val="en-US"/>
            </w:rPr>
          </w:pPr>
          <w:r w:rsidRPr="009B38E1">
            <w:fldChar w:fldCharType="begin"/>
          </w:r>
          <w:r w:rsidRPr="009B38E1">
            <w:instrText xml:space="preserve"> TOC \o "1-1" \h \z \u </w:instrText>
          </w:r>
          <w:r w:rsidRPr="009B38E1">
            <w:fldChar w:fldCharType="separate"/>
          </w:r>
          <w:hyperlink w:anchor="_Toc205455912" w:history="1">
            <w:r w:rsidR="0052130D" w:rsidRPr="00FE1CD2">
              <w:rPr>
                <w:rStyle w:val="Hyperlink"/>
                <w:rFonts w:eastAsia="Times New Roman"/>
                <w:noProof/>
                <w:lang w:eastAsia="en-GB"/>
              </w:rPr>
              <w:t>Activity 1: Choosing Tower or Rack Mount Server</w:t>
            </w:r>
            <w:r w:rsidR="0052130D">
              <w:rPr>
                <w:noProof/>
                <w:webHidden/>
              </w:rPr>
              <w:tab/>
            </w:r>
            <w:r w:rsidR="0052130D">
              <w:rPr>
                <w:noProof/>
                <w:webHidden/>
              </w:rPr>
              <w:fldChar w:fldCharType="begin"/>
            </w:r>
            <w:r w:rsidR="0052130D">
              <w:rPr>
                <w:noProof/>
                <w:webHidden/>
              </w:rPr>
              <w:instrText xml:space="preserve"> PAGEREF _Toc205455912 \h </w:instrText>
            </w:r>
            <w:r w:rsidR="0052130D">
              <w:rPr>
                <w:noProof/>
                <w:webHidden/>
              </w:rPr>
            </w:r>
            <w:r w:rsidR="0052130D">
              <w:rPr>
                <w:noProof/>
                <w:webHidden/>
              </w:rPr>
              <w:fldChar w:fldCharType="separate"/>
            </w:r>
            <w:r w:rsidR="005623E2">
              <w:rPr>
                <w:noProof/>
                <w:webHidden/>
              </w:rPr>
              <w:t>1</w:t>
            </w:r>
            <w:r w:rsidR="0052130D">
              <w:rPr>
                <w:noProof/>
                <w:webHidden/>
              </w:rPr>
              <w:fldChar w:fldCharType="end"/>
            </w:r>
          </w:hyperlink>
        </w:p>
        <w:p w14:paraId="4D4A8963" w14:textId="0F30FB0D" w:rsidR="0052130D" w:rsidRDefault="0052130D">
          <w:pPr>
            <w:pStyle w:val="TOC1"/>
            <w:tabs>
              <w:tab w:val="right" w:leader="dot" w:pos="10194"/>
            </w:tabs>
            <w:rPr>
              <w:rFonts w:asciiTheme="minorHAnsi" w:eastAsiaTheme="minorEastAsia" w:hAnsiTheme="minorHAnsi"/>
              <w:noProof/>
              <w:szCs w:val="24"/>
              <w:lang w:val="en-US"/>
            </w:rPr>
          </w:pPr>
          <w:hyperlink w:anchor="_Toc205455913" w:history="1">
            <w:r w:rsidRPr="00FE1CD2">
              <w:rPr>
                <w:rStyle w:val="Hyperlink"/>
                <w:noProof/>
              </w:rPr>
              <w:t>Activity 2: Recommend HDD vs SSD</w:t>
            </w:r>
            <w:r>
              <w:rPr>
                <w:noProof/>
                <w:webHidden/>
              </w:rPr>
              <w:tab/>
            </w:r>
            <w:r>
              <w:rPr>
                <w:noProof/>
                <w:webHidden/>
              </w:rPr>
              <w:fldChar w:fldCharType="begin"/>
            </w:r>
            <w:r>
              <w:rPr>
                <w:noProof/>
                <w:webHidden/>
              </w:rPr>
              <w:instrText xml:space="preserve"> PAGEREF _Toc205455913 \h </w:instrText>
            </w:r>
            <w:r>
              <w:rPr>
                <w:noProof/>
                <w:webHidden/>
              </w:rPr>
            </w:r>
            <w:r>
              <w:rPr>
                <w:noProof/>
                <w:webHidden/>
              </w:rPr>
              <w:fldChar w:fldCharType="separate"/>
            </w:r>
            <w:r w:rsidR="005623E2">
              <w:rPr>
                <w:noProof/>
                <w:webHidden/>
              </w:rPr>
              <w:t>3</w:t>
            </w:r>
            <w:r>
              <w:rPr>
                <w:noProof/>
                <w:webHidden/>
              </w:rPr>
              <w:fldChar w:fldCharType="end"/>
            </w:r>
          </w:hyperlink>
        </w:p>
        <w:p w14:paraId="3F858AFC" w14:textId="7A3BBB43" w:rsidR="0052130D" w:rsidRDefault="0052130D">
          <w:pPr>
            <w:pStyle w:val="TOC1"/>
            <w:tabs>
              <w:tab w:val="right" w:leader="dot" w:pos="10194"/>
            </w:tabs>
            <w:rPr>
              <w:rFonts w:asciiTheme="minorHAnsi" w:eastAsiaTheme="minorEastAsia" w:hAnsiTheme="minorHAnsi"/>
              <w:noProof/>
              <w:szCs w:val="24"/>
              <w:lang w:val="en-US"/>
            </w:rPr>
          </w:pPr>
          <w:hyperlink w:anchor="_Toc205455914" w:history="1">
            <w:r w:rsidRPr="00FE1CD2">
              <w:rPr>
                <w:rStyle w:val="Hyperlink"/>
                <w:rFonts w:eastAsia="Times New Roman"/>
                <w:noProof/>
                <w:lang w:eastAsia="en-GB"/>
              </w:rPr>
              <w:t>Activity 3: Recommend DAS-NAS-SAN storage</w:t>
            </w:r>
            <w:r>
              <w:rPr>
                <w:noProof/>
                <w:webHidden/>
              </w:rPr>
              <w:tab/>
            </w:r>
            <w:r>
              <w:rPr>
                <w:noProof/>
                <w:webHidden/>
              </w:rPr>
              <w:fldChar w:fldCharType="begin"/>
            </w:r>
            <w:r>
              <w:rPr>
                <w:noProof/>
                <w:webHidden/>
              </w:rPr>
              <w:instrText xml:space="preserve"> PAGEREF _Toc205455914 \h </w:instrText>
            </w:r>
            <w:r>
              <w:rPr>
                <w:noProof/>
                <w:webHidden/>
              </w:rPr>
            </w:r>
            <w:r>
              <w:rPr>
                <w:noProof/>
                <w:webHidden/>
              </w:rPr>
              <w:fldChar w:fldCharType="separate"/>
            </w:r>
            <w:r w:rsidR="005623E2">
              <w:rPr>
                <w:noProof/>
                <w:webHidden/>
              </w:rPr>
              <w:t>5</w:t>
            </w:r>
            <w:r>
              <w:rPr>
                <w:noProof/>
                <w:webHidden/>
              </w:rPr>
              <w:fldChar w:fldCharType="end"/>
            </w:r>
          </w:hyperlink>
        </w:p>
        <w:p w14:paraId="0131AE3B" w14:textId="73B4E977" w:rsidR="0052130D" w:rsidRDefault="0052130D">
          <w:pPr>
            <w:pStyle w:val="TOC1"/>
            <w:tabs>
              <w:tab w:val="right" w:leader="dot" w:pos="10194"/>
            </w:tabs>
            <w:rPr>
              <w:rFonts w:asciiTheme="minorHAnsi" w:eastAsiaTheme="minorEastAsia" w:hAnsiTheme="minorHAnsi"/>
              <w:noProof/>
              <w:szCs w:val="24"/>
              <w:lang w:val="en-US"/>
            </w:rPr>
          </w:pPr>
          <w:hyperlink w:anchor="_Toc205455915" w:history="1">
            <w:r w:rsidRPr="00FE1CD2">
              <w:rPr>
                <w:rStyle w:val="Hyperlink"/>
                <w:rFonts w:eastAsia="Times New Roman"/>
                <w:noProof/>
                <w:lang w:eastAsia="en-GB"/>
              </w:rPr>
              <w:t>Activity 4: Recommend RAID storage solution</w:t>
            </w:r>
            <w:r>
              <w:rPr>
                <w:noProof/>
                <w:webHidden/>
              </w:rPr>
              <w:tab/>
            </w:r>
            <w:r>
              <w:rPr>
                <w:noProof/>
                <w:webHidden/>
              </w:rPr>
              <w:fldChar w:fldCharType="begin"/>
            </w:r>
            <w:r>
              <w:rPr>
                <w:noProof/>
                <w:webHidden/>
              </w:rPr>
              <w:instrText xml:space="preserve"> PAGEREF _Toc205455915 \h </w:instrText>
            </w:r>
            <w:r>
              <w:rPr>
                <w:noProof/>
                <w:webHidden/>
              </w:rPr>
            </w:r>
            <w:r>
              <w:rPr>
                <w:noProof/>
                <w:webHidden/>
              </w:rPr>
              <w:fldChar w:fldCharType="separate"/>
            </w:r>
            <w:r w:rsidR="005623E2">
              <w:rPr>
                <w:noProof/>
                <w:webHidden/>
              </w:rPr>
              <w:t>7</w:t>
            </w:r>
            <w:r>
              <w:rPr>
                <w:noProof/>
                <w:webHidden/>
              </w:rPr>
              <w:fldChar w:fldCharType="end"/>
            </w:r>
          </w:hyperlink>
        </w:p>
        <w:p w14:paraId="69F5C840" w14:textId="48EAA6E7" w:rsidR="0052130D" w:rsidRDefault="0052130D">
          <w:pPr>
            <w:pStyle w:val="TOC1"/>
            <w:tabs>
              <w:tab w:val="right" w:leader="dot" w:pos="10194"/>
            </w:tabs>
            <w:rPr>
              <w:rFonts w:asciiTheme="minorHAnsi" w:eastAsiaTheme="minorEastAsia" w:hAnsiTheme="minorHAnsi"/>
              <w:noProof/>
              <w:szCs w:val="24"/>
              <w:lang w:val="en-US"/>
            </w:rPr>
          </w:pPr>
          <w:hyperlink w:anchor="_Toc205455916" w:history="1">
            <w:r w:rsidRPr="00FE1CD2">
              <w:rPr>
                <w:rStyle w:val="Hyperlink"/>
                <w:rFonts w:eastAsia="SimSun"/>
                <w:noProof/>
                <w:lang w:eastAsia="en-GB"/>
              </w:rPr>
              <w:t>Activity 5: Create and verify RAID setup</w:t>
            </w:r>
            <w:r>
              <w:rPr>
                <w:noProof/>
                <w:webHidden/>
              </w:rPr>
              <w:tab/>
            </w:r>
            <w:r>
              <w:rPr>
                <w:noProof/>
                <w:webHidden/>
              </w:rPr>
              <w:fldChar w:fldCharType="begin"/>
            </w:r>
            <w:r>
              <w:rPr>
                <w:noProof/>
                <w:webHidden/>
              </w:rPr>
              <w:instrText xml:space="preserve"> PAGEREF _Toc205455916 \h </w:instrText>
            </w:r>
            <w:r>
              <w:rPr>
                <w:noProof/>
                <w:webHidden/>
              </w:rPr>
            </w:r>
            <w:r>
              <w:rPr>
                <w:noProof/>
                <w:webHidden/>
              </w:rPr>
              <w:fldChar w:fldCharType="separate"/>
            </w:r>
            <w:r w:rsidR="005623E2">
              <w:rPr>
                <w:noProof/>
                <w:webHidden/>
              </w:rPr>
              <w:t>9</w:t>
            </w:r>
            <w:r>
              <w:rPr>
                <w:noProof/>
                <w:webHidden/>
              </w:rPr>
              <w:fldChar w:fldCharType="end"/>
            </w:r>
          </w:hyperlink>
        </w:p>
        <w:p w14:paraId="15102FA6" w14:textId="5C610638" w:rsidR="0052130D" w:rsidRDefault="0052130D">
          <w:pPr>
            <w:pStyle w:val="TOC1"/>
            <w:tabs>
              <w:tab w:val="right" w:leader="dot" w:pos="10194"/>
            </w:tabs>
            <w:rPr>
              <w:rFonts w:asciiTheme="minorHAnsi" w:eastAsiaTheme="minorEastAsia" w:hAnsiTheme="minorHAnsi"/>
              <w:noProof/>
              <w:szCs w:val="24"/>
              <w:lang w:val="en-US"/>
            </w:rPr>
          </w:pPr>
          <w:hyperlink w:anchor="_Toc205455917" w:history="1">
            <w:r w:rsidRPr="00FE1CD2">
              <w:rPr>
                <w:rStyle w:val="Hyperlink"/>
                <w:rFonts w:eastAsia="Times New Roman" w:cs="Times New Roman"/>
                <w:noProof/>
                <w:kern w:val="0"/>
                <w:lang w:eastAsia="en-GB"/>
                <w14:ligatures w14:val="none"/>
              </w:rPr>
              <w:t xml:space="preserve">Activity 6: </w:t>
            </w:r>
            <w:r w:rsidRPr="00FE1CD2">
              <w:rPr>
                <w:rStyle w:val="Hyperlink"/>
                <w:noProof/>
              </w:rPr>
              <w:t>RAID multiple choice quiz</w:t>
            </w:r>
            <w:r>
              <w:rPr>
                <w:noProof/>
                <w:webHidden/>
              </w:rPr>
              <w:tab/>
            </w:r>
            <w:r>
              <w:rPr>
                <w:noProof/>
                <w:webHidden/>
              </w:rPr>
              <w:fldChar w:fldCharType="begin"/>
            </w:r>
            <w:r>
              <w:rPr>
                <w:noProof/>
                <w:webHidden/>
              </w:rPr>
              <w:instrText xml:space="preserve"> PAGEREF _Toc205455917 \h </w:instrText>
            </w:r>
            <w:r>
              <w:rPr>
                <w:noProof/>
                <w:webHidden/>
              </w:rPr>
            </w:r>
            <w:r>
              <w:rPr>
                <w:noProof/>
                <w:webHidden/>
              </w:rPr>
              <w:fldChar w:fldCharType="separate"/>
            </w:r>
            <w:r w:rsidR="005623E2">
              <w:rPr>
                <w:noProof/>
                <w:webHidden/>
              </w:rPr>
              <w:t>12</w:t>
            </w:r>
            <w:r>
              <w:rPr>
                <w:noProof/>
                <w:webHidden/>
              </w:rPr>
              <w:fldChar w:fldCharType="end"/>
            </w:r>
          </w:hyperlink>
        </w:p>
        <w:p w14:paraId="29009D91" w14:textId="3D980D5E" w:rsidR="0052130D" w:rsidRDefault="0052130D">
          <w:pPr>
            <w:pStyle w:val="TOC1"/>
            <w:tabs>
              <w:tab w:val="right" w:leader="dot" w:pos="10194"/>
            </w:tabs>
            <w:rPr>
              <w:rFonts w:asciiTheme="minorHAnsi" w:eastAsiaTheme="minorEastAsia" w:hAnsiTheme="minorHAnsi"/>
              <w:noProof/>
              <w:szCs w:val="24"/>
              <w:lang w:val="en-US"/>
            </w:rPr>
          </w:pPr>
          <w:hyperlink w:anchor="_Toc205455918" w:history="1">
            <w:r w:rsidRPr="00FE1CD2">
              <w:rPr>
                <w:rStyle w:val="Hyperlink"/>
                <w:noProof/>
              </w:rPr>
              <w:t>Activity 7: Recommend Windows vs Linux Server</w:t>
            </w:r>
            <w:r>
              <w:rPr>
                <w:noProof/>
                <w:webHidden/>
              </w:rPr>
              <w:tab/>
            </w:r>
            <w:r>
              <w:rPr>
                <w:noProof/>
                <w:webHidden/>
              </w:rPr>
              <w:fldChar w:fldCharType="begin"/>
            </w:r>
            <w:r>
              <w:rPr>
                <w:noProof/>
                <w:webHidden/>
              </w:rPr>
              <w:instrText xml:space="preserve"> PAGEREF _Toc205455918 \h </w:instrText>
            </w:r>
            <w:r>
              <w:rPr>
                <w:noProof/>
                <w:webHidden/>
              </w:rPr>
            </w:r>
            <w:r>
              <w:rPr>
                <w:noProof/>
                <w:webHidden/>
              </w:rPr>
              <w:fldChar w:fldCharType="separate"/>
            </w:r>
            <w:r w:rsidR="005623E2">
              <w:rPr>
                <w:noProof/>
                <w:webHidden/>
              </w:rPr>
              <w:t>16</w:t>
            </w:r>
            <w:r>
              <w:rPr>
                <w:noProof/>
                <w:webHidden/>
              </w:rPr>
              <w:fldChar w:fldCharType="end"/>
            </w:r>
          </w:hyperlink>
        </w:p>
        <w:p w14:paraId="17A9883D" w14:textId="41C4A25D" w:rsidR="0052130D" w:rsidRDefault="0052130D">
          <w:pPr>
            <w:pStyle w:val="TOC1"/>
            <w:tabs>
              <w:tab w:val="right" w:leader="dot" w:pos="10194"/>
            </w:tabs>
            <w:rPr>
              <w:rFonts w:asciiTheme="minorHAnsi" w:eastAsiaTheme="minorEastAsia" w:hAnsiTheme="minorHAnsi"/>
              <w:noProof/>
              <w:szCs w:val="24"/>
              <w:lang w:val="en-US"/>
            </w:rPr>
          </w:pPr>
          <w:hyperlink w:anchor="_Toc205455919" w:history="1">
            <w:r w:rsidRPr="00FE1CD2">
              <w:rPr>
                <w:rStyle w:val="Hyperlink"/>
                <w:noProof/>
              </w:rPr>
              <w:t>Activity 8: Windows and Linux server install</w:t>
            </w:r>
            <w:r>
              <w:rPr>
                <w:noProof/>
                <w:webHidden/>
              </w:rPr>
              <w:tab/>
            </w:r>
            <w:r>
              <w:rPr>
                <w:noProof/>
                <w:webHidden/>
              </w:rPr>
              <w:fldChar w:fldCharType="begin"/>
            </w:r>
            <w:r>
              <w:rPr>
                <w:noProof/>
                <w:webHidden/>
              </w:rPr>
              <w:instrText xml:space="preserve"> PAGEREF _Toc205455919 \h </w:instrText>
            </w:r>
            <w:r>
              <w:rPr>
                <w:noProof/>
                <w:webHidden/>
              </w:rPr>
            </w:r>
            <w:r>
              <w:rPr>
                <w:noProof/>
                <w:webHidden/>
              </w:rPr>
              <w:fldChar w:fldCharType="separate"/>
            </w:r>
            <w:r w:rsidR="005623E2">
              <w:rPr>
                <w:noProof/>
                <w:webHidden/>
              </w:rPr>
              <w:t>18</w:t>
            </w:r>
            <w:r>
              <w:rPr>
                <w:noProof/>
                <w:webHidden/>
              </w:rPr>
              <w:fldChar w:fldCharType="end"/>
            </w:r>
          </w:hyperlink>
        </w:p>
        <w:p w14:paraId="5DDC475A" w14:textId="1823A049" w:rsidR="0052130D" w:rsidRDefault="0052130D">
          <w:pPr>
            <w:pStyle w:val="TOC1"/>
            <w:tabs>
              <w:tab w:val="right" w:leader="dot" w:pos="10194"/>
            </w:tabs>
            <w:rPr>
              <w:rFonts w:asciiTheme="minorHAnsi" w:eastAsiaTheme="minorEastAsia" w:hAnsiTheme="minorHAnsi"/>
              <w:noProof/>
              <w:szCs w:val="24"/>
              <w:lang w:val="en-US"/>
            </w:rPr>
          </w:pPr>
          <w:hyperlink w:anchor="_Toc205455920" w:history="1">
            <w:r w:rsidRPr="00FE1CD2">
              <w:rPr>
                <w:rStyle w:val="Hyperlink"/>
                <w:noProof/>
              </w:rPr>
              <w:t>Activity 9: Install Active Directory Domain Services</w:t>
            </w:r>
            <w:r>
              <w:rPr>
                <w:noProof/>
                <w:webHidden/>
              </w:rPr>
              <w:tab/>
            </w:r>
            <w:r>
              <w:rPr>
                <w:noProof/>
                <w:webHidden/>
              </w:rPr>
              <w:fldChar w:fldCharType="begin"/>
            </w:r>
            <w:r>
              <w:rPr>
                <w:noProof/>
                <w:webHidden/>
              </w:rPr>
              <w:instrText xml:space="preserve"> PAGEREF _Toc205455920 \h </w:instrText>
            </w:r>
            <w:r>
              <w:rPr>
                <w:noProof/>
                <w:webHidden/>
              </w:rPr>
            </w:r>
            <w:r>
              <w:rPr>
                <w:noProof/>
                <w:webHidden/>
              </w:rPr>
              <w:fldChar w:fldCharType="separate"/>
            </w:r>
            <w:r w:rsidR="005623E2">
              <w:rPr>
                <w:noProof/>
                <w:webHidden/>
              </w:rPr>
              <w:t>23</w:t>
            </w:r>
            <w:r>
              <w:rPr>
                <w:noProof/>
                <w:webHidden/>
              </w:rPr>
              <w:fldChar w:fldCharType="end"/>
            </w:r>
          </w:hyperlink>
        </w:p>
        <w:p w14:paraId="66AA3490" w14:textId="18D6FF7F" w:rsidR="0052130D" w:rsidRDefault="0052130D">
          <w:pPr>
            <w:pStyle w:val="TOC1"/>
            <w:tabs>
              <w:tab w:val="right" w:leader="dot" w:pos="10194"/>
            </w:tabs>
            <w:rPr>
              <w:rFonts w:asciiTheme="minorHAnsi" w:eastAsiaTheme="minorEastAsia" w:hAnsiTheme="minorHAnsi"/>
              <w:noProof/>
              <w:szCs w:val="24"/>
              <w:lang w:val="en-US"/>
            </w:rPr>
          </w:pPr>
          <w:hyperlink w:anchor="_Toc205455921" w:history="1">
            <w:r w:rsidRPr="00FE1CD2">
              <w:rPr>
                <w:rStyle w:val="Hyperlink"/>
                <w:noProof/>
              </w:rPr>
              <w:t>Activity 10: SNMP Configuration</w:t>
            </w:r>
            <w:r>
              <w:rPr>
                <w:noProof/>
                <w:webHidden/>
              </w:rPr>
              <w:tab/>
            </w:r>
            <w:r>
              <w:rPr>
                <w:noProof/>
                <w:webHidden/>
              </w:rPr>
              <w:fldChar w:fldCharType="begin"/>
            </w:r>
            <w:r>
              <w:rPr>
                <w:noProof/>
                <w:webHidden/>
              </w:rPr>
              <w:instrText xml:space="preserve"> PAGEREF _Toc205455921 \h </w:instrText>
            </w:r>
            <w:r>
              <w:rPr>
                <w:noProof/>
                <w:webHidden/>
              </w:rPr>
            </w:r>
            <w:r>
              <w:rPr>
                <w:noProof/>
                <w:webHidden/>
              </w:rPr>
              <w:fldChar w:fldCharType="separate"/>
            </w:r>
            <w:r w:rsidR="005623E2">
              <w:rPr>
                <w:noProof/>
                <w:webHidden/>
              </w:rPr>
              <w:t>25</w:t>
            </w:r>
            <w:r>
              <w:rPr>
                <w:noProof/>
                <w:webHidden/>
              </w:rPr>
              <w:fldChar w:fldCharType="end"/>
            </w:r>
          </w:hyperlink>
        </w:p>
        <w:p w14:paraId="2AAF7598" w14:textId="2ABA5976" w:rsidR="0052130D" w:rsidRDefault="0052130D">
          <w:pPr>
            <w:pStyle w:val="TOC1"/>
            <w:tabs>
              <w:tab w:val="right" w:leader="dot" w:pos="10194"/>
            </w:tabs>
            <w:rPr>
              <w:rFonts w:asciiTheme="minorHAnsi" w:eastAsiaTheme="minorEastAsia" w:hAnsiTheme="minorHAnsi"/>
              <w:noProof/>
              <w:szCs w:val="24"/>
              <w:lang w:val="en-US"/>
            </w:rPr>
          </w:pPr>
          <w:hyperlink w:anchor="_Toc205455922" w:history="1">
            <w:r w:rsidRPr="00FE1CD2">
              <w:rPr>
                <w:rStyle w:val="Hyperlink"/>
                <w:noProof/>
              </w:rPr>
              <w:t>Activity 11: System upgrading and testing</w:t>
            </w:r>
            <w:r>
              <w:rPr>
                <w:noProof/>
                <w:webHidden/>
              </w:rPr>
              <w:tab/>
            </w:r>
            <w:r>
              <w:rPr>
                <w:noProof/>
                <w:webHidden/>
              </w:rPr>
              <w:fldChar w:fldCharType="begin"/>
            </w:r>
            <w:r>
              <w:rPr>
                <w:noProof/>
                <w:webHidden/>
              </w:rPr>
              <w:instrText xml:space="preserve"> PAGEREF _Toc205455922 \h </w:instrText>
            </w:r>
            <w:r>
              <w:rPr>
                <w:noProof/>
                <w:webHidden/>
              </w:rPr>
            </w:r>
            <w:r>
              <w:rPr>
                <w:noProof/>
                <w:webHidden/>
              </w:rPr>
              <w:fldChar w:fldCharType="separate"/>
            </w:r>
            <w:r w:rsidR="005623E2">
              <w:rPr>
                <w:noProof/>
                <w:webHidden/>
              </w:rPr>
              <w:t>30</w:t>
            </w:r>
            <w:r>
              <w:rPr>
                <w:noProof/>
                <w:webHidden/>
              </w:rPr>
              <w:fldChar w:fldCharType="end"/>
            </w:r>
          </w:hyperlink>
        </w:p>
        <w:p w14:paraId="283F16AC" w14:textId="04BEF711" w:rsidR="0052130D" w:rsidRDefault="0052130D">
          <w:pPr>
            <w:pStyle w:val="TOC1"/>
            <w:tabs>
              <w:tab w:val="right" w:leader="dot" w:pos="10194"/>
            </w:tabs>
            <w:rPr>
              <w:rFonts w:asciiTheme="minorHAnsi" w:eastAsiaTheme="minorEastAsia" w:hAnsiTheme="minorHAnsi"/>
              <w:noProof/>
              <w:szCs w:val="24"/>
              <w:lang w:val="en-US"/>
            </w:rPr>
          </w:pPr>
          <w:hyperlink w:anchor="_Toc205455923" w:history="1">
            <w:r w:rsidRPr="00FE1CD2">
              <w:rPr>
                <w:rStyle w:val="Hyperlink"/>
                <w:noProof/>
              </w:rPr>
              <w:t>Activity 12: System performance improvement</w:t>
            </w:r>
            <w:r>
              <w:rPr>
                <w:noProof/>
                <w:webHidden/>
              </w:rPr>
              <w:tab/>
            </w:r>
            <w:r>
              <w:rPr>
                <w:noProof/>
                <w:webHidden/>
              </w:rPr>
              <w:fldChar w:fldCharType="begin"/>
            </w:r>
            <w:r>
              <w:rPr>
                <w:noProof/>
                <w:webHidden/>
              </w:rPr>
              <w:instrText xml:space="preserve"> PAGEREF _Toc205455923 \h </w:instrText>
            </w:r>
            <w:r>
              <w:rPr>
                <w:noProof/>
                <w:webHidden/>
              </w:rPr>
            </w:r>
            <w:r>
              <w:rPr>
                <w:noProof/>
                <w:webHidden/>
              </w:rPr>
              <w:fldChar w:fldCharType="separate"/>
            </w:r>
            <w:r w:rsidR="005623E2">
              <w:rPr>
                <w:noProof/>
                <w:webHidden/>
              </w:rPr>
              <w:t>33</w:t>
            </w:r>
            <w:r>
              <w:rPr>
                <w:noProof/>
                <w:webHidden/>
              </w:rPr>
              <w:fldChar w:fldCharType="end"/>
            </w:r>
          </w:hyperlink>
        </w:p>
        <w:p w14:paraId="17557EC8" w14:textId="33741D69" w:rsidR="0052130D" w:rsidRDefault="0052130D">
          <w:pPr>
            <w:pStyle w:val="TOC1"/>
            <w:tabs>
              <w:tab w:val="right" w:leader="dot" w:pos="10194"/>
            </w:tabs>
            <w:rPr>
              <w:rFonts w:asciiTheme="minorHAnsi" w:eastAsiaTheme="minorEastAsia" w:hAnsiTheme="minorHAnsi"/>
              <w:noProof/>
              <w:szCs w:val="24"/>
              <w:lang w:val="en-US"/>
            </w:rPr>
          </w:pPr>
          <w:hyperlink w:anchor="_Toc205455924" w:history="1">
            <w:r w:rsidRPr="00FE1CD2">
              <w:rPr>
                <w:rStyle w:val="Hyperlink"/>
                <w:noProof/>
              </w:rPr>
              <w:t>Activity 13: System performance monitoring</w:t>
            </w:r>
            <w:r>
              <w:rPr>
                <w:noProof/>
                <w:webHidden/>
              </w:rPr>
              <w:tab/>
            </w:r>
            <w:r>
              <w:rPr>
                <w:noProof/>
                <w:webHidden/>
              </w:rPr>
              <w:fldChar w:fldCharType="begin"/>
            </w:r>
            <w:r>
              <w:rPr>
                <w:noProof/>
                <w:webHidden/>
              </w:rPr>
              <w:instrText xml:space="preserve"> PAGEREF _Toc205455924 \h </w:instrText>
            </w:r>
            <w:r>
              <w:rPr>
                <w:noProof/>
                <w:webHidden/>
              </w:rPr>
            </w:r>
            <w:r>
              <w:rPr>
                <w:noProof/>
                <w:webHidden/>
              </w:rPr>
              <w:fldChar w:fldCharType="separate"/>
            </w:r>
            <w:r w:rsidR="005623E2">
              <w:rPr>
                <w:noProof/>
                <w:webHidden/>
              </w:rPr>
              <w:t>36</w:t>
            </w:r>
            <w:r>
              <w:rPr>
                <w:noProof/>
                <w:webHidden/>
              </w:rPr>
              <w:fldChar w:fldCharType="end"/>
            </w:r>
          </w:hyperlink>
        </w:p>
        <w:p w14:paraId="45ED7E45" w14:textId="70F0ED23" w:rsidR="0052130D" w:rsidRDefault="0052130D">
          <w:pPr>
            <w:pStyle w:val="TOC1"/>
            <w:tabs>
              <w:tab w:val="right" w:leader="dot" w:pos="10194"/>
            </w:tabs>
            <w:rPr>
              <w:rFonts w:asciiTheme="minorHAnsi" w:eastAsiaTheme="minorEastAsia" w:hAnsiTheme="minorHAnsi"/>
              <w:noProof/>
              <w:szCs w:val="24"/>
              <w:lang w:val="en-US"/>
            </w:rPr>
          </w:pPr>
          <w:hyperlink w:anchor="_Toc205455925" w:history="1">
            <w:r w:rsidRPr="00FE1CD2">
              <w:rPr>
                <w:rStyle w:val="Hyperlink"/>
                <w:rFonts w:cs="Segoe UI Emoji"/>
                <w:noProof/>
              </w:rPr>
              <w:t>Activity 14</w:t>
            </w:r>
            <w:r w:rsidRPr="00FE1CD2">
              <w:rPr>
                <w:rStyle w:val="Hyperlink"/>
                <w:noProof/>
              </w:rPr>
              <w:t>: Service Level Agreement</w:t>
            </w:r>
            <w:r>
              <w:rPr>
                <w:noProof/>
                <w:webHidden/>
              </w:rPr>
              <w:tab/>
            </w:r>
            <w:r>
              <w:rPr>
                <w:noProof/>
                <w:webHidden/>
              </w:rPr>
              <w:fldChar w:fldCharType="begin"/>
            </w:r>
            <w:r>
              <w:rPr>
                <w:noProof/>
                <w:webHidden/>
              </w:rPr>
              <w:instrText xml:space="preserve"> PAGEREF _Toc205455925 \h </w:instrText>
            </w:r>
            <w:r>
              <w:rPr>
                <w:noProof/>
                <w:webHidden/>
              </w:rPr>
            </w:r>
            <w:r>
              <w:rPr>
                <w:noProof/>
                <w:webHidden/>
              </w:rPr>
              <w:fldChar w:fldCharType="separate"/>
            </w:r>
            <w:r w:rsidR="005623E2">
              <w:rPr>
                <w:noProof/>
                <w:webHidden/>
              </w:rPr>
              <w:t>40</w:t>
            </w:r>
            <w:r>
              <w:rPr>
                <w:noProof/>
                <w:webHidden/>
              </w:rPr>
              <w:fldChar w:fldCharType="end"/>
            </w:r>
          </w:hyperlink>
        </w:p>
        <w:p w14:paraId="4311FF13" w14:textId="0202C855" w:rsidR="0052130D" w:rsidRDefault="0052130D">
          <w:pPr>
            <w:pStyle w:val="TOC1"/>
            <w:tabs>
              <w:tab w:val="right" w:leader="dot" w:pos="10194"/>
            </w:tabs>
            <w:rPr>
              <w:rFonts w:asciiTheme="minorHAnsi" w:eastAsiaTheme="minorEastAsia" w:hAnsiTheme="minorHAnsi"/>
              <w:noProof/>
              <w:szCs w:val="24"/>
              <w:lang w:val="en-US"/>
            </w:rPr>
          </w:pPr>
          <w:hyperlink w:anchor="_Toc205455926" w:history="1">
            <w:r w:rsidRPr="00FE1CD2">
              <w:rPr>
                <w:rStyle w:val="Hyperlink"/>
                <w:noProof/>
              </w:rPr>
              <w:t>Activity 15: Policy and procedure</w:t>
            </w:r>
            <w:r>
              <w:rPr>
                <w:noProof/>
                <w:webHidden/>
              </w:rPr>
              <w:tab/>
            </w:r>
            <w:r>
              <w:rPr>
                <w:noProof/>
                <w:webHidden/>
              </w:rPr>
              <w:fldChar w:fldCharType="begin"/>
            </w:r>
            <w:r>
              <w:rPr>
                <w:noProof/>
                <w:webHidden/>
              </w:rPr>
              <w:instrText xml:space="preserve"> PAGEREF _Toc205455926 \h </w:instrText>
            </w:r>
            <w:r>
              <w:rPr>
                <w:noProof/>
                <w:webHidden/>
              </w:rPr>
            </w:r>
            <w:r>
              <w:rPr>
                <w:noProof/>
                <w:webHidden/>
              </w:rPr>
              <w:fldChar w:fldCharType="separate"/>
            </w:r>
            <w:r w:rsidR="005623E2">
              <w:rPr>
                <w:noProof/>
                <w:webHidden/>
              </w:rPr>
              <w:t>43</w:t>
            </w:r>
            <w:r>
              <w:rPr>
                <w:noProof/>
                <w:webHidden/>
              </w:rPr>
              <w:fldChar w:fldCharType="end"/>
            </w:r>
          </w:hyperlink>
        </w:p>
        <w:p w14:paraId="247345DC" w14:textId="153C3C50" w:rsidR="0052130D" w:rsidRDefault="0052130D">
          <w:pPr>
            <w:pStyle w:val="TOC1"/>
            <w:tabs>
              <w:tab w:val="right" w:leader="dot" w:pos="10194"/>
            </w:tabs>
            <w:rPr>
              <w:rFonts w:asciiTheme="minorHAnsi" w:eastAsiaTheme="minorEastAsia" w:hAnsiTheme="minorHAnsi"/>
              <w:noProof/>
              <w:szCs w:val="24"/>
              <w:lang w:val="en-US"/>
            </w:rPr>
          </w:pPr>
          <w:hyperlink w:anchor="_Toc205455927" w:history="1">
            <w:r w:rsidRPr="00FE1CD2">
              <w:rPr>
                <w:rStyle w:val="Hyperlink"/>
                <w:noProof/>
              </w:rPr>
              <w:t>Activity 16: Server backup</w:t>
            </w:r>
            <w:r>
              <w:rPr>
                <w:noProof/>
                <w:webHidden/>
              </w:rPr>
              <w:tab/>
            </w:r>
            <w:r>
              <w:rPr>
                <w:noProof/>
                <w:webHidden/>
              </w:rPr>
              <w:fldChar w:fldCharType="begin"/>
            </w:r>
            <w:r>
              <w:rPr>
                <w:noProof/>
                <w:webHidden/>
              </w:rPr>
              <w:instrText xml:space="preserve"> PAGEREF _Toc205455927 \h </w:instrText>
            </w:r>
            <w:r>
              <w:rPr>
                <w:noProof/>
                <w:webHidden/>
              </w:rPr>
            </w:r>
            <w:r>
              <w:rPr>
                <w:noProof/>
                <w:webHidden/>
              </w:rPr>
              <w:fldChar w:fldCharType="separate"/>
            </w:r>
            <w:r w:rsidR="005623E2">
              <w:rPr>
                <w:noProof/>
                <w:webHidden/>
              </w:rPr>
              <w:t>46</w:t>
            </w:r>
            <w:r>
              <w:rPr>
                <w:noProof/>
                <w:webHidden/>
              </w:rPr>
              <w:fldChar w:fldCharType="end"/>
            </w:r>
          </w:hyperlink>
        </w:p>
        <w:p w14:paraId="754BC71C" w14:textId="05800F6E" w:rsidR="0052130D" w:rsidRDefault="0052130D">
          <w:pPr>
            <w:pStyle w:val="TOC1"/>
            <w:tabs>
              <w:tab w:val="right" w:leader="dot" w:pos="10194"/>
            </w:tabs>
            <w:rPr>
              <w:rFonts w:asciiTheme="minorHAnsi" w:eastAsiaTheme="minorEastAsia" w:hAnsiTheme="minorHAnsi"/>
              <w:noProof/>
              <w:szCs w:val="24"/>
              <w:lang w:val="en-US"/>
            </w:rPr>
          </w:pPr>
          <w:hyperlink w:anchor="_Toc205455928" w:history="1">
            <w:r w:rsidRPr="00FE1CD2">
              <w:rPr>
                <w:rStyle w:val="Hyperlink"/>
                <w:noProof/>
              </w:rPr>
              <w:t>Activity 17: Client remote backup</w:t>
            </w:r>
            <w:r>
              <w:rPr>
                <w:noProof/>
                <w:webHidden/>
              </w:rPr>
              <w:tab/>
            </w:r>
            <w:r>
              <w:rPr>
                <w:noProof/>
                <w:webHidden/>
              </w:rPr>
              <w:fldChar w:fldCharType="begin"/>
            </w:r>
            <w:r>
              <w:rPr>
                <w:noProof/>
                <w:webHidden/>
              </w:rPr>
              <w:instrText xml:space="preserve"> PAGEREF _Toc205455928 \h </w:instrText>
            </w:r>
            <w:r>
              <w:rPr>
                <w:noProof/>
                <w:webHidden/>
              </w:rPr>
            </w:r>
            <w:r>
              <w:rPr>
                <w:noProof/>
                <w:webHidden/>
              </w:rPr>
              <w:fldChar w:fldCharType="separate"/>
            </w:r>
            <w:r w:rsidR="005623E2">
              <w:rPr>
                <w:noProof/>
                <w:webHidden/>
              </w:rPr>
              <w:t>48</w:t>
            </w:r>
            <w:r>
              <w:rPr>
                <w:noProof/>
                <w:webHidden/>
              </w:rPr>
              <w:fldChar w:fldCharType="end"/>
            </w:r>
          </w:hyperlink>
        </w:p>
        <w:p w14:paraId="7722743B" w14:textId="574AB49E" w:rsidR="0052130D" w:rsidRDefault="0052130D">
          <w:pPr>
            <w:pStyle w:val="TOC1"/>
            <w:tabs>
              <w:tab w:val="right" w:leader="dot" w:pos="10194"/>
            </w:tabs>
            <w:rPr>
              <w:rFonts w:asciiTheme="minorHAnsi" w:eastAsiaTheme="minorEastAsia" w:hAnsiTheme="minorHAnsi"/>
              <w:noProof/>
              <w:szCs w:val="24"/>
              <w:lang w:val="en-US"/>
            </w:rPr>
          </w:pPr>
          <w:hyperlink w:anchor="_Toc205455929" w:history="1">
            <w:r w:rsidRPr="00FE1CD2">
              <w:rPr>
                <w:rStyle w:val="Hyperlink"/>
                <w:noProof/>
              </w:rPr>
              <w:t>Activity 18: Disaster recovery planning (DRP)</w:t>
            </w:r>
            <w:r>
              <w:rPr>
                <w:noProof/>
                <w:webHidden/>
              </w:rPr>
              <w:tab/>
            </w:r>
            <w:r>
              <w:rPr>
                <w:noProof/>
                <w:webHidden/>
              </w:rPr>
              <w:fldChar w:fldCharType="begin"/>
            </w:r>
            <w:r>
              <w:rPr>
                <w:noProof/>
                <w:webHidden/>
              </w:rPr>
              <w:instrText xml:space="preserve"> PAGEREF _Toc205455929 \h </w:instrText>
            </w:r>
            <w:r>
              <w:rPr>
                <w:noProof/>
                <w:webHidden/>
              </w:rPr>
            </w:r>
            <w:r>
              <w:rPr>
                <w:noProof/>
                <w:webHidden/>
              </w:rPr>
              <w:fldChar w:fldCharType="separate"/>
            </w:r>
            <w:r w:rsidR="005623E2">
              <w:rPr>
                <w:noProof/>
                <w:webHidden/>
              </w:rPr>
              <w:t>50</w:t>
            </w:r>
            <w:r>
              <w:rPr>
                <w:noProof/>
                <w:webHidden/>
              </w:rPr>
              <w:fldChar w:fldCharType="end"/>
            </w:r>
          </w:hyperlink>
        </w:p>
        <w:p w14:paraId="7FD1ED65" w14:textId="611B4761" w:rsidR="0052130D" w:rsidRDefault="0052130D">
          <w:pPr>
            <w:pStyle w:val="TOC1"/>
            <w:tabs>
              <w:tab w:val="right" w:leader="dot" w:pos="10194"/>
            </w:tabs>
            <w:rPr>
              <w:rFonts w:asciiTheme="minorHAnsi" w:eastAsiaTheme="minorEastAsia" w:hAnsiTheme="minorHAnsi"/>
              <w:noProof/>
              <w:szCs w:val="24"/>
              <w:lang w:val="en-US"/>
            </w:rPr>
          </w:pPr>
          <w:hyperlink w:anchor="_Toc205455930" w:history="1">
            <w:r w:rsidRPr="00FE1CD2">
              <w:rPr>
                <w:rStyle w:val="Hyperlink"/>
                <w:rFonts w:eastAsia="Times New Roman"/>
                <w:noProof/>
                <w:lang w:eastAsia="en-GB"/>
              </w:rPr>
              <w:t>Activity 19: Change management compliance</w:t>
            </w:r>
            <w:r>
              <w:rPr>
                <w:noProof/>
                <w:webHidden/>
              </w:rPr>
              <w:tab/>
            </w:r>
            <w:r>
              <w:rPr>
                <w:noProof/>
                <w:webHidden/>
              </w:rPr>
              <w:fldChar w:fldCharType="begin"/>
            </w:r>
            <w:r>
              <w:rPr>
                <w:noProof/>
                <w:webHidden/>
              </w:rPr>
              <w:instrText xml:space="preserve"> PAGEREF _Toc205455930 \h </w:instrText>
            </w:r>
            <w:r>
              <w:rPr>
                <w:noProof/>
                <w:webHidden/>
              </w:rPr>
            </w:r>
            <w:r>
              <w:rPr>
                <w:noProof/>
                <w:webHidden/>
              </w:rPr>
              <w:fldChar w:fldCharType="separate"/>
            </w:r>
            <w:r w:rsidR="005623E2">
              <w:rPr>
                <w:noProof/>
                <w:webHidden/>
              </w:rPr>
              <w:t>53</w:t>
            </w:r>
            <w:r>
              <w:rPr>
                <w:noProof/>
                <w:webHidden/>
              </w:rPr>
              <w:fldChar w:fldCharType="end"/>
            </w:r>
          </w:hyperlink>
        </w:p>
        <w:p w14:paraId="338D4689" w14:textId="643C10E1" w:rsidR="0052130D" w:rsidRDefault="0052130D">
          <w:pPr>
            <w:pStyle w:val="TOC1"/>
            <w:tabs>
              <w:tab w:val="right" w:leader="dot" w:pos="10194"/>
            </w:tabs>
            <w:rPr>
              <w:rFonts w:asciiTheme="minorHAnsi" w:eastAsiaTheme="minorEastAsia" w:hAnsiTheme="minorHAnsi"/>
              <w:noProof/>
              <w:szCs w:val="24"/>
              <w:lang w:val="en-US"/>
            </w:rPr>
          </w:pPr>
          <w:hyperlink w:anchor="_Toc205455931" w:history="1">
            <w:r w:rsidRPr="00FE1CD2">
              <w:rPr>
                <w:rStyle w:val="Hyperlink"/>
                <w:noProof/>
              </w:rPr>
              <w:t>Lab virtual machines credentials</w:t>
            </w:r>
            <w:r>
              <w:rPr>
                <w:noProof/>
                <w:webHidden/>
              </w:rPr>
              <w:tab/>
            </w:r>
            <w:r>
              <w:rPr>
                <w:noProof/>
                <w:webHidden/>
              </w:rPr>
              <w:fldChar w:fldCharType="begin"/>
            </w:r>
            <w:r>
              <w:rPr>
                <w:noProof/>
                <w:webHidden/>
              </w:rPr>
              <w:instrText xml:space="preserve"> PAGEREF _Toc205455931 \h </w:instrText>
            </w:r>
            <w:r>
              <w:rPr>
                <w:noProof/>
                <w:webHidden/>
              </w:rPr>
            </w:r>
            <w:r>
              <w:rPr>
                <w:noProof/>
                <w:webHidden/>
              </w:rPr>
              <w:fldChar w:fldCharType="separate"/>
            </w:r>
            <w:r w:rsidR="005623E2">
              <w:rPr>
                <w:noProof/>
                <w:webHidden/>
              </w:rPr>
              <w:t>56</w:t>
            </w:r>
            <w:r>
              <w:rPr>
                <w:noProof/>
                <w:webHidden/>
              </w:rPr>
              <w:fldChar w:fldCharType="end"/>
            </w:r>
          </w:hyperlink>
        </w:p>
        <w:p w14:paraId="42F821C0" w14:textId="4DD7BF93" w:rsidR="009D3007" w:rsidRPr="009B38E1" w:rsidRDefault="002674E8">
          <w:r w:rsidRPr="009B38E1">
            <w:fldChar w:fldCharType="end"/>
          </w:r>
        </w:p>
      </w:sdtContent>
    </w:sdt>
    <w:p w14:paraId="443389EF" w14:textId="77777777" w:rsidR="009D3007" w:rsidRPr="009B38E1" w:rsidRDefault="009D3007" w:rsidP="00A21BA0">
      <w:pPr>
        <w:pStyle w:val="Heading1"/>
        <w:sectPr w:rsidR="009D3007" w:rsidRPr="009B38E1" w:rsidSect="002920C8">
          <w:headerReference w:type="default" r:id="rId16"/>
          <w:headerReference w:type="first" r:id="rId17"/>
          <w:footerReference w:type="first" r:id="rId18"/>
          <w:pgSz w:w="11906" w:h="16838"/>
          <w:pgMar w:top="1701" w:right="851" w:bottom="1134" w:left="851" w:header="567" w:footer="397" w:gutter="0"/>
          <w:pgNumType w:fmt="lowerRoman" w:start="1"/>
          <w:cols w:space="708"/>
          <w:docGrid w:linePitch="360"/>
        </w:sectPr>
      </w:pPr>
    </w:p>
    <w:p w14:paraId="29FD4AFD" w14:textId="77777777" w:rsidR="00203620" w:rsidRPr="009B38E1" w:rsidRDefault="004003DF" w:rsidP="00203620">
      <w:pPr>
        <w:pStyle w:val="Heading1"/>
        <w:rPr>
          <w:rFonts w:eastAsia="Times New Roman"/>
          <w:lang w:eastAsia="en-GB"/>
        </w:rPr>
      </w:pPr>
      <w:bookmarkStart w:id="0" w:name="_Toc205455912"/>
      <w:r w:rsidRPr="009B38E1">
        <w:rPr>
          <w:rFonts w:eastAsia="Times New Roman"/>
          <w:lang w:eastAsia="en-GB"/>
        </w:rPr>
        <w:lastRenderedPageBreak/>
        <w:t>Activity</w:t>
      </w:r>
      <w:r w:rsidR="004765BA" w:rsidRPr="009B38E1">
        <w:rPr>
          <w:rFonts w:eastAsia="Times New Roman"/>
          <w:lang w:eastAsia="en-GB"/>
        </w:rPr>
        <w:t xml:space="preserve"> 1: Choosing Tower or Rack Mount Server</w:t>
      </w:r>
      <w:bookmarkEnd w:id="0"/>
    </w:p>
    <w:p w14:paraId="2FDDAA85" w14:textId="77777777" w:rsidR="00203620" w:rsidRPr="009B38E1" w:rsidRDefault="00203620" w:rsidP="00EB0CB2">
      <w:pPr>
        <w:pStyle w:val="Heading2"/>
        <w:rPr>
          <w:rFonts w:eastAsia="Times New Roman"/>
          <w:lang w:eastAsia="en-GB"/>
        </w:rPr>
      </w:pPr>
      <w:r w:rsidRPr="009B38E1">
        <w:t>Scenario</w:t>
      </w:r>
    </w:p>
    <w:p w14:paraId="037E1C31" w14:textId="77777777" w:rsidR="00EB0CB2" w:rsidRPr="009B38E1" w:rsidRDefault="00203620" w:rsidP="00EB0CB2">
      <w:pPr>
        <w:rPr>
          <w:lang w:eastAsia="en-GB"/>
        </w:rPr>
      </w:pPr>
      <w:r w:rsidRPr="009B38E1">
        <w:rPr>
          <w:lang w:eastAsia="en-GB"/>
        </w:rPr>
        <w:t xml:space="preserve">You </w:t>
      </w:r>
      <w:r w:rsidR="004765BA" w:rsidRPr="009B38E1">
        <w:rPr>
          <w:lang w:eastAsia="en-GB"/>
        </w:rPr>
        <w:t>are the network engineer for a growing small business that provides digital marketing services. Your business has 30 employees and plans to expand to 60 employees in the next couple of years. The business currently uses cloud-based file storage, but with increasing data security concerns and a need for better internal collaboration, the company is considering purchasing a dedicated server.</w:t>
      </w:r>
    </w:p>
    <w:p w14:paraId="2DAA0257" w14:textId="6A24091A" w:rsidR="004765BA" w:rsidRPr="009B38E1" w:rsidRDefault="004765BA" w:rsidP="00EB0CB2">
      <w:pPr>
        <w:rPr>
          <w:lang w:eastAsia="en-GB"/>
        </w:rPr>
      </w:pPr>
      <w:r w:rsidRPr="009B38E1">
        <w:rPr>
          <w:rFonts w:asciiTheme="minorHAnsi" w:eastAsia="Times New Roman" w:hAnsiTheme="minorHAnsi" w:cs="Times New Roman"/>
          <w:kern w:val="0"/>
          <w:szCs w:val="24"/>
          <w:lang w:eastAsia="en-GB"/>
          <w14:ligatures w14:val="none"/>
        </w:rPr>
        <w:t>After evaluating different server types, you are presented with two options:</w:t>
      </w:r>
    </w:p>
    <w:p w14:paraId="6E28847E" w14:textId="77EA36AA" w:rsidR="004765BA" w:rsidRPr="009B38E1" w:rsidRDefault="004765BA" w:rsidP="00EB0CB2">
      <w:pPr>
        <w:pStyle w:val="Bulletlist1"/>
      </w:pPr>
      <w:r w:rsidRPr="009B38E1">
        <w:t xml:space="preserve">Tower </w:t>
      </w:r>
      <w:r w:rsidR="0073113A" w:rsidRPr="009B38E1">
        <w:t>s</w:t>
      </w:r>
      <w:r w:rsidRPr="009B38E1">
        <w:t>erver</w:t>
      </w:r>
      <w:r w:rsidR="00EB0CB2" w:rsidRPr="009B38E1">
        <w:t>.</w:t>
      </w:r>
      <w:r w:rsidRPr="009B38E1">
        <w:t xml:space="preserve"> </w:t>
      </w:r>
    </w:p>
    <w:p w14:paraId="75FB8C01" w14:textId="72C0E586" w:rsidR="00EB0CB2" w:rsidRPr="009B38E1" w:rsidRDefault="004765BA" w:rsidP="00EB0CB2">
      <w:pPr>
        <w:pStyle w:val="Bulletlist1"/>
      </w:pPr>
      <w:r w:rsidRPr="009B38E1">
        <w:t>Rack</w:t>
      </w:r>
      <w:r w:rsidR="0073113A" w:rsidRPr="009B38E1">
        <w:t xml:space="preserve"> m</w:t>
      </w:r>
      <w:r w:rsidRPr="009B38E1">
        <w:t xml:space="preserve">ount </w:t>
      </w:r>
      <w:r w:rsidR="0073113A" w:rsidRPr="009B38E1">
        <w:t>s</w:t>
      </w:r>
      <w:r w:rsidRPr="009B38E1">
        <w:t>erver</w:t>
      </w:r>
      <w:r w:rsidR="00EB0CB2" w:rsidRPr="009B38E1">
        <w:t>.</w:t>
      </w:r>
      <w:r w:rsidRPr="009B38E1">
        <w:t xml:space="preserve"> </w:t>
      </w:r>
    </w:p>
    <w:p w14:paraId="398DA077" w14:textId="77777777" w:rsidR="00373CE1" w:rsidRPr="009B38E1" w:rsidRDefault="00373CE1" w:rsidP="00373CE1">
      <w:pPr>
        <w:pStyle w:val="NoSpacing"/>
        <w:rPr>
          <w:lang w:val="en-GB"/>
        </w:rPr>
      </w:pPr>
    </w:p>
    <w:p w14:paraId="106B97DE" w14:textId="77777777" w:rsidR="004765BA" w:rsidRPr="009B38E1" w:rsidRDefault="004765BA" w:rsidP="00913F11">
      <w:pPr>
        <w:pStyle w:val="Heading2"/>
        <w:rPr>
          <w:rFonts w:eastAsia="Times New Roman"/>
          <w:lang w:eastAsia="en-GB"/>
        </w:rPr>
      </w:pPr>
      <w:r w:rsidRPr="009B38E1">
        <w:rPr>
          <w:rFonts w:eastAsia="Times New Roman"/>
          <w:lang w:eastAsia="en-GB"/>
        </w:rPr>
        <w:t>Objectives</w:t>
      </w:r>
    </w:p>
    <w:p w14:paraId="0AADEB2E" w14:textId="22780EE2" w:rsidR="004765BA" w:rsidRPr="009B38E1" w:rsidRDefault="004765BA" w:rsidP="00EB0CB2">
      <w:pPr>
        <w:pStyle w:val="Bulletlist1"/>
      </w:pPr>
      <w:r w:rsidRPr="009B38E1">
        <w:t>Analyse the business case and recommend the right server type</w:t>
      </w:r>
      <w:r w:rsidR="00EB0CB2" w:rsidRPr="009B38E1">
        <w:t>.</w:t>
      </w:r>
    </w:p>
    <w:p w14:paraId="580D78E4" w14:textId="1FD64DFD" w:rsidR="0073113A" w:rsidRPr="009B38E1" w:rsidRDefault="004765BA" w:rsidP="0073113A">
      <w:pPr>
        <w:pStyle w:val="Bulletlist1"/>
      </w:pPr>
      <w:r w:rsidRPr="009B38E1">
        <w:t>Demonstrate some understanding of the differences betw</w:t>
      </w:r>
      <w:r w:rsidR="0073113A" w:rsidRPr="009B38E1">
        <w:t>een a tower and rack server type.</w:t>
      </w:r>
    </w:p>
    <w:p w14:paraId="6872E4AA" w14:textId="77777777" w:rsidR="00373CE1" w:rsidRPr="009B38E1" w:rsidRDefault="00373CE1" w:rsidP="00373CE1">
      <w:pPr>
        <w:pStyle w:val="NoSpacing"/>
        <w:rPr>
          <w:lang w:val="en-GB"/>
        </w:rPr>
      </w:pPr>
    </w:p>
    <w:p w14:paraId="302EB455" w14:textId="58515A9F" w:rsidR="00E14496" w:rsidRPr="009B38E1" w:rsidRDefault="00E14496" w:rsidP="00913F11">
      <w:pPr>
        <w:pStyle w:val="Heading2"/>
        <w:rPr>
          <w:rFonts w:eastAsia="Times New Roman"/>
          <w:lang w:eastAsia="en-GB"/>
        </w:rPr>
      </w:pPr>
      <w:r w:rsidRPr="009B38E1">
        <w:rPr>
          <w:rFonts w:eastAsia="Times New Roman"/>
          <w:lang w:eastAsia="en-GB"/>
        </w:rPr>
        <w:t>Step</w:t>
      </w:r>
      <w:r w:rsidR="004765BA" w:rsidRPr="009B38E1">
        <w:rPr>
          <w:rFonts w:eastAsia="Times New Roman"/>
          <w:lang w:eastAsia="en-GB"/>
        </w:rPr>
        <w:t xml:space="preserve"> 1: </w:t>
      </w:r>
      <w:r w:rsidRPr="009B38E1">
        <w:rPr>
          <w:rFonts w:eastAsia="Times New Roman"/>
          <w:lang w:eastAsia="en-GB"/>
        </w:rPr>
        <w:t>Ask questions for your recommendation</w:t>
      </w:r>
    </w:p>
    <w:p w14:paraId="7858B7E6" w14:textId="6F411E27" w:rsidR="004765BA" w:rsidRPr="009B38E1" w:rsidRDefault="004765BA" w:rsidP="0073113A">
      <w:pPr>
        <w:rPr>
          <w:b/>
          <w:bCs/>
          <w:lang w:eastAsia="en-GB"/>
        </w:rPr>
      </w:pPr>
      <w:r w:rsidRPr="009B38E1">
        <w:rPr>
          <w:lang w:eastAsia="en-GB"/>
        </w:rPr>
        <w:t>Compose 1-2 questions each on the following factors that you would ask the business before making your recommendations.</w:t>
      </w:r>
    </w:p>
    <w:p w14:paraId="7E93EC4F" w14:textId="203ABEC5" w:rsidR="004765BA" w:rsidRPr="009B38E1" w:rsidRDefault="004765BA" w:rsidP="0073113A">
      <w:pPr>
        <w:pStyle w:val="Bulletlist1"/>
      </w:pPr>
      <w:r w:rsidRPr="009B38E1">
        <w:t xml:space="preserve">Business </w:t>
      </w:r>
      <w:r w:rsidR="0073113A" w:rsidRPr="009B38E1">
        <w:t>n</w:t>
      </w:r>
      <w:r w:rsidRPr="009B38E1">
        <w:t>eeds</w:t>
      </w:r>
    </w:p>
    <w:p w14:paraId="0BDD9959" w14:textId="77777777" w:rsidR="004765BA" w:rsidRPr="009B38E1" w:rsidRDefault="004765BA" w:rsidP="0073113A">
      <w:pPr>
        <w:pStyle w:val="Bulletlist1"/>
      </w:pPr>
      <w:r w:rsidRPr="009B38E1">
        <w:t>Cost</w:t>
      </w:r>
    </w:p>
    <w:p w14:paraId="4F50AE8B" w14:textId="01D6EAD2" w:rsidR="004765BA" w:rsidRPr="009B38E1" w:rsidRDefault="004765BA" w:rsidP="0073113A">
      <w:pPr>
        <w:pStyle w:val="Bulletlist1"/>
      </w:pPr>
      <w:r w:rsidRPr="009B38E1">
        <w:t xml:space="preserve">Scalability </w:t>
      </w:r>
      <w:r w:rsidR="00CE54B2" w:rsidRPr="009B38E1">
        <w:t>and g</w:t>
      </w:r>
      <w:r w:rsidRPr="009B38E1">
        <w:t>rowth</w:t>
      </w:r>
    </w:p>
    <w:p w14:paraId="42D7183E" w14:textId="2E59E27C" w:rsidR="00203620" w:rsidRPr="009B38E1" w:rsidRDefault="004765BA" w:rsidP="0073113A">
      <w:pPr>
        <w:pStyle w:val="Bulletlist1"/>
      </w:pPr>
      <w:r w:rsidRPr="009B38E1">
        <w:t xml:space="preserve">Technical </w:t>
      </w:r>
      <w:r w:rsidR="0073113A" w:rsidRPr="009B38E1">
        <w:t>r</w:t>
      </w:r>
      <w:r w:rsidRPr="009B38E1">
        <w:t>equirements</w:t>
      </w:r>
    </w:p>
    <w:p w14:paraId="2AFB5EAA" w14:textId="77777777" w:rsidR="00373CE1" w:rsidRPr="009B38E1" w:rsidRDefault="00373CE1" w:rsidP="00373CE1">
      <w:pPr>
        <w:pStyle w:val="NoSpacing"/>
        <w:rPr>
          <w:lang w:val="en-GB"/>
        </w:rPr>
      </w:pPr>
    </w:p>
    <w:p w14:paraId="1E93ED71" w14:textId="063A0819" w:rsidR="004765BA" w:rsidRPr="009B38E1" w:rsidRDefault="00E14496" w:rsidP="00913F11">
      <w:pPr>
        <w:pStyle w:val="Heading2"/>
        <w:rPr>
          <w:szCs w:val="24"/>
        </w:rPr>
      </w:pPr>
      <w:r w:rsidRPr="009B38E1">
        <w:t>Step</w:t>
      </w:r>
      <w:r w:rsidR="004765BA" w:rsidRPr="009B38E1">
        <w:t xml:space="preserve"> 2: Make a recommendation</w:t>
      </w:r>
    </w:p>
    <w:p w14:paraId="572D3779" w14:textId="77777777" w:rsidR="00373CE1" w:rsidRPr="009B38E1" w:rsidRDefault="004765BA" w:rsidP="0073113A">
      <w:pPr>
        <w:rPr>
          <w:lang w:eastAsia="en-GB"/>
        </w:rPr>
      </w:pPr>
      <w:r w:rsidRPr="009B38E1">
        <w:rPr>
          <w:lang w:eastAsia="en-GB"/>
        </w:rPr>
        <w:t xml:space="preserve">Based on your questions and assumptions, decide if your business should deploy </w:t>
      </w:r>
      <w:r w:rsidR="0073113A" w:rsidRPr="009B38E1">
        <w:rPr>
          <w:lang w:eastAsia="en-GB"/>
        </w:rPr>
        <w:t>a t</w:t>
      </w:r>
      <w:r w:rsidRPr="009B38E1">
        <w:rPr>
          <w:lang w:eastAsia="en-GB"/>
        </w:rPr>
        <w:t xml:space="preserve">ower or </w:t>
      </w:r>
      <w:r w:rsidR="0073113A" w:rsidRPr="009B38E1">
        <w:rPr>
          <w:lang w:eastAsia="en-GB"/>
        </w:rPr>
        <w:t>r</w:t>
      </w:r>
      <w:r w:rsidRPr="009B38E1">
        <w:rPr>
          <w:lang w:eastAsia="en-GB"/>
        </w:rPr>
        <w:t xml:space="preserve">ack mount </w:t>
      </w:r>
      <w:r w:rsidR="0073113A" w:rsidRPr="009B38E1">
        <w:rPr>
          <w:lang w:eastAsia="en-GB"/>
        </w:rPr>
        <w:t>s</w:t>
      </w:r>
      <w:r w:rsidRPr="009B38E1">
        <w:rPr>
          <w:lang w:eastAsia="en-GB"/>
        </w:rPr>
        <w:t xml:space="preserve">erver. </w:t>
      </w:r>
    </w:p>
    <w:p w14:paraId="6A5BEA2E" w14:textId="0B04EE0E" w:rsidR="004765BA" w:rsidRPr="009B38E1" w:rsidRDefault="00991459" w:rsidP="0073113A">
      <w:pPr>
        <w:rPr>
          <w:lang w:eastAsia="en-GB"/>
        </w:rPr>
      </w:pPr>
      <w:r w:rsidRPr="009B38E1">
        <w:rPr>
          <w:rFonts w:asciiTheme="minorHAnsi" w:eastAsia="Times New Roman" w:hAnsiTheme="minorHAnsi" w:cs="Times New Roman"/>
          <w:kern w:val="0"/>
          <w:szCs w:val="24"/>
          <w:lang w:eastAsia="en-GB"/>
          <w14:ligatures w14:val="none"/>
        </w:rPr>
        <w:t>After making your decision,</w:t>
      </w:r>
      <w:r w:rsidRPr="009B38E1">
        <w:rPr>
          <w:lang w:eastAsia="en-GB"/>
        </w:rPr>
        <w:t xml:space="preserve"> p</w:t>
      </w:r>
      <w:r w:rsidR="004765BA" w:rsidRPr="009B38E1">
        <w:rPr>
          <w:lang w:eastAsia="en-GB"/>
        </w:rPr>
        <w:t xml:space="preserve">rovide some justifications for your decision using the following </w:t>
      </w:r>
      <w:r w:rsidRPr="009B38E1">
        <w:rPr>
          <w:lang w:eastAsia="en-GB"/>
        </w:rPr>
        <w:t xml:space="preserve">reflective </w:t>
      </w:r>
      <w:r w:rsidR="004765BA" w:rsidRPr="009B38E1">
        <w:rPr>
          <w:lang w:eastAsia="en-GB"/>
        </w:rPr>
        <w:t>questions</w:t>
      </w:r>
      <w:r w:rsidR="004765BA" w:rsidRPr="009B38E1">
        <w:rPr>
          <w:rFonts w:asciiTheme="minorHAnsi" w:eastAsia="Times New Roman" w:hAnsiTheme="minorHAnsi" w:cs="Times New Roman"/>
          <w:kern w:val="0"/>
          <w:szCs w:val="24"/>
          <w:lang w:eastAsia="en-GB"/>
          <w14:ligatures w14:val="none"/>
        </w:rPr>
        <w:t>:</w:t>
      </w:r>
    </w:p>
    <w:p w14:paraId="6333E0FE" w14:textId="62D26D3C" w:rsidR="004765BA" w:rsidRPr="009B38E1" w:rsidRDefault="004765BA" w:rsidP="0073113A">
      <w:pPr>
        <w:pStyle w:val="Numberlist"/>
        <w:rPr>
          <w:lang w:eastAsia="en-GB"/>
        </w:rPr>
      </w:pPr>
      <w:r w:rsidRPr="009B38E1">
        <w:rPr>
          <w:lang w:eastAsia="en-GB"/>
        </w:rPr>
        <w:t>List some factors that influenced your decision making</w:t>
      </w:r>
      <w:r w:rsidR="0073113A" w:rsidRPr="009B38E1">
        <w:rPr>
          <w:lang w:eastAsia="en-GB"/>
        </w:rPr>
        <w:t>.</w:t>
      </w:r>
    </w:p>
    <w:p w14:paraId="584B5AE5" w14:textId="77777777" w:rsidR="004765BA" w:rsidRPr="009B38E1" w:rsidRDefault="004765BA" w:rsidP="0073113A">
      <w:pPr>
        <w:pStyle w:val="Numberlist"/>
        <w:rPr>
          <w:lang w:eastAsia="en-GB"/>
        </w:rPr>
      </w:pPr>
      <w:r w:rsidRPr="009B38E1">
        <w:rPr>
          <w:lang w:eastAsia="en-GB"/>
        </w:rPr>
        <w:lastRenderedPageBreak/>
        <w:t>If your business grows beyond 60 employees, how will your decision impact the business?</w:t>
      </w:r>
    </w:p>
    <w:p w14:paraId="5DEAEF3D" w14:textId="0B689259" w:rsidR="004765BA" w:rsidRPr="009B38E1" w:rsidRDefault="004765BA" w:rsidP="0073113A">
      <w:pPr>
        <w:pStyle w:val="Numberlist"/>
        <w:rPr>
          <w:lang w:eastAsia="en-GB"/>
        </w:rPr>
      </w:pPr>
      <w:r w:rsidRPr="009B38E1">
        <w:rPr>
          <w:lang w:eastAsia="en-GB"/>
        </w:rPr>
        <w:t xml:space="preserve">What potential risks can you think of when choosing a </w:t>
      </w:r>
      <w:r w:rsidR="0073113A" w:rsidRPr="009B38E1">
        <w:rPr>
          <w:lang w:eastAsia="en-GB"/>
        </w:rPr>
        <w:t>tower server over a rack server</w:t>
      </w:r>
      <w:r w:rsidRPr="009B38E1">
        <w:rPr>
          <w:lang w:eastAsia="en-GB"/>
        </w:rPr>
        <w:t>?</w:t>
      </w:r>
    </w:p>
    <w:p w14:paraId="18E8CE28" w14:textId="77777777" w:rsidR="004765BA" w:rsidRPr="009B38E1" w:rsidRDefault="004765BA" w:rsidP="0073113A">
      <w:pPr>
        <w:pStyle w:val="Numberlist"/>
        <w:rPr>
          <w:lang w:eastAsia="en-GB"/>
        </w:rPr>
      </w:pPr>
      <w:r w:rsidRPr="009B38E1">
        <w:rPr>
          <w:lang w:eastAsia="en-GB"/>
        </w:rPr>
        <w:t>What additional information would help you make a more informed decision?</w:t>
      </w:r>
    </w:p>
    <w:p w14:paraId="52D6EB46" w14:textId="04A9772A" w:rsidR="008F5728" w:rsidRPr="009B38E1" w:rsidRDefault="004003DF" w:rsidP="00913F11">
      <w:pPr>
        <w:pStyle w:val="Heading1"/>
      </w:pPr>
      <w:bookmarkStart w:id="1" w:name="_Toc205455913"/>
      <w:r w:rsidRPr="009B38E1">
        <w:lastRenderedPageBreak/>
        <w:t>Activity</w:t>
      </w:r>
      <w:r w:rsidR="004765BA" w:rsidRPr="009B38E1">
        <w:t xml:space="preserve"> 2: Recomm</w:t>
      </w:r>
      <w:r w:rsidR="008F5728" w:rsidRPr="009B38E1">
        <w:t>e</w:t>
      </w:r>
      <w:r w:rsidR="004765BA" w:rsidRPr="009B38E1">
        <w:t>nd HDD vs SSD</w:t>
      </w:r>
      <w:bookmarkEnd w:id="1"/>
    </w:p>
    <w:p w14:paraId="6DC32CF2" w14:textId="77777777" w:rsidR="008F5728" w:rsidRPr="009B38E1" w:rsidRDefault="008F5728" w:rsidP="00446393">
      <w:pPr>
        <w:pStyle w:val="Heading2"/>
        <w:rPr>
          <w:rFonts w:eastAsia="Times New Roman"/>
          <w:lang w:eastAsia="en-GB"/>
        </w:rPr>
      </w:pPr>
      <w:r w:rsidRPr="009B38E1">
        <w:t>Scenario</w:t>
      </w:r>
    </w:p>
    <w:p w14:paraId="444D7C33" w14:textId="675CDAF8" w:rsidR="004765BA" w:rsidRPr="009B38E1" w:rsidRDefault="004765BA" w:rsidP="00991459">
      <w:pPr>
        <w:rPr>
          <w:lang w:eastAsia="en-GB"/>
        </w:rPr>
      </w:pPr>
      <w:r w:rsidRPr="009B38E1">
        <w:rPr>
          <w:lang w:eastAsia="en-GB"/>
        </w:rPr>
        <w:t>You are the network engineer for an MSP (LB Solutions) that handles large data storage and processing for small to medium enterprise. Your business is upgrading their storage infrastructure, and you have been delegated to make decision on whether to implement HDDs (Hard Disk Drives) or SSDs (Solid State Drives).</w:t>
      </w:r>
    </w:p>
    <w:p w14:paraId="6BA27DC7" w14:textId="748F7A6F" w:rsidR="004765BA" w:rsidRPr="009B38E1" w:rsidRDefault="004765BA" w:rsidP="00991459">
      <w:pPr>
        <w:rPr>
          <w:lang w:eastAsia="en-GB"/>
        </w:rPr>
      </w:pPr>
      <w:r w:rsidRPr="009B38E1">
        <w:rPr>
          <w:lang w:eastAsia="en-GB"/>
        </w:rPr>
        <w:t>There is a cost constraint as the implementation budget is limited</w:t>
      </w:r>
      <w:r w:rsidR="003D7210" w:rsidRPr="009B38E1">
        <w:rPr>
          <w:lang w:eastAsia="en-GB"/>
        </w:rPr>
        <w:t>. H</w:t>
      </w:r>
      <w:r w:rsidRPr="009B38E1">
        <w:rPr>
          <w:lang w:eastAsia="en-GB"/>
        </w:rPr>
        <w:t>owever</w:t>
      </w:r>
      <w:r w:rsidR="003D7210" w:rsidRPr="009B38E1">
        <w:rPr>
          <w:lang w:eastAsia="en-GB"/>
        </w:rPr>
        <w:t>,</w:t>
      </w:r>
      <w:r w:rsidRPr="009B38E1">
        <w:rPr>
          <w:lang w:eastAsia="en-GB"/>
        </w:rPr>
        <w:t xml:space="preserve"> your business has made recommendations around a solution that can provide high reliability, speed, cost-effectiveness, </w:t>
      </w:r>
      <w:r w:rsidR="003D7210" w:rsidRPr="009B38E1">
        <w:rPr>
          <w:lang w:eastAsia="en-GB"/>
        </w:rPr>
        <w:t>and c</w:t>
      </w:r>
      <w:r w:rsidRPr="009B38E1">
        <w:rPr>
          <w:lang w:eastAsia="en-GB"/>
        </w:rPr>
        <w:t xml:space="preserve">apacity. </w:t>
      </w:r>
    </w:p>
    <w:p w14:paraId="53C01F8C" w14:textId="77777777" w:rsidR="004765BA" w:rsidRPr="009B38E1" w:rsidRDefault="004765BA" w:rsidP="003D7210">
      <w:pPr>
        <w:rPr>
          <w:lang w:eastAsia="en-GB"/>
        </w:rPr>
      </w:pPr>
      <w:r w:rsidRPr="009B38E1">
        <w:rPr>
          <w:lang w:eastAsia="en-GB"/>
        </w:rPr>
        <w:t>You need to assess the best storage solution based on the business requirements with two options below:</w:t>
      </w:r>
    </w:p>
    <w:p w14:paraId="0C871933" w14:textId="77777777" w:rsidR="004765BA" w:rsidRPr="009B38E1" w:rsidRDefault="004765BA" w:rsidP="003D7210">
      <w:pPr>
        <w:pStyle w:val="Bulletlist1"/>
      </w:pPr>
      <w:r w:rsidRPr="009B38E1">
        <w:t>HDD</w:t>
      </w:r>
    </w:p>
    <w:p w14:paraId="35DE7D1D" w14:textId="77777777" w:rsidR="004765BA" w:rsidRPr="009B38E1" w:rsidRDefault="004765BA" w:rsidP="003D7210">
      <w:pPr>
        <w:pStyle w:val="Bulletlist1"/>
      </w:pPr>
      <w:r w:rsidRPr="009B38E1">
        <w:t xml:space="preserve">SSD </w:t>
      </w:r>
    </w:p>
    <w:p w14:paraId="6B3CE81E" w14:textId="77777777" w:rsidR="00373CE1" w:rsidRPr="009B38E1" w:rsidRDefault="00373CE1" w:rsidP="00373CE1">
      <w:pPr>
        <w:pStyle w:val="NoSpacing"/>
        <w:rPr>
          <w:lang w:val="en-GB"/>
        </w:rPr>
      </w:pPr>
    </w:p>
    <w:p w14:paraId="3372953B" w14:textId="77777777" w:rsidR="004765BA" w:rsidRPr="009B38E1" w:rsidRDefault="004765BA" w:rsidP="00913F11">
      <w:pPr>
        <w:pStyle w:val="Heading2"/>
        <w:rPr>
          <w:rFonts w:eastAsia="Times New Roman"/>
          <w:lang w:eastAsia="en-GB"/>
        </w:rPr>
      </w:pPr>
      <w:r w:rsidRPr="009B38E1">
        <w:rPr>
          <w:rFonts w:eastAsia="Times New Roman"/>
          <w:lang w:eastAsia="en-GB"/>
        </w:rPr>
        <w:t>Objectives</w:t>
      </w:r>
    </w:p>
    <w:p w14:paraId="55875750" w14:textId="77777777" w:rsidR="00F3310B" w:rsidRPr="009B38E1" w:rsidRDefault="004765BA" w:rsidP="003D7210">
      <w:pPr>
        <w:pStyle w:val="Bulletlist1"/>
      </w:pPr>
      <w:r w:rsidRPr="009B38E1">
        <w:t>Analyse the business case and recommend the right storage solution.</w:t>
      </w:r>
    </w:p>
    <w:p w14:paraId="7A4D2239" w14:textId="77777777" w:rsidR="00373CE1" w:rsidRPr="009B38E1" w:rsidRDefault="00373CE1" w:rsidP="00373CE1">
      <w:pPr>
        <w:pStyle w:val="NoSpacing"/>
        <w:rPr>
          <w:lang w:val="en-GB"/>
        </w:rPr>
      </w:pPr>
    </w:p>
    <w:p w14:paraId="51988037" w14:textId="08BD74D6" w:rsidR="004765BA" w:rsidRPr="009B38E1" w:rsidRDefault="00E14496" w:rsidP="00913F11">
      <w:pPr>
        <w:pStyle w:val="Heading2"/>
        <w:rPr>
          <w:szCs w:val="24"/>
        </w:rPr>
      </w:pPr>
      <w:r w:rsidRPr="009B38E1">
        <w:rPr>
          <w:rFonts w:cs="Segoe UI Emoji"/>
        </w:rPr>
        <w:t>Step</w:t>
      </w:r>
      <w:r w:rsidR="004765BA" w:rsidRPr="009B38E1">
        <w:rPr>
          <w:rFonts w:cs="Segoe UI Emoji"/>
        </w:rPr>
        <w:t xml:space="preserve"> </w:t>
      </w:r>
      <w:r w:rsidR="004765BA" w:rsidRPr="009B38E1">
        <w:t xml:space="preserve">1: Understand </w:t>
      </w:r>
      <w:r w:rsidR="00913F11" w:rsidRPr="009B38E1">
        <w:t>b</w:t>
      </w:r>
      <w:r w:rsidR="004765BA" w:rsidRPr="009B38E1">
        <w:t xml:space="preserve">usiness </w:t>
      </w:r>
      <w:r w:rsidR="00913F11" w:rsidRPr="009B38E1">
        <w:t>r</w:t>
      </w:r>
      <w:r w:rsidR="004765BA" w:rsidRPr="009B38E1">
        <w:t>equirements</w:t>
      </w:r>
    </w:p>
    <w:p w14:paraId="627B93D9" w14:textId="3670DC90" w:rsidR="004765BA" w:rsidRPr="009B38E1" w:rsidRDefault="004765BA" w:rsidP="003D7210">
      <w:pPr>
        <w:rPr>
          <w:lang w:eastAsia="en-GB"/>
        </w:rPr>
      </w:pPr>
      <w:r w:rsidRPr="009B38E1">
        <w:rPr>
          <w:lang w:eastAsia="en-GB"/>
        </w:rPr>
        <w:t>The business department</w:t>
      </w:r>
      <w:r w:rsidR="003D7210" w:rsidRPr="009B38E1">
        <w:rPr>
          <w:lang w:eastAsia="en-GB"/>
        </w:rPr>
        <w:t>’</w:t>
      </w:r>
      <w:r w:rsidRPr="009B38E1">
        <w:rPr>
          <w:lang w:eastAsia="en-GB"/>
        </w:rPr>
        <w:t>s specific storage needs:</w:t>
      </w:r>
    </w:p>
    <w:tbl>
      <w:tblPr>
        <w:tblStyle w:val="ListTable3-Accent5"/>
        <w:tblW w:w="0" w:type="auto"/>
        <w:tblLook w:val="0020" w:firstRow="1" w:lastRow="0" w:firstColumn="0" w:lastColumn="0" w:noHBand="0" w:noVBand="0"/>
      </w:tblPr>
      <w:tblGrid>
        <w:gridCol w:w="2490"/>
        <w:gridCol w:w="4783"/>
        <w:gridCol w:w="2921"/>
      </w:tblGrid>
      <w:tr w:rsidR="004765BA" w:rsidRPr="009B38E1" w14:paraId="754428A9" w14:textId="77777777" w:rsidTr="003D721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tcPr>
          <w:p w14:paraId="39E3CBD1" w14:textId="77777777" w:rsidR="004765BA" w:rsidRPr="009B38E1" w:rsidRDefault="004765BA" w:rsidP="003D7210">
            <w:pPr>
              <w:pStyle w:val="Tableheading2"/>
              <w:rPr>
                <w:rFonts w:asciiTheme="minorHAnsi" w:hAnsiTheme="minorHAnsi"/>
                <w:b/>
                <w:lang w:eastAsia="en-GB"/>
              </w:rPr>
            </w:pPr>
            <w:r w:rsidRPr="009B38E1">
              <w:rPr>
                <w:rFonts w:asciiTheme="minorHAnsi" w:hAnsiTheme="minorHAnsi"/>
                <w:b/>
                <w:lang w:eastAsia="en-GB"/>
              </w:rPr>
              <w:t>Department</w:t>
            </w:r>
            <w:r w:rsidRPr="009B38E1">
              <w:rPr>
                <w:rFonts w:asciiTheme="minorHAnsi" w:hAnsiTheme="minorHAnsi"/>
                <w:b/>
                <w:lang w:eastAsia="en-GB"/>
              </w:rPr>
              <w:tab/>
            </w:r>
          </w:p>
        </w:tc>
        <w:tc>
          <w:tcPr>
            <w:tcW w:w="6662" w:type="dxa"/>
          </w:tcPr>
          <w:p w14:paraId="730EDE8C" w14:textId="3CC73468" w:rsidR="004765BA" w:rsidRPr="009B38E1" w:rsidRDefault="004765BA" w:rsidP="003D7210">
            <w:pPr>
              <w:pStyle w:val="Tableheading2"/>
              <w:cnfStyle w:val="100000000000" w:firstRow="1" w:lastRow="0" w:firstColumn="0" w:lastColumn="0" w:oddVBand="0" w:evenVBand="0" w:oddHBand="0" w:evenHBand="0" w:firstRowFirstColumn="0" w:firstRowLastColumn="0" w:lastRowFirstColumn="0" w:lastRowLastColumn="0"/>
              <w:rPr>
                <w:rFonts w:asciiTheme="minorHAnsi" w:hAnsiTheme="minorHAnsi"/>
                <w:b/>
                <w:lang w:eastAsia="en-GB"/>
              </w:rPr>
            </w:pPr>
            <w:r w:rsidRPr="009B38E1">
              <w:rPr>
                <w:rFonts w:asciiTheme="minorHAnsi" w:hAnsiTheme="minorHAnsi"/>
                <w:b/>
                <w:lang w:eastAsia="en-GB"/>
              </w:rPr>
              <w:t xml:space="preserve">Storage </w:t>
            </w:r>
            <w:r w:rsidR="003D7210" w:rsidRPr="009B38E1">
              <w:rPr>
                <w:rFonts w:asciiTheme="minorHAnsi" w:hAnsiTheme="minorHAnsi"/>
                <w:b/>
                <w:lang w:eastAsia="en-GB"/>
              </w:rPr>
              <w:t>r</w:t>
            </w:r>
            <w:r w:rsidRPr="009B38E1">
              <w:rPr>
                <w:rFonts w:asciiTheme="minorHAnsi" w:hAnsiTheme="minorHAnsi"/>
                <w:b/>
                <w:lang w:eastAsia="en-GB"/>
              </w:rPr>
              <w:t>equirement</w:t>
            </w:r>
          </w:p>
        </w:tc>
        <w:tc>
          <w:tcPr>
            <w:cnfStyle w:val="000010000000" w:firstRow="0" w:lastRow="0" w:firstColumn="0" w:lastColumn="0" w:oddVBand="1" w:evenVBand="0" w:oddHBand="0" w:evenHBand="0" w:firstRowFirstColumn="0" w:firstRowLastColumn="0" w:lastRowFirstColumn="0" w:lastRowLastColumn="0"/>
            <w:tcW w:w="3748" w:type="dxa"/>
          </w:tcPr>
          <w:p w14:paraId="1C7CA7F5" w14:textId="478F0F81" w:rsidR="004765BA" w:rsidRPr="009B38E1" w:rsidRDefault="004765BA" w:rsidP="003D7210">
            <w:pPr>
              <w:pStyle w:val="Tableheading2"/>
              <w:rPr>
                <w:rFonts w:asciiTheme="minorHAnsi" w:hAnsiTheme="minorHAnsi"/>
                <w:b/>
                <w:lang w:eastAsia="en-GB"/>
              </w:rPr>
            </w:pPr>
            <w:r w:rsidRPr="009B38E1">
              <w:rPr>
                <w:rFonts w:asciiTheme="minorHAnsi" w:hAnsiTheme="minorHAnsi"/>
                <w:b/>
                <w:lang w:eastAsia="en-GB"/>
              </w:rPr>
              <w:t xml:space="preserve">Performance </w:t>
            </w:r>
            <w:r w:rsidR="003D7210" w:rsidRPr="009B38E1">
              <w:rPr>
                <w:rFonts w:asciiTheme="minorHAnsi" w:hAnsiTheme="minorHAnsi"/>
                <w:b/>
                <w:lang w:eastAsia="en-GB"/>
              </w:rPr>
              <w:t>n</w:t>
            </w:r>
            <w:r w:rsidRPr="009B38E1">
              <w:rPr>
                <w:rFonts w:asciiTheme="minorHAnsi" w:hAnsiTheme="minorHAnsi"/>
                <w:b/>
                <w:lang w:eastAsia="en-GB"/>
              </w:rPr>
              <w:t>eed</w:t>
            </w:r>
          </w:p>
        </w:tc>
      </w:tr>
      <w:tr w:rsidR="004765BA" w:rsidRPr="009B38E1" w14:paraId="33D2875C" w14:textId="77777777" w:rsidTr="003D72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tcPr>
          <w:p w14:paraId="52D8C03F" w14:textId="77777777" w:rsidR="004765BA" w:rsidRPr="009B38E1" w:rsidRDefault="004765BA" w:rsidP="00071481">
            <w:pPr>
              <w:spacing w:before="100" w:beforeAutospacing="1" w:after="100" w:afterAutospacing="1"/>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Finance</w:t>
            </w:r>
          </w:p>
        </w:tc>
        <w:tc>
          <w:tcPr>
            <w:tcW w:w="6662" w:type="dxa"/>
          </w:tcPr>
          <w:p w14:paraId="60541D9B" w14:textId="0FAB926D" w:rsidR="004765BA" w:rsidRPr="009B38E1" w:rsidRDefault="004765BA" w:rsidP="0007148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 xml:space="preserve">Secure storage for financial records </w:t>
            </w:r>
            <w:r w:rsidR="003D7210" w:rsidRPr="009B38E1">
              <w:rPr>
                <w:rFonts w:asciiTheme="minorHAnsi" w:eastAsia="Times New Roman" w:hAnsiTheme="minorHAnsi" w:cs="Times New Roman"/>
                <w:sz w:val="22"/>
                <w:szCs w:val="22"/>
                <w:lang w:eastAsia="en-GB"/>
              </w:rPr>
              <w:t>and</w:t>
            </w:r>
            <w:r w:rsidRPr="009B38E1">
              <w:rPr>
                <w:rFonts w:asciiTheme="minorHAnsi" w:eastAsia="Times New Roman" w:hAnsiTheme="minorHAnsi" w:cs="Times New Roman"/>
                <w:sz w:val="22"/>
                <w:szCs w:val="22"/>
                <w:lang w:eastAsia="en-GB"/>
              </w:rPr>
              <w:t xml:space="preserve"> transactions</w:t>
            </w:r>
          </w:p>
        </w:tc>
        <w:tc>
          <w:tcPr>
            <w:cnfStyle w:val="000010000000" w:firstRow="0" w:lastRow="0" w:firstColumn="0" w:lastColumn="0" w:oddVBand="1" w:evenVBand="0" w:oddHBand="0" w:evenHBand="0" w:firstRowFirstColumn="0" w:firstRowLastColumn="0" w:lastRowFirstColumn="0" w:lastRowLastColumn="0"/>
            <w:tcW w:w="3748" w:type="dxa"/>
          </w:tcPr>
          <w:p w14:paraId="1600B2A8" w14:textId="77777777" w:rsidR="004765BA" w:rsidRPr="009B38E1" w:rsidRDefault="004765BA" w:rsidP="00071481">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Medium</w:t>
            </w:r>
          </w:p>
        </w:tc>
      </w:tr>
      <w:tr w:rsidR="004765BA" w:rsidRPr="009B38E1" w14:paraId="4FCE5B55" w14:textId="77777777" w:rsidTr="003D7210">
        <w:tc>
          <w:tcPr>
            <w:cnfStyle w:val="000010000000" w:firstRow="0" w:lastRow="0" w:firstColumn="0" w:lastColumn="0" w:oddVBand="1" w:evenVBand="0" w:oddHBand="0" w:evenHBand="0" w:firstRowFirstColumn="0" w:firstRowLastColumn="0" w:lastRowFirstColumn="0" w:lastRowLastColumn="0"/>
            <w:tcW w:w="3114" w:type="dxa"/>
          </w:tcPr>
          <w:p w14:paraId="2E9FB455" w14:textId="77777777" w:rsidR="004765BA" w:rsidRPr="009B38E1" w:rsidRDefault="004765BA" w:rsidP="00071481">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HR</w:t>
            </w:r>
          </w:p>
        </w:tc>
        <w:tc>
          <w:tcPr>
            <w:tcW w:w="6662" w:type="dxa"/>
          </w:tcPr>
          <w:p w14:paraId="3FD5E789" w14:textId="77777777" w:rsidR="004765BA" w:rsidRPr="009B38E1" w:rsidRDefault="004765BA" w:rsidP="0007148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Employee records</w:t>
            </w:r>
          </w:p>
        </w:tc>
        <w:tc>
          <w:tcPr>
            <w:cnfStyle w:val="000010000000" w:firstRow="0" w:lastRow="0" w:firstColumn="0" w:lastColumn="0" w:oddVBand="1" w:evenVBand="0" w:oddHBand="0" w:evenHBand="0" w:firstRowFirstColumn="0" w:firstRowLastColumn="0" w:lastRowFirstColumn="0" w:lastRowLastColumn="0"/>
            <w:tcW w:w="3748" w:type="dxa"/>
          </w:tcPr>
          <w:p w14:paraId="0C2057A0" w14:textId="77777777" w:rsidR="004765BA" w:rsidRPr="009B38E1" w:rsidRDefault="004765BA" w:rsidP="00071481">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Low</w:t>
            </w:r>
          </w:p>
        </w:tc>
      </w:tr>
      <w:tr w:rsidR="004765BA" w:rsidRPr="009B38E1" w14:paraId="1045DCAD" w14:textId="77777777" w:rsidTr="003D72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tcPr>
          <w:p w14:paraId="3A92AD49" w14:textId="77777777" w:rsidR="004765BA" w:rsidRPr="009B38E1" w:rsidRDefault="004765BA" w:rsidP="00071481">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Data science </w:t>
            </w:r>
          </w:p>
        </w:tc>
        <w:tc>
          <w:tcPr>
            <w:tcW w:w="6662" w:type="dxa"/>
          </w:tcPr>
          <w:p w14:paraId="280EA875" w14:textId="77777777" w:rsidR="004765BA" w:rsidRPr="009B38E1" w:rsidRDefault="004765BA" w:rsidP="0007148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Large-scale data processing and analytics tasks</w:t>
            </w:r>
          </w:p>
        </w:tc>
        <w:tc>
          <w:tcPr>
            <w:cnfStyle w:val="000010000000" w:firstRow="0" w:lastRow="0" w:firstColumn="0" w:lastColumn="0" w:oddVBand="1" w:evenVBand="0" w:oddHBand="0" w:evenHBand="0" w:firstRowFirstColumn="0" w:firstRowLastColumn="0" w:lastRowFirstColumn="0" w:lastRowLastColumn="0"/>
            <w:tcW w:w="3748" w:type="dxa"/>
          </w:tcPr>
          <w:p w14:paraId="5561494C" w14:textId="77777777" w:rsidR="004765BA" w:rsidRPr="009B38E1" w:rsidRDefault="004765BA" w:rsidP="00071481">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w:t>
            </w:r>
          </w:p>
        </w:tc>
      </w:tr>
      <w:tr w:rsidR="004765BA" w:rsidRPr="009B38E1" w14:paraId="5A4AC6BB" w14:textId="77777777" w:rsidTr="003D7210">
        <w:tc>
          <w:tcPr>
            <w:cnfStyle w:val="000010000000" w:firstRow="0" w:lastRow="0" w:firstColumn="0" w:lastColumn="0" w:oddVBand="1" w:evenVBand="0" w:oddHBand="0" w:evenHBand="0" w:firstRowFirstColumn="0" w:firstRowLastColumn="0" w:lastRowFirstColumn="0" w:lastRowLastColumn="0"/>
            <w:tcW w:w="3114" w:type="dxa"/>
          </w:tcPr>
          <w:p w14:paraId="632F9A2F" w14:textId="77777777" w:rsidR="004765BA" w:rsidRPr="009B38E1" w:rsidRDefault="004765BA" w:rsidP="00071481">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IT </w:t>
            </w:r>
          </w:p>
        </w:tc>
        <w:tc>
          <w:tcPr>
            <w:tcW w:w="6662" w:type="dxa"/>
          </w:tcPr>
          <w:p w14:paraId="343AE5E6" w14:textId="77777777" w:rsidR="004765BA" w:rsidRPr="009B38E1" w:rsidRDefault="004765BA" w:rsidP="00071481">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Log files, system backups, and security data</w:t>
            </w:r>
          </w:p>
        </w:tc>
        <w:tc>
          <w:tcPr>
            <w:cnfStyle w:val="000010000000" w:firstRow="0" w:lastRow="0" w:firstColumn="0" w:lastColumn="0" w:oddVBand="1" w:evenVBand="0" w:oddHBand="0" w:evenHBand="0" w:firstRowFirstColumn="0" w:firstRowLastColumn="0" w:lastRowFirstColumn="0" w:lastRowLastColumn="0"/>
            <w:tcW w:w="3748" w:type="dxa"/>
          </w:tcPr>
          <w:p w14:paraId="529286D0" w14:textId="77777777" w:rsidR="004765BA" w:rsidRPr="009B38E1" w:rsidRDefault="004765BA" w:rsidP="00071481">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Medium</w:t>
            </w:r>
          </w:p>
        </w:tc>
      </w:tr>
      <w:tr w:rsidR="004765BA" w:rsidRPr="009B38E1" w14:paraId="5BF85AFD" w14:textId="77777777" w:rsidTr="003D72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114" w:type="dxa"/>
          </w:tcPr>
          <w:p w14:paraId="01B6E6BA" w14:textId="2DECA97C" w:rsidR="004765BA" w:rsidRPr="009B38E1" w:rsidRDefault="004765BA" w:rsidP="00071481">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Graphic </w:t>
            </w:r>
            <w:r w:rsidR="003D7210" w:rsidRPr="009B38E1">
              <w:rPr>
                <w:rFonts w:asciiTheme="minorHAnsi" w:eastAsia="Times New Roman" w:hAnsiTheme="minorHAnsi" w:cs="Times New Roman"/>
                <w:sz w:val="22"/>
                <w:szCs w:val="22"/>
                <w:lang w:eastAsia="en-GB"/>
              </w:rPr>
              <w:t>d</w:t>
            </w:r>
            <w:r w:rsidRPr="009B38E1">
              <w:rPr>
                <w:rFonts w:asciiTheme="minorHAnsi" w:eastAsia="Times New Roman" w:hAnsiTheme="minorHAnsi" w:cs="Times New Roman"/>
                <w:sz w:val="22"/>
                <w:szCs w:val="22"/>
                <w:lang w:eastAsia="en-GB"/>
              </w:rPr>
              <w:t>evelopers</w:t>
            </w:r>
          </w:p>
        </w:tc>
        <w:tc>
          <w:tcPr>
            <w:tcW w:w="6662" w:type="dxa"/>
          </w:tcPr>
          <w:p w14:paraId="60BE2B89" w14:textId="77777777" w:rsidR="004765BA" w:rsidRPr="009B38E1" w:rsidRDefault="004765BA" w:rsidP="00071481">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Graphic/video files requiring fast access</w:t>
            </w:r>
          </w:p>
        </w:tc>
        <w:tc>
          <w:tcPr>
            <w:cnfStyle w:val="000010000000" w:firstRow="0" w:lastRow="0" w:firstColumn="0" w:lastColumn="0" w:oddVBand="1" w:evenVBand="0" w:oddHBand="0" w:evenHBand="0" w:firstRowFirstColumn="0" w:firstRowLastColumn="0" w:lastRowFirstColumn="0" w:lastRowLastColumn="0"/>
            <w:tcW w:w="3748" w:type="dxa"/>
          </w:tcPr>
          <w:p w14:paraId="7A9908ED" w14:textId="77777777" w:rsidR="004765BA" w:rsidRPr="009B38E1" w:rsidRDefault="004765BA" w:rsidP="00071481">
            <w:pPr>
              <w:spacing w:before="100" w:beforeAutospacing="1" w:after="100" w:afterAutospacing="1"/>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High</w:t>
            </w:r>
          </w:p>
        </w:tc>
      </w:tr>
    </w:tbl>
    <w:p w14:paraId="61C79584" w14:textId="3C4B48F8" w:rsidR="004765BA" w:rsidRPr="009B38E1" w:rsidRDefault="004765BA" w:rsidP="003D7210">
      <w:pPr>
        <w:rPr>
          <w:lang w:eastAsia="en-GB"/>
        </w:rPr>
      </w:pPr>
      <w:bookmarkStart w:id="2" w:name="_Hlk194054518"/>
      <w:r w:rsidRPr="009B38E1">
        <w:rPr>
          <w:lang w:eastAsia="en-GB"/>
        </w:rPr>
        <w:t xml:space="preserve">The project </w:t>
      </w:r>
      <w:r w:rsidR="004003DF" w:rsidRPr="009B38E1">
        <w:rPr>
          <w:lang w:eastAsia="en-GB"/>
        </w:rPr>
        <w:t>c</w:t>
      </w:r>
      <w:r w:rsidRPr="009B38E1">
        <w:rPr>
          <w:lang w:eastAsia="en-GB"/>
        </w:rPr>
        <w:t>onstraints</w:t>
      </w:r>
      <w:r w:rsidR="003D7210" w:rsidRPr="009B38E1">
        <w:rPr>
          <w:lang w:eastAsia="en-GB"/>
        </w:rPr>
        <w:t xml:space="preserve"> are</w:t>
      </w:r>
      <w:r w:rsidRPr="009B38E1">
        <w:rPr>
          <w:lang w:eastAsia="en-GB"/>
        </w:rPr>
        <w:t>:</w:t>
      </w:r>
    </w:p>
    <w:bookmarkEnd w:id="2"/>
    <w:p w14:paraId="40BFE197" w14:textId="74CB4FEF" w:rsidR="004765BA" w:rsidRPr="009B38E1" w:rsidRDefault="004765BA" w:rsidP="003D7210">
      <w:pPr>
        <w:pStyle w:val="Bulletlist1"/>
        <w:rPr>
          <w:lang w:eastAsia="en-GB"/>
        </w:rPr>
      </w:pPr>
      <w:r w:rsidRPr="009B38E1">
        <w:rPr>
          <w:b/>
          <w:lang w:eastAsia="en-GB"/>
        </w:rPr>
        <w:t>Budget:</w:t>
      </w:r>
      <w:r w:rsidRPr="009B38E1">
        <w:rPr>
          <w:lang w:eastAsia="en-GB"/>
        </w:rPr>
        <w:t xml:space="preserve"> Limited</w:t>
      </w:r>
      <w:r w:rsidR="003D7210" w:rsidRPr="009B38E1">
        <w:rPr>
          <w:lang w:eastAsia="en-GB"/>
        </w:rPr>
        <w:t>.</w:t>
      </w:r>
    </w:p>
    <w:p w14:paraId="1C3E2244" w14:textId="36C6671B" w:rsidR="004765BA" w:rsidRPr="009B38E1" w:rsidRDefault="004765BA" w:rsidP="003D7210">
      <w:pPr>
        <w:pStyle w:val="Bulletlist1"/>
        <w:rPr>
          <w:lang w:eastAsia="en-GB"/>
        </w:rPr>
      </w:pPr>
      <w:r w:rsidRPr="009B38E1">
        <w:rPr>
          <w:b/>
          <w:lang w:eastAsia="en-GB"/>
        </w:rPr>
        <w:t xml:space="preserve">Storage </w:t>
      </w:r>
      <w:r w:rsidR="003D7210" w:rsidRPr="009B38E1">
        <w:rPr>
          <w:b/>
          <w:lang w:eastAsia="en-GB"/>
        </w:rPr>
        <w:t>r</w:t>
      </w:r>
      <w:r w:rsidRPr="009B38E1">
        <w:rPr>
          <w:b/>
          <w:lang w:eastAsia="en-GB"/>
        </w:rPr>
        <w:t>eliability:</w:t>
      </w:r>
      <w:r w:rsidRPr="009B38E1">
        <w:rPr>
          <w:lang w:eastAsia="en-GB"/>
        </w:rPr>
        <w:t xml:space="preserve"> Must be high</w:t>
      </w:r>
      <w:r w:rsidR="003D7210" w:rsidRPr="009B38E1">
        <w:rPr>
          <w:lang w:eastAsia="en-GB"/>
        </w:rPr>
        <w:t>.</w:t>
      </w:r>
    </w:p>
    <w:p w14:paraId="16B55E53" w14:textId="746E4435" w:rsidR="004765BA" w:rsidRPr="009B38E1" w:rsidRDefault="004765BA" w:rsidP="003D7210">
      <w:pPr>
        <w:pStyle w:val="Bulletlist1"/>
        <w:rPr>
          <w:lang w:eastAsia="en-GB"/>
        </w:rPr>
      </w:pPr>
      <w:r w:rsidRPr="009B38E1">
        <w:rPr>
          <w:b/>
          <w:lang w:eastAsia="en-GB"/>
        </w:rPr>
        <w:t xml:space="preserve">Performance </w:t>
      </w:r>
      <w:r w:rsidR="004003DF" w:rsidRPr="009B38E1">
        <w:rPr>
          <w:b/>
          <w:lang w:eastAsia="en-GB"/>
        </w:rPr>
        <w:t>n</w:t>
      </w:r>
      <w:r w:rsidRPr="009B38E1">
        <w:rPr>
          <w:b/>
          <w:lang w:eastAsia="en-GB"/>
        </w:rPr>
        <w:t>eeds:</w:t>
      </w:r>
      <w:r w:rsidRPr="009B38E1">
        <w:rPr>
          <w:lang w:eastAsia="en-GB"/>
        </w:rPr>
        <w:t xml:space="preserve"> Some departments require high performance access</w:t>
      </w:r>
      <w:r w:rsidR="003D7210" w:rsidRPr="009B38E1">
        <w:rPr>
          <w:lang w:eastAsia="en-GB"/>
        </w:rPr>
        <w:t>.</w:t>
      </w:r>
    </w:p>
    <w:p w14:paraId="46F064E7" w14:textId="2F3B2437" w:rsidR="004765BA" w:rsidRPr="009B38E1" w:rsidRDefault="004765BA" w:rsidP="003D7210">
      <w:pPr>
        <w:pStyle w:val="Bulletlist1"/>
        <w:rPr>
          <w:lang w:eastAsia="en-GB"/>
        </w:rPr>
      </w:pPr>
      <w:r w:rsidRPr="009B38E1">
        <w:rPr>
          <w:b/>
          <w:lang w:eastAsia="en-GB"/>
        </w:rPr>
        <w:lastRenderedPageBreak/>
        <w:t xml:space="preserve">Future </w:t>
      </w:r>
      <w:r w:rsidR="004003DF" w:rsidRPr="009B38E1">
        <w:rPr>
          <w:b/>
          <w:lang w:eastAsia="en-GB"/>
        </w:rPr>
        <w:t>s</w:t>
      </w:r>
      <w:r w:rsidRPr="009B38E1">
        <w:rPr>
          <w:b/>
          <w:lang w:eastAsia="en-GB"/>
        </w:rPr>
        <w:t>calability:</w:t>
      </w:r>
      <w:r w:rsidRPr="009B38E1">
        <w:rPr>
          <w:lang w:eastAsia="en-GB"/>
        </w:rPr>
        <w:t xml:space="preserve"> Some departments will require scope to scale due to the business growth</w:t>
      </w:r>
      <w:r w:rsidR="003D7210" w:rsidRPr="009B38E1">
        <w:rPr>
          <w:lang w:eastAsia="en-GB"/>
        </w:rPr>
        <w:t>.</w:t>
      </w:r>
    </w:p>
    <w:p w14:paraId="0371601C" w14:textId="0AE92ED2" w:rsidR="00F3310B" w:rsidRPr="009B38E1" w:rsidRDefault="004765BA" w:rsidP="003D7210">
      <w:pPr>
        <w:pStyle w:val="Bulletlist1"/>
        <w:rPr>
          <w:lang w:eastAsia="en-GB"/>
        </w:rPr>
      </w:pPr>
      <w:r w:rsidRPr="009B38E1">
        <w:rPr>
          <w:b/>
          <w:lang w:eastAsia="en-GB"/>
        </w:rPr>
        <w:t>Storage size:</w:t>
      </w:r>
      <w:r w:rsidRPr="009B38E1">
        <w:rPr>
          <w:lang w:eastAsia="en-GB"/>
        </w:rPr>
        <w:t xml:space="preserve"> Graphic developers will require large scale capacity</w:t>
      </w:r>
      <w:bookmarkStart w:id="3" w:name="_Hlk194054663"/>
      <w:r w:rsidR="003D7210" w:rsidRPr="009B38E1">
        <w:rPr>
          <w:lang w:eastAsia="en-GB"/>
        </w:rPr>
        <w:t>.</w:t>
      </w:r>
    </w:p>
    <w:p w14:paraId="3390FE6E" w14:textId="77777777" w:rsidR="00373CE1" w:rsidRPr="009B38E1" w:rsidRDefault="00373CE1" w:rsidP="00373CE1">
      <w:pPr>
        <w:pStyle w:val="NoSpacing"/>
        <w:rPr>
          <w:rFonts w:eastAsia="Times New Roman"/>
          <w:lang w:val="en-GB" w:eastAsia="en-GB"/>
        </w:rPr>
      </w:pPr>
    </w:p>
    <w:p w14:paraId="4F17C97C" w14:textId="5CCFDC74" w:rsidR="004765BA" w:rsidRPr="009B38E1" w:rsidRDefault="00E14496" w:rsidP="007F6A87">
      <w:pPr>
        <w:pStyle w:val="Heading2"/>
        <w:rPr>
          <w:rFonts w:eastAsia="Times New Roman" w:cs="Times New Roman"/>
          <w:szCs w:val="24"/>
          <w:lang w:eastAsia="en-GB"/>
        </w:rPr>
      </w:pPr>
      <w:r w:rsidRPr="009B38E1">
        <w:rPr>
          <w:rFonts w:eastAsia="Times New Roman"/>
          <w:lang w:eastAsia="en-GB"/>
        </w:rPr>
        <w:t>Step</w:t>
      </w:r>
      <w:r w:rsidR="004765BA" w:rsidRPr="009B38E1">
        <w:rPr>
          <w:rFonts w:eastAsia="Times New Roman"/>
          <w:lang w:eastAsia="en-GB"/>
        </w:rPr>
        <w:t xml:space="preserve"> 2: </w:t>
      </w:r>
      <w:r w:rsidR="007F6A87" w:rsidRPr="009B38E1">
        <w:rPr>
          <w:rFonts w:eastAsia="Times New Roman"/>
          <w:lang w:eastAsia="en-GB"/>
        </w:rPr>
        <w:t>Carry out research to c</w:t>
      </w:r>
      <w:r w:rsidR="004765BA" w:rsidRPr="009B38E1">
        <w:rPr>
          <w:rFonts w:eastAsia="Times New Roman"/>
          <w:lang w:eastAsia="en-GB"/>
        </w:rPr>
        <w:t>ompar</w:t>
      </w:r>
      <w:r w:rsidR="007F6A87" w:rsidRPr="009B38E1">
        <w:rPr>
          <w:rFonts w:eastAsia="Times New Roman"/>
          <w:lang w:eastAsia="en-GB"/>
        </w:rPr>
        <w:t>e</w:t>
      </w:r>
      <w:r w:rsidR="004765BA" w:rsidRPr="009B38E1">
        <w:rPr>
          <w:rFonts w:eastAsia="Times New Roman"/>
          <w:lang w:eastAsia="en-GB"/>
        </w:rPr>
        <w:t xml:space="preserve"> HDD and SSD</w:t>
      </w:r>
    </w:p>
    <w:tbl>
      <w:tblPr>
        <w:tblStyle w:val="ListTable3-Accent5"/>
        <w:tblW w:w="0" w:type="auto"/>
        <w:tblLook w:val="0020" w:firstRow="1" w:lastRow="0" w:firstColumn="0" w:lastColumn="0" w:noHBand="0" w:noVBand="0"/>
      </w:tblPr>
      <w:tblGrid>
        <w:gridCol w:w="1918"/>
        <w:gridCol w:w="4173"/>
        <w:gridCol w:w="4103"/>
      </w:tblGrid>
      <w:tr w:rsidR="004765BA" w:rsidRPr="009B38E1" w14:paraId="63434130" w14:textId="77777777" w:rsidTr="003D7210">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bookmarkEnd w:id="3"/>
          <w:p w14:paraId="5E997D8D" w14:textId="77777777" w:rsidR="004765BA" w:rsidRPr="009B38E1" w:rsidRDefault="004765BA" w:rsidP="003D7210">
            <w:pPr>
              <w:pStyle w:val="Tableheading2"/>
              <w:rPr>
                <w:b/>
                <w:bCs/>
                <w:lang w:eastAsia="en-GB"/>
              </w:rPr>
            </w:pPr>
            <w:r w:rsidRPr="009B38E1">
              <w:rPr>
                <w:b/>
                <w:bCs/>
                <w:lang w:eastAsia="en-GB"/>
              </w:rPr>
              <w:t>Feature</w:t>
            </w:r>
          </w:p>
        </w:tc>
        <w:tc>
          <w:tcPr>
            <w:tcW w:w="5670" w:type="dxa"/>
          </w:tcPr>
          <w:p w14:paraId="41726C74" w14:textId="77777777" w:rsidR="004765BA" w:rsidRPr="009B38E1" w:rsidRDefault="004765BA" w:rsidP="003D7210">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Hard Disk Drive (HDD)</w:t>
            </w:r>
          </w:p>
        </w:tc>
        <w:tc>
          <w:tcPr>
            <w:cnfStyle w:val="000010000000" w:firstRow="0" w:lastRow="0" w:firstColumn="0" w:lastColumn="0" w:oddVBand="1" w:evenVBand="0" w:oddHBand="0" w:evenHBand="0" w:firstRowFirstColumn="0" w:firstRowLastColumn="0" w:lastRowFirstColumn="0" w:lastRowLastColumn="0"/>
            <w:tcW w:w="5591" w:type="dxa"/>
          </w:tcPr>
          <w:p w14:paraId="5DB77D00" w14:textId="77777777" w:rsidR="004765BA" w:rsidRPr="009B38E1" w:rsidRDefault="004765BA" w:rsidP="003D7210">
            <w:pPr>
              <w:pStyle w:val="Tableheading2"/>
              <w:rPr>
                <w:b/>
                <w:bCs/>
                <w:lang w:eastAsia="en-GB"/>
              </w:rPr>
            </w:pPr>
            <w:r w:rsidRPr="009B38E1">
              <w:rPr>
                <w:b/>
                <w:bCs/>
                <w:lang w:eastAsia="en-GB"/>
              </w:rPr>
              <w:t>Solid State Drive (SSD)</w:t>
            </w:r>
          </w:p>
        </w:tc>
      </w:tr>
      <w:tr w:rsidR="004765BA" w:rsidRPr="009B38E1" w14:paraId="16AFDF1C" w14:textId="77777777" w:rsidTr="003D72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2628C6A0"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Speed</w:t>
            </w:r>
          </w:p>
        </w:tc>
        <w:tc>
          <w:tcPr>
            <w:tcW w:w="5670" w:type="dxa"/>
          </w:tcPr>
          <w:p w14:paraId="0558A917" w14:textId="77777777" w:rsidR="004765BA" w:rsidRPr="009B38E1" w:rsidRDefault="004765BA" w:rsidP="00FE31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355B9D57"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p>
        </w:tc>
      </w:tr>
      <w:tr w:rsidR="004765BA" w:rsidRPr="009B38E1" w14:paraId="49835608" w14:textId="77777777" w:rsidTr="003D7210">
        <w:tc>
          <w:tcPr>
            <w:cnfStyle w:val="000010000000" w:firstRow="0" w:lastRow="0" w:firstColumn="0" w:lastColumn="0" w:oddVBand="1" w:evenVBand="0" w:oddHBand="0" w:evenHBand="0" w:firstRowFirstColumn="0" w:firstRowLastColumn="0" w:lastRowFirstColumn="0" w:lastRowLastColumn="0"/>
            <w:tcW w:w="2263" w:type="dxa"/>
          </w:tcPr>
          <w:p w14:paraId="740EFA1A"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Durability</w:t>
            </w:r>
          </w:p>
        </w:tc>
        <w:tc>
          <w:tcPr>
            <w:tcW w:w="5670" w:type="dxa"/>
          </w:tcPr>
          <w:p w14:paraId="7D9DBBD7" w14:textId="77777777" w:rsidR="004765BA" w:rsidRPr="009B38E1" w:rsidRDefault="004765BA" w:rsidP="00FE31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273C25D0"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p>
        </w:tc>
      </w:tr>
      <w:tr w:rsidR="004765BA" w:rsidRPr="009B38E1" w14:paraId="023FFA63" w14:textId="77777777" w:rsidTr="003D72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4E8856F5"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Cost</w:t>
            </w:r>
          </w:p>
        </w:tc>
        <w:tc>
          <w:tcPr>
            <w:tcW w:w="5670" w:type="dxa"/>
          </w:tcPr>
          <w:p w14:paraId="5F7CDDFA" w14:textId="77777777" w:rsidR="004765BA" w:rsidRPr="009B38E1" w:rsidRDefault="004765BA" w:rsidP="00FE31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545CAC04"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p>
        </w:tc>
      </w:tr>
      <w:tr w:rsidR="004765BA" w:rsidRPr="009B38E1" w14:paraId="1F1CD2D7" w14:textId="77777777" w:rsidTr="003D7210">
        <w:tc>
          <w:tcPr>
            <w:cnfStyle w:val="000010000000" w:firstRow="0" w:lastRow="0" w:firstColumn="0" w:lastColumn="0" w:oddVBand="1" w:evenVBand="0" w:oddHBand="0" w:evenHBand="0" w:firstRowFirstColumn="0" w:firstRowLastColumn="0" w:lastRowFirstColumn="0" w:lastRowLastColumn="0"/>
            <w:tcW w:w="2263" w:type="dxa"/>
          </w:tcPr>
          <w:p w14:paraId="6B754EC6"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Capacity</w:t>
            </w:r>
          </w:p>
        </w:tc>
        <w:tc>
          <w:tcPr>
            <w:tcW w:w="5670" w:type="dxa"/>
          </w:tcPr>
          <w:p w14:paraId="0E5C0596" w14:textId="77777777" w:rsidR="004765BA" w:rsidRPr="009B38E1" w:rsidRDefault="004765BA" w:rsidP="00FE3148">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7B4EF513"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p>
        </w:tc>
      </w:tr>
      <w:tr w:rsidR="004765BA" w:rsidRPr="009B38E1" w14:paraId="7F2A415A" w14:textId="77777777" w:rsidTr="003D721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2FD13C2D"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Lifespan</w:t>
            </w:r>
          </w:p>
        </w:tc>
        <w:tc>
          <w:tcPr>
            <w:tcW w:w="5670" w:type="dxa"/>
          </w:tcPr>
          <w:p w14:paraId="08FE5B6C" w14:textId="77777777" w:rsidR="004765BA" w:rsidRPr="009B38E1" w:rsidRDefault="004765BA" w:rsidP="00FE3148">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2106063E" w14:textId="77777777" w:rsidR="004765BA" w:rsidRPr="009B38E1" w:rsidRDefault="004765BA" w:rsidP="00FE3148">
            <w:pPr>
              <w:spacing w:before="100" w:beforeAutospacing="1" w:after="100" w:afterAutospacing="1"/>
              <w:rPr>
                <w:rFonts w:asciiTheme="minorHAnsi" w:eastAsia="Times New Roman" w:hAnsiTheme="minorHAnsi" w:cs="Times New Roman"/>
                <w:sz w:val="22"/>
                <w:szCs w:val="22"/>
                <w:lang w:eastAsia="en-GB"/>
              </w:rPr>
            </w:pPr>
          </w:p>
        </w:tc>
      </w:tr>
    </w:tbl>
    <w:p w14:paraId="4DB4555D" w14:textId="4452EDBC" w:rsidR="00F3310B" w:rsidRPr="009B38E1" w:rsidRDefault="004765BA" w:rsidP="003D7210">
      <w:pPr>
        <w:rPr>
          <w:lang w:eastAsia="en-GB"/>
        </w:rPr>
      </w:pPr>
      <w:r w:rsidRPr="009B38E1">
        <w:rPr>
          <w:b/>
          <w:lang w:eastAsia="en-GB"/>
        </w:rPr>
        <w:t>Question</w:t>
      </w:r>
      <w:bookmarkStart w:id="4" w:name="_Hlk194055389"/>
      <w:r w:rsidRPr="009B38E1">
        <w:rPr>
          <w:b/>
          <w:lang w:eastAsia="en-GB"/>
        </w:rPr>
        <w:t xml:space="preserve">: </w:t>
      </w:r>
      <w:r w:rsidRPr="009B38E1">
        <w:rPr>
          <w:lang w:eastAsia="en-GB"/>
        </w:rPr>
        <w:t>Considering the requirements for each department and internet research, which solution (HDD, SSD, or Hybrid) would you recommend and why?</w:t>
      </w:r>
      <w:bookmarkEnd w:id="4"/>
    </w:p>
    <w:p w14:paraId="54CC418C" w14:textId="77777777" w:rsidR="00373CE1" w:rsidRPr="009B38E1" w:rsidRDefault="00373CE1" w:rsidP="00373CE1">
      <w:pPr>
        <w:pStyle w:val="NoSpacing"/>
        <w:rPr>
          <w:rFonts w:eastAsiaTheme="minorHAnsi"/>
          <w:lang w:val="en-GB" w:eastAsia="en-GB"/>
        </w:rPr>
      </w:pPr>
    </w:p>
    <w:p w14:paraId="38CC68C1" w14:textId="500F0DBB" w:rsidR="004765BA" w:rsidRPr="009B38E1" w:rsidRDefault="00E14496" w:rsidP="007F6A87">
      <w:pPr>
        <w:pStyle w:val="Heading2"/>
        <w:rPr>
          <w:rFonts w:eastAsia="Times New Roman"/>
          <w:szCs w:val="24"/>
          <w:lang w:eastAsia="en-GB"/>
        </w:rPr>
      </w:pPr>
      <w:bookmarkStart w:id="5" w:name="_Hlk194055638"/>
      <w:r w:rsidRPr="009B38E1">
        <w:rPr>
          <w:rFonts w:eastAsia="Times New Roman"/>
          <w:lang w:eastAsia="en-GB"/>
        </w:rPr>
        <w:t>Step</w:t>
      </w:r>
      <w:r w:rsidR="004765BA" w:rsidRPr="009B38E1">
        <w:rPr>
          <w:rFonts w:eastAsia="Times New Roman"/>
          <w:lang w:eastAsia="en-GB"/>
        </w:rPr>
        <w:t xml:space="preserve"> 3: Decision justification</w:t>
      </w:r>
    </w:p>
    <w:bookmarkEnd w:id="5"/>
    <w:p w14:paraId="14DB7D8C" w14:textId="77777777" w:rsidR="004765BA" w:rsidRPr="009B38E1" w:rsidRDefault="004765BA" w:rsidP="003D7210">
      <w:pPr>
        <w:rPr>
          <w:lang w:eastAsia="en-GB"/>
        </w:rPr>
      </w:pPr>
      <w:r w:rsidRPr="009B38E1">
        <w:rPr>
          <w:lang w:eastAsia="en-GB"/>
        </w:rPr>
        <w:t>Answer the following questions now that you’ve made your recommendations:</w:t>
      </w:r>
    </w:p>
    <w:p w14:paraId="4047F5E5" w14:textId="5698665C" w:rsidR="000A649F" w:rsidRPr="009B38E1" w:rsidRDefault="004765BA" w:rsidP="00373CE1">
      <w:pPr>
        <w:pStyle w:val="Numberlist"/>
        <w:numPr>
          <w:ilvl w:val="0"/>
          <w:numId w:val="117"/>
        </w:numPr>
      </w:pPr>
      <w:r w:rsidRPr="009B38E1">
        <w:t>How will your choice support future business growth?</w:t>
      </w:r>
    </w:p>
    <w:p w14:paraId="3B4A891E" w14:textId="77777777" w:rsidR="00373CE1" w:rsidRPr="009B38E1" w:rsidRDefault="00373CE1" w:rsidP="00373CE1">
      <w:pPr>
        <w:pStyle w:val="Numberlist"/>
        <w:numPr>
          <w:ilvl w:val="0"/>
          <w:numId w:val="0"/>
        </w:numPr>
        <w:ind w:left="851"/>
      </w:pPr>
    </w:p>
    <w:p w14:paraId="528F0F93" w14:textId="35744E7D" w:rsidR="000A649F" w:rsidRPr="009B38E1" w:rsidRDefault="004765BA" w:rsidP="00373CE1">
      <w:pPr>
        <w:pStyle w:val="Numberlist"/>
        <w:numPr>
          <w:ilvl w:val="0"/>
          <w:numId w:val="117"/>
        </w:numPr>
      </w:pPr>
      <w:r w:rsidRPr="009B38E1">
        <w:rPr>
          <w:rFonts w:asciiTheme="minorHAnsi" w:hAnsiTheme="minorHAnsi"/>
          <w:szCs w:val="24"/>
        </w:rPr>
        <w:t>What risks are associated with your choice, and how can you mitigate them?</w:t>
      </w:r>
    </w:p>
    <w:p w14:paraId="4D64C206" w14:textId="77777777" w:rsidR="00373CE1" w:rsidRPr="009B38E1" w:rsidRDefault="00373CE1" w:rsidP="00373CE1">
      <w:pPr>
        <w:pStyle w:val="Numberlist"/>
        <w:numPr>
          <w:ilvl w:val="0"/>
          <w:numId w:val="0"/>
        </w:numPr>
      </w:pPr>
    </w:p>
    <w:p w14:paraId="28583043" w14:textId="77777777" w:rsidR="004765BA" w:rsidRPr="009B38E1" w:rsidRDefault="004765BA" w:rsidP="00373CE1">
      <w:pPr>
        <w:pStyle w:val="Heading2"/>
        <w:rPr>
          <w:rFonts w:eastAsia="Times New Roman"/>
          <w:lang w:eastAsia="en-GB"/>
        </w:rPr>
      </w:pPr>
      <w:r w:rsidRPr="009B38E1">
        <w:t>Reflection</w:t>
      </w:r>
    </w:p>
    <w:p w14:paraId="1349336A" w14:textId="66E1D370" w:rsidR="004765BA" w:rsidRPr="009B38E1" w:rsidRDefault="004765BA" w:rsidP="00373CE1">
      <w:pPr>
        <w:pStyle w:val="Numberlist"/>
        <w:numPr>
          <w:ilvl w:val="0"/>
          <w:numId w:val="118"/>
        </w:numPr>
      </w:pPr>
      <w:r w:rsidRPr="009B38E1">
        <w:t>What were the most important factors in your decision?</w:t>
      </w:r>
    </w:p>
    <w:p w14:paraId="76A63501" w14:textId="77777777" w:rsidR="007F6A87" w:rsidRPr="009B38E1" w:rsidRDefault="007F6A87" w:rsidP="00373CE1">
      <w:pPr>
        <w:pStyle w:val="Numberlist"/>
        <w:numPr>
          <w:ilvl w:val="0"/>
          <w:numId w:val="0"/>
        </w:numPr>
        <w:ind w:left="851"/>
      </w:pPr>
    </w:p>
    <w:p w14:paraId="5B21034A" w14:textId="54012086" w:rsidR="007F6A87" w:rsidRPr="009B38E1" w:rsidRDefault="004765BA" w:rsidP="00373CE1">
      <w:pPr>
        <w:pStyle w:val="Numberlist"/>
        <w:rPr>
          <w:rFonts w:eastAsia="Times New Roman" w:cs="Times New Roman"/>
          <w:kern w:val="0"/>
          <w:lang w:eastAsia="en-GB"/>
          <w14:ligatures w14:val="none"/>
        </w:rPr>
      </w:pPr>
      <w:r w:rsidRPr="009B38E1">
        <w:rPr>
          <w:rFonts w:eastAsia="Times New Roman" w:cs="Times New Roman"/>
          <w:kern w:val="0"/>
          <w:lang w:eastAsia="en-GB"/>
          <w14:ligatures w14:val="none"/>
        </w:rPr>
        <w:t>How does the performance of SSDs and HDDs affect overall business productivity?</w:t>
      </w:r>
    </w:p>
    <w:p w14:paraId="4A0BA48F" w14:textId="77777777" w:rsidR="007F6A87" w:rsidRPr="009B38E1" w:rsidRDefault="007F6A87" w:rsidP="00373CE1">
      <w:pPr>
        <w:pStyle w:val="Numberlist"/>
        <w:numPr>
          <w:ilvl w:val="0"/>
          <w:numId w:val="0"/>
        </w:numPr>
        <w:ind w:left="851"/>
        <w:rPr>
          <w:rFonts w:eastAsia="Times New Roman" w:cs="Times New Roman"/>
          <w:kern w:val="0"/>
          <w:lang w:eastAsia="en-GB"/>
          <w14:ligatures w14:val="none"/>
        </w:rPr>
      </w:pPr>
    </w:p>
    <w:p w14:paraId="4C5FBB77" w14:textId="77777777" w:rsidR="00373CE1" w:rsidRPr="009B38E1" w:rsidRDefault="004765BA" w:rsidP="00373CE1">
      <w:pPr>
        <w:pStyle w:val="Numberlist"/>
        <w:rPr>
          <w:rFonts w:eastAsia="Times New Roman" w:cs="Times New Roman"/>
          <w:kern w:val="0"/>
          <w:lang w:eastAsia="en-GB"/>
          <w14:ligatures w14:val="none"/>
        </w:rPr>
      </w:pPr>
      <w:r w:rsidRPr="009B38E1">
        <w:rPr>
          <w:rFonts w:eastAsia="Times New Roman" w:cs="Times New Roman"/>
          <w:kern w:val="0"/>
          <w:lang w:eastAsia="en-GB"/>
          <w14:ligatures w14:val="none"/>
        </w:rPr>
        <w:t xml:space="preserve">If a department requires both high speed, cost efficiency and large storage capacity, </w:t>
      </w:r>
      <w:r w:rsidR="009F7FDA" w:rsidRPr="009B38E1">
        <w:rPr>
          <w:rFonts w:eastAsia="Times New Roman" w:cs="Times New Roman"/>
          <w:kern w:val="0"/>
          <w:lang w:eastAsia="en-GB"/>
          <w14:ligatures w14:val="none"/>
        </w:rPr>
        <w:t>how</w:t>
      </w:r>
      <w:r w:rsidRPr="009B38E1">
        <w:rPr>
          <w:rFonts w:eastAsia="Times New Roman" w:cs="Times New Roman"/>
          <w:kern w:val="0"/>
          <w:lang w:eastAsia="en-GB"/>
          <w14:ligatures w14:val="none"/>
        </w:rPr>
        <w:t xml:space="preserve"> would you implement a hybrid solution?</w:t>
      </w:r>
    </w:p>
    <w:p w14:paraId="0FA79DFF" w14:textId="77777777" w:rsidR="00373CE1" w:rsidRPr="009B38E1" w:rsidRDefault="00373CE1" w:rsidP="00373CE1">
      <w:pPr>
        <w:pStyle w:val="ListParagraph"/>
        <w:rPr>
          <w:rFonts w:asciiTheme="minorHAnsi" w:hAnsiTheme="minorHAnsi"/>
          <w:szCs w:val="24"/>
        </w:rPr>
      </w:pPr>
    </w:p>
    <w:p w14:paraId="7A19E513" w14:textId="0AA6EB49" w:rsidR="004765BA" w:rsidRPr="009B38E1" w:rsidRDefault="004765BA" w:rsidP="00373CE1">
      <w:pPr>
        <w:pStyle w:val="Numberlist"/>
        <w:rPr>
          <w:rFonts w:eastAsia="Times New Roman" w:cs="Times New Roman"/>
          <w:kern w:val="0"/>
          <w:lang w:eastAsia="en-GB"/>
          <w14:ligatures w14:val="none"/>
        </w:rPr>
      </w:pPr>
      <w:r w:rsidRPr="009B38E1">
        <w:rPr>
          <w:rFonts w:asciiTheme="minorHAnsi" w:eastAsia="Times New Roman" w:hAnsiTheme="minorHAnsi" w:cs="Times New Roman"/>
          <w:kern w:val="0"/>
          <w:szCs w:val="24"/>
          <w:lang w:eastAsia="en-GB"/>
          <w14:ligatures w14:val="none"/>
        </w:rPr>
        <w:t>How would your decision change for a small business compared to a large enterprise?</w:t>
      </w:r>
    </w:p>
    <w:p w14:paraId="22E42EBF" w14:textId="77777777" w:rsidR="004765BA" w:rsidRPr="009B38E1" w:rsidRDefault="004765BA">
      <w:pPr>
        <w:rPr>
          <w:rFonts w:eastAsia="Times New Roman" w:cs="Times New Roman"/>
          <w:kern w:val="0"/>
          <w:lang w:eastAsia="en-GB"/>
          <w14:ligatures w14:val="none"/>
        </w:rPr>
      </w:pPr>
    </w:p>
    <w:p w14:paraId="49A8AA61" w14:textId="77777777" w:rsidR="004765BA" w:rsidRPr="009B38E1" w:rsidRDefault="004765BA">
      <w:pPr>
        <w:rPr>
          <w:rFonts w:eastAsia="Times New Roman" w:cs="Times New Roman"/>
          <w:kern w:val="0"/>
          <w:lang w:eastAsia="en-GB"/>
          <w14:ligatures w14:val="none"/>
        </w:rPr>
      </w:pPr>
    </w:p>
    <w:p w14:paraId="33F7F535" w14:textId="77777777" w:rsidR="004765BA" w:rsidRPr="009B38E1" w:rsidRDefault="004765BA">
      <w:pPr>
        <w:rPr>
          <w:rFonts w:eastAsia="Times New Roman" w:cs="Times New Roman"/>
          <w:kern w:val="0"/>
          <w:lang w:eastAsia="en-GB"/>
          <w14:ligatures w14:val="none"/>
        </w:rPr>
      </w:pPr>
    </w:p>
    <w:p w14:paraId="11D4F701" w14:textId="39CDA5BB" w:rsidR="004765BA" w:rsidRPr="009B38E1" w:rsidRDefault="004003DF" w:rsidP="00251F26">
      <w:pPr>
        <w:pStyle w:val="Heading1"/>
        <w:ind w:left="1134" w:hanging="1134"/>
        <w:rPr>
          <w:rFonts w:eastAsia="Times New Roman"/>
          <w:lang w:eastAsia="en-GB"/>
        </w:rPr>
      </w:pPr>
      <w:bookmarkStart w:id="6" w:name="_Toc205455914"/>
      <w:r w:rsidRPr="009B38E1">
        <w:rPr>
          <w:rFonts w:eastAsia="Times New Roman"/>
          <w:lang w:eastAsia="en-GB"/>
        </w:rPr>
        <w:lastRenderedPageBreak/>
        <w:t xml:space="preserve">Activity </w:t>
      </w:r>
      <w:r w:rsidR="004765BA" w:rsidRPr="009B38E1">
        <w:rPr>
          <w:rFonts w:eastAsia="Times New Roman"/>
          <w:lang w:eastAsia="en-GB"/>
        </w:rPr>
        <w:t>3: Recommend DAS-NAS-SAN storage</w:t>
      </w:r>
      <w:bookmarkEnd w:id="6"/>
      <w:r w:rsidR="004765BA" w:rsidRPr="009B38E1">
        <w:rPr>
          <w:rFonts w:eastAsia="Times New Roman"/>
          <w:lang w:eastAsia="en-GB"/>
        </w:rPr>
        <w:t xml:space="preserve"> </w:t>
      </w:r>
    </w:p>
    <w:p w14:paraId="02A76D3A" w14:textId="77777777" w:rsidR="00251F26" w:rsidRPr="009B38E1" w:rsidRDefault="00251F26" w:rsidP="007F6A87">
      <w:pPr>
        <w:pStyle w:val="Heading2"/>
        <w:rPr>
          <w:rFonts w:eastAsia="Times New Roman"/>
          <w:lang w:eastAsia="en-GB"/>
        </w:rPr>
      </w:pPr>
      <w:r w:rsidRPr="009B38E1">
        <w:rPr>
          <w:rFonts w:eastAsia="Times New Roman"/>
          <w:lang w:eastAsia="en-GB"/>
        </w:rPr>
        <w:t>Scenario</w:t>
      </w:r>
    </w:p>
    <w:p w14:paraId="32149CB5" w14:textId="4A805819" w:rsidR="004765BA" w:rsidRPr="009B38E1" w:rsidRDefault="004765BA" w:rsidP="00373CE1">
      <w:pPr>
        <w:rPr>
          <w:lang w:eastAsia="en-GB"/>
        </w:rPr>
      </w:pPr>
      <w:r w:rsidRPr="009B38E1">
        <w:rPr>
          <w:lang w:eastAsia="en-GB"/>
        </w:rPr>
        <w:t xml:space="preserve">You are an IT Network Consultant subcontracted by </w:t>
      </w:r>
      <w:r w:rsidRPr="009B38E1">
        <w:rPr>
          <w:b/>
          <w:lang w:eastAsia="en-GB"/>
        </w:rPr>
        <w:t>LB Solutions</w:t>
      </w:r>
      <w:r w:rsidR="00373CE1" w:rsidRPr="009B38E1">
        <w:rPr>
          <w:bCs/>
          <w:lang w:eastAsia="en-GB"/>
        </w:rPr>
        <w:t>,</w:t>
      </w:r>
      <w:r w:rsidRPr="009B38E1">
        <w:rPr>
          <w:lang w:eastAsia="en-GB"/>
        </w:rPr>
        <w:t xml:space="preserve"> a business with 200 employees across multiple departments. The company has recently faced some data storage challenges and are currently looking for a solution to implement a scalable, efficient, and cost-effective storage deployment solution.</w:t>
      </w:r>
    </w:p>
    <w:p w14:paraId="50C64569" w14:textId="77777777" w:rsidR="00373CE1" w:rsidRPr="009B38E1" w:rsidRDefault="00373CE1" w:rsidP="00373CE1">
      <w:pPr>
        <w:pStyle w:val="NoSpacing"/>
        <w:rPr>
          <w:rFonts w:eastAsia="Times New Roman"/>
          <w:lang w:val="en-GB" w:eastAsia="en-GB"/>
        </w:rPr>
      </w:pPr>
    </w:p>
    <w:p w14:paraId="5BCCA032" w14:textId="77777777" w:rsidR="004765BA" w:rsidRPr="009B38E1" w:rsidRDefault="004765BA" w:rsidP="007F6A87">
      <w:pPr>
        <w:pStyle w:val="Heading2"/>
        <w:rPr>
          <w:rFonts w:eastAsia="Times New Roman"/>
          <w:lang w:eastAsia="en-GB"/>
        </w:rPr>
      </w:pPr>
      <w:r w:rsidRPr="009B38E1">
        <w:rPr>
          <w:rFonts w:eastAsia="Times New Roman"/>
          <w:lang w:eastAsia="en-GB"/>
        </w:rPr>
        <w:t>Objectives</w:t>
      </w:r>
    </w:p>
    <w:p w14:paraId="542A9333" w14:textId="3612987B" w:rsidR="004765BA" w:rsidRPr="009B38E1" w:rsidRDefault="004765BA" w:rsidP="00373CE1">
      <w:pPr>
        <w:rPr>
          <w:lang w:eastAsia="en-GB"/>
        </w:rPr>
      </w:pPr>
      <w:r w:rsidRPr="009B38E1">
        <w:rPr>
          <w:lang w:eastAsia="en-GB"/>
        </w:rPr>
        <w:t>Analyse the business case and recommend any of the following storage solution</w:t>
      </w:r>
      <w:r w:rsidR="00373CE1" w:rsidRPr="009B38E1">
        <w:rPr>
          <w:lang w:eastAsia="en-GB"/>
        </w:rPr>
        <w:t>s</w:t>
      </w:r>
      <w:r w:rsidRPr="009B38E1">
        <w:rPr>
          <w:lang w:eastAsia="en-GB"/>
        </w:rPr>
        <w:t>.</w:t>
      </w:r>
    </w:p>
    <w:p w14:paraId="005E0118" w14:textId="77777777" w:rsidR="004765BA" w:rsidRPr="009B38E1" w:rsidRDefault="004765BA" w:rsidP="00373CE1">
      <w:pPr>
        <w:pStyle w:val="Bulletlist1"/>
      </w:pPr>
      <w:r w:rsidRPr="009B38E1">
        <w:t>DAS (Direct-Attached Storage)</w:t>
      </w:r>
    </w:p>
    <w:p w14:paraId="315CA8F9" w14:textId="77777777" w:rsidR="004765BA" w:rsidRPr="009B38E1" w:rsidRDefault="004765BA" w:rsidP="00373CE1">
      <w:pPr>
        <w:pStyle w:val="Bulletlist1"/>
      </w:pPr>
      <w:r w:rsidRPr="009B38E1">
        <w:t>NAS (Network-Attached Storage)</w:t>
      </w:r>
    </w:p>
    <w:p w14:paraId="00582A8A" w14:textId="77777777" w:rsidR="005928CA" w:rsidRPr="009B38E1" w:rsidRDefault="004765BA" w:rsidP="00373CE1">
      <w:pPr>
        <w:pStyle w:val="Bulletlist1"/>
      </w:pPr>
      <w:r w:rsidRPr="009B38E1">
        <w:t>SAN (Storage Area Network)</w:t>
      </w:r>
    </w:p>
    <w:p w14:paraId="03FD5BCA" w14:textId="77777777" w:rsidR="00373CE1" w:rsidRPr="009B38E1" w:rsidRDefault="00373CE1" w:rsidP="00373CE1">
      <w:pPr>
        <w:pStyle w:val="NoSpacing"/>
        <w:rPr>
          <w:lang w:val="en-GB"/>
        </w:rPr>
      </w:pPr>
    </w:p>
    <w:p w14:paraId="6BFA1FD8" w14:textId="445B3AFB" w:rsidR="004765BA" w:rsidRPr="009B38E1" w:rsidRDefault="00E14496" w:rsidP="007F6A87">
      <w:pPr>
        <w:pStyle w:val="Heading2"/>
        <w:rPr>
          <w:szCs w:val="24"/>
        </w:rPr>
      </w:pPr>
      <w:r w:rsidRPr="009B38E1">
        <w:t>Step</w:t>
      </w:r>
      <w:r w:rsidR="004765BA" w:rsidRPr="009B38E1">
        <w:t xml:space="preserve"> 1: Analyse the </w:t>
      </w:r>
      <w:r w:rsidR="00373CE1" w:rsidRPr="009B38E1">
        <w:t>b</w:t>
      </w:r>
      <w:r w:rsidR="004765BA" w:rsidRPr="009B38E1">
        <w:t xml:space="preserve">usiness </w:t>
      </w:r>
      <w:r w:rsidR="00373CE1" w:rsidRPr="009B38E1">
        <w:t>s</w:t>
      </w:r>
      <w:r w:rsidR="004765BA" w:rsidRPr="009B38E1">
        <w:t xml:space="preserve">torage </w:t>
      </w:r>
      <w:r w:rsidR="00373CE1" w:rsidRPr="009B38E1">
        <w:t>r</w:t>
      </w:r>
      <w:r w:rsidR="004765BA" w:rsidRPr="009B38E1">
        <w:t>equirements</w:t>
      </w:r>
    </w:p>
    <w:tbl>
      <w:tblPr>
        <w:tblStyle w:val="ListTable3-Accent5"/>
        <w:tblW w:w="10201" w:type="dxa"/>
        <w:tblLook w:val="0020" w:firstRow="1" w:lastRow="0" w:firstColumn="0" w:lastColumn="0" w:noHBand="0" w:noVBand="0"/>
      </w:tblPr>
      <w:tblGrid>
        <w:gridCol w:w="2040"/>
        <w:gridCol w:w="2040"/>
        <w:gridCol w:w="2040"/>
        <w:gridCol w:w="2040"/>
        <w:gridCol w:w="2041"/>
      </w:tblGrid>
      <w:tr w:rsidR="004765BA" w:rsidRPr="009B38E1" w14:paraId="18DBF0C8" w14:textId="77777777" w:rsidTr="00373C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40" w:type="dxa"/>
          </w:tcPr>
          <w:p w14:paraId="75A49023" w14:textId="77777777" w:rsidR="004765BA" w:rsidRPr="009B38E1" w:rsidRDefault="004765BA" w:rsidP="00373CE1">
            <w:pPr>
              <w:pStyle w:val="Tableheading2"/>
              <w:rPr>
                <w:b/>
                <w:bCs/>
                <w:lang w:eastAsia="en-GB"/>
              </w:rPr>
            </w:pPr>
            <w:r w:rsidRPr="009B38E1">
              <w:rPr>
                <w:b/>
                <w:bCs/>
                <w:lang w:eastAsia="en-GB"/>
              </w:rPr>
              <w:t>Department</w:t>
            </w:r>
          </w:p>
        </w:tc>
        <w:tc>
          <w:tcPr>
            <w:tcW w:w="2040" w:type="dxa"/>
          </w:tcPr>
          <w:p w14:paraId="453A737E" w14:textId="4FD2AD1B" w:rsidR="004765BA" w:rsidRPr="009B38E1" w:rsidRDefault="004765BA" w:rsidP="00373CE1">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 xml:space="preserve">Storage </w:t>
            </w:r>
            <w:r w:rsidR="00373CE1" w:rsidRPr="009B38E1">
              <w:rPr>
                <w:b/>
                <w:bCs/>
                <w:lang w:eastAsia="en-GB"/>
              </w:rPr>
              <w:t>n</w:t>
            </w:r>
            <w:r w:rsidRPr="009B38E1">
              <w:rPr>
                <w:b/>
                <w:bCs/>
                <w:lang w:eastAsia="en-GB"/>
              </w:rPr>
              <w:t>eeds</w:t>
            </w:r>
          </w:p>
        </w:tc>
        <w:tc>
          <w:tcPr>
            <w:cnfStyle w:val="000010000000" w:firstRow="0" w:lastRow="0" w:firstColumn="0" w:lastColumn="0" w:oddVBand="1" w:evenVBand="0" w:oddHBand="0" w:evenHBand="0" w:firstRowFirstColumn="0" w:firstRowLastColumn="0" w:lastRowFirstColumn="0" w:lastRowLastColumn="0"/>
            <w:tcW w:w="2040" w:type="dxa"/>
          </w:tcPr>
          <w:p w14:paraId="6E6D8E73" w14:textId="3B7AF734" w:rsidR="004765BA" w:rsidRPr="009B38E1" w:rsidRDefault="004765BA" w:rsidP="00373CE1">
            <w:pPr>
              <w:pStyle w:val="Tableheading2"/>
              <w:rPr>
                <w:b/>
                <w:bCs/>
                <w:lang w:eastAsia="en-GB"/>
              </w:rPr>
            </w:pPr>
            <w:r w:rsidRPr="009B38E1">
              <w:rPr>
                <w:b/>
                <w:bCs/>
                <w:lang w:eastAsia="en-GB"/>
              </w:rPr>
              <w:t xml:space="preserve">Performance </w:t>
            </w:r>
            <w:r w:rsidR="00373CE1" w:rsidRPr="009B38E1">
              <w:rPr>
                <w:b/>
                <w:bCs/>
                <w:lang w:eastAsia="en-GB"/>
              </w:rPr>
              <w:t>r</w:t>
            </w:r>
            <w:r w:rsidRPr="009B38E1">
              <w:rPr>
                <w:b/>
                <w:bCs/>
                <w:lang w:eastAsia="en-GB"/>
              </w:rPr>
              <w:t>equired</w:t>
            </w:r>
          </w:p>
        </w:tc>
        <w:tc>
          <w:tcPr>
            <w:tcW w:w="2040" w:type="dxa"/>
          </w:tcPr>
          <w:p w14:paraId="7BFEBE45" w14:textId="77777777" w:rsidR="004765BA" w:rsidRPr="009B38E1" w:rsidRDefault="004765BA" w:rsidP="00373CE1">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Scalability</w:t>
            </w:r>
          </w:p>
        </w:tc>
        <w:tc>
          <w:tcPr>
            <w:cnfStyle w:val="000010000000" w:firstRow="0" w:lastRow="0" w:firstColumn="0" w:lastColumn="0" w:oddVBand="1" w:evenVBand="0" w:oddHBand="0" w:evenHBand="0" w:firstRowFirstColumn="0" w:firstRowLastColumn="0" w:lastRowFirstColumn="0" w:lastRowLastColumn="0"/>
            <w:tcW w:w="2041" w:type="dxa"/>
          </w:tcPr>
          <w:p w14:paraId="76D65DDD" w14:textId="1D08ADDE" w:rsidR="004765BA" w:rsidRPr="009B38E1" w:rsidRDefault="004765BA" w:rsidP="00373CE1">
            <w:pPr>
              <w:pStyle w:val="Tableheading2"/>
              <w:rPr>
                <w:b/>
                <w:bCs/>
                <w:lang w:eastAsia="en-GB"/>
              </w:rPr>
            </w:pPr>
            <w:r w:rsidRPr="009B38E1">
              <w:rPr>
                <w:b/>
                <w:bCs/>
                <w:lang w:eastAsia="en-GB"/>
              </w:rPr>
              <w:t xml:space="preserve">Data </w:t>
            </w:r>
            <w:r w:rsidR="00373CE1" w:rsidRPr="009B38E1">
              <w:rPr>
                <w:b/>
                <w:bCs/>
                <w:lang w:eastAsia="en-GB"/>
              </w:rPr>
              <w:t>s</w:t>
            </w:r>
            <w:r w:rsidRPr="009B38E1">
              <w:rPr>
                <w:b/>
                <w:bCs/>
                <w:lang w:eastAsia="en-GB"/>
              </w:rPr>
              <w:t xml:space="preserve">haring </w:t>
            </w:r>
            <w:r w:rsidR="00373CE1" w:rsidRPr="009B38E1">
              <w:rPr>
                <w:b/>
                <w:bCs/>
                <w:lang w:eastAsia="en-GB"/>
              </w:rPr>
              <w:t>r</w:t>
            </w:r>
            <w:r w:rsidRPr="009B38E1">
              <w:rPr>
                <w:b/>
                <w:bCs/>
                <w:lang w:eastAsia="en-GB"/>
              </w:rPr>
              <w:t>equired</w:t>
            </w:r>
          </w:p>
        </w:tc>
      </w:tr>
      <w:tr w:rsidR="004765BA" w:rsidRPr="009B38E1" w14:paraId="0BC68984"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40" w:type="dxa"/>
          </w:tcPr>
          <w:p w14:paraId="48B0E81F"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Finance</w:t>
            </w:r>
          </w:p>
        </w:tc>
        <w:tc>
          <w:tcPr>
            <w:tcW w:w="2040" w:type="dxa"/>
          </w:tcPr>
          <w:p w14:paraId="45C5C155" w14:textId="1FCA86DC" w:rsidR="004765BA" w:rsidRPr="009B38E1" w:rsidRDefault="004765BA" w:rsidP="00062C77">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Secure </w:t>
            </w:r>
            <w:r w:rsidR="007F6A87" w:rsidRPr="009B38E1">
              <w:rPr>
                <w:rFonts w:asciiTheme="minorHAnsi" w:eastAsia="Times New Roman" w:hAnsiTheme="minorHAnsi" w:cs="Times New Roman"/>
                <w:sz w:val="22"/>
                <w:szCs w:val="22"/>
                <w:lang w:eastAsia="en-GB"/>
              </w:rPr>
              <w:t>and</w:t>
            </w:r>
            <w:r w:rsidRPr="009B38E1">
              <w:rPr>
                <w:rFonts w:asciiTheme="minorHAnsi" w:eastAsia="Times New Roman" w:hAnsiTheme="minorHAnsi" w:cs="Times New Roman"/>
                <w:sz w:val="22"/>
                <w:szCs w:val="22"/>
                <w:lang w:eastAsia="en-GB"/>
              </w:rPr>
              <w:t xml:space="preserve"> fast access to financial records</w:t>
            </w:r>
            <w:r w:rsidRPr="009B38E1">
              <w:rPr>
                <w:rFonts w:asciiTheme="minorHAnsi" w:eastAsia="Times New Roman" w:hAnsiTheme="minorHAnsi" w:cs="Times New Roman"/>
                <w:sz w:val="22"/>
                <w:szCs w:val="22"/>
                <w:lang w:eastAsia="en-GB"/>
              </w:rPr>
              <w:tab/>
            </w:r>
          </w:p>
        </w:tc>
        <w:tc>
          <w:tcPr>
            <w:cnfStyle w:val="000010000000" w:firstRow="0" w:lastRow="0" w:firstColumn="0" w:lastColumn="0" w:oddVBand="1" w:evenVBand="0" w:oddHBand="0" w:evenHBand="0" w:firstRowFirstColumn="0" w:firstRowLastColumn="0" w:lastRowFirstColumn="0" w:lastRowLastColumn="0"/>
            <w:tcW w:w="2040" w:type="dxa"/>
          </w:tcPr>
          <w:p w14:paraId="4E96AC13"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w:t>
            </w:r>
          </w:p>
        </w:tc>
        <w:tc>
          <w:tcPr>
            <w:tcW w:w="2040" w:type="dxa"/>
          </w:tcPr>
          <w:p w14:paraId="055438B6" w14:textId="77777777" w:rsidR="004765BA" w:rsidRPr="009B38E1" w:rsidRDefault="004765BA" w:rsidP="00062C77">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Medium</w:t>
            </w:r>
          </w:p>
        </w:tc>
        <w:tc>
          <w:tcPr>
            <w:cnfStyle w:val="000010000000" w:firstRow="0" w:lastRow="0" w:firstColumn="0" w:lastColumn="0" w:oddVBand="1" w:evenVBand="0" w:oddHBand="0" w:evenHBand="0" w:firstRowFirstColumn="0" w:firstRowLastColumn="0" w:lastRowFirstColumn="0" w:lastRowLastColumn="0"/>
            <w:tcW w:w="2041" w:type="dxa"/>
          </w:tcPr>
          <w:p w14:paraId="0B104F80"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No</w:t>
            </w:r>
          </w:p>
        </w:tc>
      </w:tr>
      <w:tr w:rsidR="004765BA" w:rsidRPr="009B38E1" w14:paraId="39BDDD07" w14:textId="77777777" w:rsidTr="00373CE1">
        <w:tc>
          <w:tcPr>
            <w:cnfStyle w:val="000010000000" w:firstRow="0" w:lastRow="0" w:firstColumn="0" w:lastColumn="0" w:oddVBand="1" w:evenVBand="0" w:oddHBand="0" w:evenHBand="0" w:firstRowFirstColumn="0" w:firstRowLastColumn="0" w:lastRowFirstColumn="0" w:lastRowLastColumn="0"/>
            <w:tcW w:w="2040" w:type="dxa"/>
          </w:tcPr>
          <w:p w14:paraId="5A964047" w14:textId="1ED49863"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Design and </w:t>
            </w:r>
            <w:r w:rsidR="00373CE1" w:rsidRPr="009B38E1">
              <w:rPr>
                <w:rFonts w:asciiTheme="minorHAnsi" w:eastAsia="Times New Roman" w:hAnsiTheme="minorHAnsi" w:cs="Times New Roman"/>
                <w:sz w:val="22"/>
                <w:szCs w:val="22"/>
                <w:lang w:eastAsia="en-GB"/>
              </w:rPr>
              <w:t>c</w:t>
            </w:r>
            <w:r w:rsidRPr="009B38E1">
              <w:rPr>
                <w:rFonts w:asciiTheme="minorHAnsi" w:eastAsia="Times New Roman" w:hAnsiTheme="minorHAnsi" w:cs="Times New Roman"/>
                <w:sz w:val="22"/>
                <w:szCs w:val="22"/>
                <w:lang w:eastAsia="en-GB"/>
              </w:rPr>
              <w:t xml:space="preserve">reative </w:t>
            </w:r>
            <w:r w:rsidR="00373CE1" w:rsidRPr="009B38E1">
              <w:rPr>
                <w:rFonts w:asciiTheme="minorHAnsi" w:eastAsia="Times New Roman" w:hAnsiTheme="minorHAnsi" w:cs="Times New Roman"/>
                <w:sz w:val="22"/>
                <w:szCs w:val="22"/>
                <w:lang w:eastAsia="en-GB"/>
              </w:rPr>
              <w:t>t</w:t>
            </w:r>
            <w:r w:rsidRPr="009B38E1">
              <w:rPr>
                <w:rFonts w:asciiTheme="minorHAnsi" w:eastAsia="Times New Roman" w:hAnsiTheme="minorHAnsi" w:cs="Times New Roman"/>
                <w:sz w:val="22"/>
                <w:szCs w:val="22"/>
                <w:lang w:eastAsia="en-GB"/>
              </w:rPr>
              <w:t>eam</w:t>
            </w:r>
          </w:p>
        </w:tc>
        <w:tc>
          <w:tcPr>
            <w:tcW w:w="2040" w:type="dxa"/>
          </w:tcPr>
          <w:p w14:paraId="512CCDE4" w14:textId="0BE3268F" w:rsidR="004765BA" w:rsidRPr="009B38E1" w:rsidRDefault="004765BA" w:rsidP="00062C77">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Large video </w:t>
            </w:r>
            <w:r w:rsidR="007F6A87" w:rsidRPr="009B38E1">
              <w:rPr>
                <w:rFonts w:asciiTheme="minorHAnsi" w:eastAsia="Times New Roman" w:hAnsiTheme="minorHAnsi" w:cs="Times New Roman"/>
                <w:sz w:val="22"/>
                <w:szCs w:val="22"/>
                <w:lang w:eastAsia="en-GB"/>
              </w:rPr>
              <w:t>and</w:t>
            </w:r>
            <w:r w:rsidRPr="009B38E1">
              <w:rPr>
                <w:rFonts w:asciiTheme="minorHAnsi" w:eastAsia="Times New Roman" w:hAnsiTheme="minorHAnsi" w:cs="Times New Roman"/>
                <w:sz w:val="22"/>
                <w:szCs w:val="22"/>
                <w:lang w:eastAsia="en-GB"/>
              </w:rPr>
              <w:t xml:space="preserve"> image files, quick retrieval</w:t>
            </w:r>
          </w:p>
        </w:tc>
        <w:tc>
          <w:tcPr>
            <w:cnfStyle w:val="000010000000" w:firstRow="0" w:lastRow="0" w:firstColumn="0" w:lastColumn="0" w:oddVBand="1" w:evenVBand="0" w:oddHBand="0" w:evenHBand="0" w:firstRowFirstColumn="0" w:firstRowLastColumn="0" w:lastRowFirstColumn="0" w:lastRowLastColumn="0"/>
            <w:tcW w:w="2040" w:type="dxa"/>
          </w:tcPr>
          <w:p w14:paraId="3EE38576"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w:t>
            </w:r>
          </w:p>
        </w:tc>
        <w:tc>
          <w:tcPr>
            <w:tcW w:w="2040" w:type="dxa"/>
          </w:tcPr>
          <w:p w14:paraId="3983CD58" w14:textId="77777777" w:rsidR="004765BA" w:rsidRPr="009B38E1" w:rsidRDefault="004765BA" w:rsidP="00062C77">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w:t>
            </w:r>
          </w:p>
        </w:tc>
        <w:tc>
          <w:tcPr>
            <w:cnfStyle w:val="000010000000" w:firstRow="0" w:lastRow="0" w:firstColumn="0" w:lastColumn="0" w:oddVBand="1" w:evenVBand="0" w:oddHBand="0" w:evenHBand="0" w:firstRowFirstColumn="0" w:firstRowLastColumn="0" w:lastRowFirstColumn="0" w:lastRowLastColumn="0"/>
            <w:tcW w:w="2041" w:type="dxa"/>
          </w:tcPr>
          <w:p w14:paraId="10697BC5"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Yes</w:t>
            </w:r>
          </w:p>
        </w:tc>
      </w:tr>
      <w:tr w:rsidR="004765BA" w:rsidRPr="009B38E1" w14:paraId="40B44AB1"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40" w:type="dxa"/>
          </w:tcPr>
          <w:p w14:paraId="43D532AE" w14:textId="15A478B6"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IT </w:t>
            </w:r>
            <w:r w:rsidR="00373CE1" w:rsidRPr="009B38E1">
              <w:rPr>
                <w:rFonts w:asciiTheme="minorHAnsi" w:eastAsia="Times New Roman" w:hAnsiTheme="minorHAnsi" w:cs="Times New Roman"/>
                <w:sz w:val="22"/>
                <w:szCs w:val="22"/>
                <w:lang w:eastAsia="en-GB"/>
              </w:rPr>
              <w:t>t</w:t>
            </w:r>
            <w:r w:rsidRPr="009B38E1">
              <w:rPr>
                <w:rFonts w:asciiTheme="minorHAnsi" w:eastAsia="Times New Roman" w:hAnsiTheme="minorHAnsi" w:cs="Times New Roman"/>
                <w:sz w:val="22"/>
                <w:szCs w:val="22"/>
                <w:lang w:eastAsia="en-GB"/>
              </w:rPr>
              <w:t>eam</w:t>
            </w:r>
          </w:p>
        </w:tc>
        <w:tc>
          <w:tcPr>
            <w:tcW w:w="2040" w:type="dxa"/>
          </w:tcPr>
          <w:p w14:paraId="65060E95" w14:textId="77777777" w:rsidR="004765BA" w:rsidRPr="009B38E1" w:rsidRDefault="004765BA" w:rsidP="00062C77">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Backup, cybersecurity logs, system images</w:t>
            </w:r>
          </w:p>
        </w:tc>
        <w:tc>
          <w:tcPr>
            <w:cnfStyle w:val="000010000000" w:firstRow="0" w:lastRow="0" w:firstColumn="0" w:lastColumn="0" w:oddVBand="1" w:evenVBand="0" w:oddHBand="0" w:evenHBand="0" w:firstRowFirstColumn="0" w:firstRowLastColumn="0" w:lastRowFirstColumn="0" w:lastRowLastColumn="0"/>
            <w:tcW w:w="2040" w:type="dxa"/>
          </w:tcPr>
          <w:p w14:paraId="346A4E02"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Medium</w:t>
            </w:r>
          </w:p>
        </w:tc>
        <w:tc>
          <w:tcPr>
            <w:tcW w:w="2040" w:type="dxa"/>
          </w:tcPr>
          <w:p w14:paraId="6D3F816F" w14:textId="77777777" w:rsidR="004765BA" w:rsidRPr="009B38E1" w:rsidRDefault="004765BA" w:rsidP="00062C77">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w:t>
            </w:r>
          </w:p>
        </w:tc>
        <w:tc>
          <w:tcPr>
            <w:cnfStyle w:val="000010000000" w:firstRow="0" w:lastRow="0" w:firstColumn="0" w:lastColumn="0" w:oddVBand="1" w:evenVBand="0" w:oddHBand="0" w:evenHBand="0" w:firstRowFirstColumn="0" w:firstRowLastColumn="0" w:lastRowFirstColumn="0" w:lastRowLastColumn="0"/>
            <w:tcW w:w="2041" w:type="dxa"/>
          </w:tcPr>
          <w:p w14:paraId="38556FF1"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Yes</w:t>
            </w:r>
          </w:p>
        </w:tc>
      </w:tr>
      <w:tr w:rsidR="004765BA" w:rsidRPr="009B38E1" w14:paraId="3C26982B" w14:textId="77777777" w:rsidTr="00373CE1">
        <w:tc>
          <w:tcPr>
            <w:cnfStyle w:val="000010000000" w:firstRow="0" w:lastRow="0" w:firstColumn="0" w:lastColumn="0" w:oddVBand="1" w:evenVBand="0" w:oddHBand="0" w:evenHBand="0" w:firstRowFirstColumn="0" w:firstRowLastColumn="0" w:lastRowFirstColumn="0" w:lastRowLastColumn="0"/>
            <w:tcW w:w="2040" w:type="dxa"/>
          </w:tcPr>
          <w:p w14:paraId="5FA22F7B"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HR</w:t>
            </w:r>
          </w:p>
        </w:tc>
        <w:tc>
          <w:tcPr>
            <w:tcW w:w="2040" w:type="dxa"/>
          </w:tcPr>
          <w:p w14:paraId="6C0470F3" w14:textId="77777777" w:rsidR="004765BA" w:rsidRPr="009B38E1" w:rsidRDefault="004765BA" w:rsidP="00062C77">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Employee records and reports </w:t>
            </w:r>
          </w:p>
        </w:tc>
        <w:tc>
          <w:tcPr>
            <w:cnfStyle w:val="000010000000" w:firstRow="0" w:lastRow="0" w:firstColumn="0" w:lastColumn="0" w:oddVBand="1" w:evenVBand="0" w:oddHBand="0" w:evenHBand="0" w:firstRowFirstColumn="0" w:firstRowLastColumn="0" w:lastRowFirstColumn="0" w:lastRowLastColumn="0"/>
            <w:tcW w:w="2040" w:type="dxa"/>
          </w:tcPr>
          <w:p w14:paraId="016E105E"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Low</w:t>
            </w:r>
          </w:p>
        </w:tc>
        <w:tc>
          <w:tcPr>
            <w:tcW w:w="2040" w:type="dxa"/>
          </w:tcPr>
          <w:p w14:paraId="7676A3D0" w14:textId="77777777" w:rsidR="004765BA" w:rsidRPr="009B38E1" w:rsidRDefault="004765BA" w:rsidP="00062C77">
            <w:pPr>
              <w:spacing w:before="100" w:beforeAutospacing="1" w:after="100" w:afterAutospacing="1"/>
              <w:outlineLvl w:val="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Medium</w:t>
            </w:r>
          </w:p>
        </w:tc>
        <w:tc>
          <w:tcPr>
            <w:cnfStyle w:val="000010000000" w:firstRow="0" w:lastRow="0" w:firstColumn="0" w:lastColumn="0" w:oddVBand="1" w:evenVBand="0" w:oddHBand="0" w:evenHBand="0" w:firstRowFirstColumn="0" w:firstRowLastColumn="0" w:lastRowFirstColumn="0" w:lastRowLastColumn="0"/>
            <w:tcW w:w="2041" w:type="dxa"/>
          </w:tcPr>
          <w:p w14:paraId="40774F36"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Yes</w:t>
            </w:r>
          </w:p>
        </w:tc>
      </w:tr>
      <w:tr w:rsidR="004765BA" w:rsidRPr="009B38E1" w14:paraId="44B60E57"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040" w:type="dxa"/>
          </w:tcPr>
          <w:p w14:paraId="2FA88363" w14:textId="5C8CAC8B"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Data </w:t>
            </w:r>
            <w:r w:rsidR="00373CE1" w:rsidRPr="009B38E1">
              <w:rPr>
                <w:rFonts w:asciiTheme="minorHAnsi" w:eastAsia="Times New Roman" w:hAnsiTheme="minorHAnsi" w:cs="Times New Roman"/>
                <w:sz w:val="22"/>
                <w:szCs w:val="22"/>
                <w:lang w:eastAsia="en-GB"/>
              </w:rPr>
              <w:t>a</w:t>
            </w:r>
            <w:r w:rsidRPr="009B38E1">
              <w:rPr>
                <w:rFonts w:asciiTheme="minorHAnsi" w:eastAsia="Times New Roman" w:hAnsiTheme="minorHAnsi" w:cs="Times New Roman"/>
                <w:sz w:val="22"/>
                <w:szCs w:val="22"/>
                <w:lang w:eastAsia="en-GB"/>
              </w:rPr>
              <w:t>nalytics</w:t>
            </w:r>
          </w:p>
        </w:tc>
        <w:tc>
          <w:tcPr>
            <w:tcW w:w="2040" w:type="dxa"/>
          </w:tcPr>
          <w:p w14:paraId="6EC537AA" w14:textId="23033914" w:rsidR="004765BA" w:rsidRPr="009B38E1" w:rsidRDefault="004765BA" w:rsidP="00062C77">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Large-scale data processing </w:t>
            </w:r>
            <w:r w:rsidR="00373CE1" w:rsidRPr="009B38E1">
              <w:rPr>
                <w:rFonts w:asciiTheme="minorHAnsi" w:eastAsia="Times New Roman" w:hAnsiTheme="minorHAnsi" w:cs="Times New Roman"/>
                <w:sz w:val="22"/>
                <w:szCs w:val="22"/>
                <w:lang w:eastAsia="en-GB"/>
              </w:rPr>
              <w:t>and</w:t>
            </w:r>
            <w:r w:rsidRPr="009B38E1">
              <w:rPr>
                <w:rFonts w:asciiTheme="minorHAnsi" w:eastAsia="Times New Roman" w:hAnsiTheme="minorHAnsi" w:cs="Times New Roman"/>
                <w:sz w:val="22"/>
                <w:szCs w:val="22"/>
                <w:lang w:eastAsia="en-GB"/>
              </w:rPr>
              <w:t xml:space="preserve"> real-time access</w:t>
            </w:r>
          </w:p>
        </w:tc>
        <w:tc>
          <w:tcPr>
            <w:cnfStyle w:val="000010000000" w:firstRow="0" w:lastRow="0" w:firstColumn="0" w:lastColumn="0" w:oddVBand="1" w:evenVBand="0" w:oddHBand="0" w:evenHBand="0" w:firstRowFirstColumn="0" w:firstRowLastColumn="0" w:lastRowFirstColumn="0" w:lastRowLastColumn="0"/>
            <w:tcW w:w="2040" w:type="dxa"/>
          </w:tcPr>
          <w:p w14:paraId="1EF578A2"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Very high</w:t>
            </w:r>
          </w:p>
        </w:tc>
        <w:tc>
          <w:tcPr>
            <w:tcW w:w="2040" w:type="dxa"/>
          </w:tcPr>
          <w:p w14:paraId="4A21ACB4" w14:textId="77777777" w:rsidR="004765BA" w:rsidRPr="009B38E1" w:rsidRDefault="004765BA" w:rsidP="00062C77">
            <w:pPr>
              <w:spacing w:before="100" w:beforeAutospacing="1" w:after="100" w:afterAutospacing="1"/>
              <w:outlineLvl w:val="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Very high</w:t>
            </w:r>
          </w:p>
        </w:tc>
        <w:tc>
          <w:tcPr>
            <w:cnfStyle w:val="000010000000" w:firstRow="0" w:lastRow="0" w:firstColumn="0" w:lastColumn="0" w:oddVBand="1" w:evenVBand="0" w:oddHBand="0" w:evenHBand="0" w:firstRowFirstColumn="0" w:firstRowLastColumn="0" w:lastRowFirstColumn="0" w:lastRowLastColumn="0"/>
            <w:tcW w:w="2041" w:type="dxa"/>
          </w:tcPr>
          <w:p w14:paraId="08EB44AB" w14:textId="77777777" w:rsidR="004765BA" w:rsidRPr="009B38E1" w:rsidRDefault="004765BA" w:rsidP="00062C77">
            <w:pPr>
              <w:spacing w:before="100" w:beforeAutospacing="1" w:after="100" w:afterAutospacing="1"/>
              <w:outlineLvl w:val="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Yes</w:t>
            </w:r>
          </w:p>
        </w:tc>
      </w:tr>
    </w:tbl>
    <w:p w14:paraId="3AD6BF06" w14:textId="77777777" w:rsidR="00373CE1" w:rsidRPr="009B38E1" w:rsidRDefault="00373CE1" w:rsidP="00373CE1">
      <w:pPr>
        <w:rPr>
          <w:lang w:eastAsia="en-GB"/>
        </w:rPr>
      </w:pPr>
    </w:p>
    <w:p w14:paraId="3722D463" w14:textId="77777777" w:rsidR="00373CE1" w:rsidRPr="009B38E1" w:rsidRDefault="00373CE1">
      <w:pPr>
        <w:spacing w:before="0" w:after="160" w:line="259" w:lineRule="auto"/>
        <w:rPr>
          <w:lang w:eastAsia="en-GB"/>
        </w:rPr>
      </w:pPr>
      <w:r w:rsidRPr="009B38E1">
        <w:rPr>
          <w:lang w:eastAsia="en-GB"/>
        </w:rPr>
        <w:br w:type="page"/>
      </w:r>
    </w:p>
    <w:p w14:paraId="1750FE9E" w14:textId="5B6B1C20" w:rsidR="004765BA" w:rsidRPr="009B38E1" w:rsidRDefault="00373CE1" w:rsidP="00373CE1">
      <w:pPr>
        <w:rPr>
          <w:lang w:eastAsia="en-GB"/>
        </w:rPr>
      </w:pPr>
      <w:r w:rsidRPr="009B38E1">
        <w:rPr>
          <w:lang w:eastAsia="en-GB"/>
        </w:rPr>
        <w:lastRenderedPageBreak/>
        <w:t>The p</w:t>
      </w:r>
      <w:r w:rsidR="004765BA" w:rsidRPr="009B38E1">
        <w:rPr>
          <w:lang w:eastAsia="en-GB"/>
        </w:rPr>
        <w:t xml:space="preserve">roject </w:t>
      </w:r>
      <w:r w:rsidR="007F6A87" w:rsidRPr="009B38E1">
        <w:rPr>
          <w:lang w:eastAsia="en-GB"/>
        </w:rPr>
        <w:t>c</w:t>
      </w:r>
      <w:r w:rsidR="004765BA" w:rsidRPr="009B38E1">
        <w:rPr>
          <w:lang w:eastAsia="en-GB"/>
        </w:rPr>
        <w:t>onstraints</w:t>
      </w:r>
      <w:r w:rsidRPr="009B38E1">
        <w:rPr>
          <w:lang w:eastAsia="en-GB"/>
        </w:rPr>
        <w:t xml:space="preserve"> are</w:t>
      </w:r>
      <w:r w:rsidR="004765BA" w:rsidRPr="009B38E1">
        <w:rPr>
          <w:lang w:eastAsia="en-GB"/>
        </w:rPr>
        <w:t>:</w:t>
      </w:r>
    </w:p>
    <w:p w14:paraId="1944B32A" w14:textId="722AFF43" w:rsidR="004765BA" w:rsidRPr="009B38E1" w:rsidRDefault="004765BA" w:rsidP="00373CE1">
      <w:pPr>
        <w:pStyle w:val="Bulletlist1"/>
        <w:rPr>
          <w:lang w:eastAsia="en-GB"/>
        </w:rPr>
      </w:pPr>
      <w:r w:rsidRPr="009B38E1">
        <w:rPr>
          <w:b/>
          <w:lang w:eastAsia="en-GB"/>
        </w:rPr>
        <w:t>Budget:</w:t>
      </w:r>
      <w:r w:rsidRPr="009B38E1">
        <w:rPr>
          <w:lang w:eastAsia="en-GB"/>
        </w:rPr>
        <w:t xml:space="preserve"> Moderate</w:t>
      </w:r>
      <w:r w:rsidR="00373CE1" w:rsidRPr="009B38E1">
        <w:rPr>
          <w:lang w:eastAsia="en-GB"/>
        </w:rPr>
        <w:t>.</w:t>
      </w:r>
      <w:r w:rsidRPr="009B38E1">
        <w:rPr>
          <w:lang w:eastAsia="en-GB"/>
        </w:rPr>
        <w:t xml:space="preserve"> </w:t>
      </w:r>
    </w:p>
    <w:p w14:paraId="7B9A1BD6" w14:textId="768FA094" w:rsidR="004765BA" w:rsidRPr="009B38E1" w:rsidRDefault="004765BA" w:rsidP="00373CE1">
      <w:pPr>
        <w:pStyle w:val="Bulletlist1"/>
        <w:rPr>
          <w:lang w:eastAsia="en-GB"/>
        </w:rPr>
      </w:pPr>
      <w:r w:rsidRPr="009B38E1">
        <w:rPr>
          <w:b/>
          <w:lang w:eastAsia="en-GB"/>
        </w:rPr>
        <w:t>Reliability:</w:t>
      </w:r>
      <w:r w:rsidRPr="009B38E1">
        <w:rPr>
          <w:lang w:eastAsia="en-GB"/>
        </w:rPr>
        <w:t xml:space="preserve"> Must support </w:t>
      </w:r>
      <w:r w:rsidRPr="009B38E1">
        <w:rPr>
          <w:b/>
          <w:lang w:eastAsia="en-GB"/>
        </w:rPr>
        <w:t>critical</w:t>
      </w:r>
      <w:r w:rsidRPr="009B38E1">
        <w:rPr>
          <w:lang w:eastAsia="en-GB"/>
        </w:rPr>
        <w:t xml:space="preserve"> business functions</w:t>
      </w:r>
      <w:r w:rsidR="00373CE1" w:rsidRPr="009B38E1">
        <w:rPr>
          <w:lang w:eastAsia="en-GB"/>
        </w:rPr>
        <w:t>.</w:t>
      </w:r>
    </w:p>
    <w:p w14:paraId="622AC8D1" w14:textId="7F1035B0" w:rsidR="004765BA" w:rsidRPr="009B38E1" w:rsidRDefault="004765BA" w:rsidP="00373CE1">
      <w:pPr>
        <w:pStyle w:val="Bulletlist1"/>
        <w:rPr>
          <w:lang w:eastAsia="en-GB"/>
        </w:rPr>
      </w:pPr>
      <w:r w:rsidRPr="009B38E1">
        <w:rPr>
          <w:b/>
          <w:lang w:eastAsia="en-GB"/>
        </w:rPr>
        <w:t>Scalability:</w:t>
      </w:r>
      <w:r w:rsidRPr="009B38E1">
        <w:rPr>
          <w:lang w:eastAsia="en-GB"/>
        </w:rPr>
        <w:t xml:space="preserve"> Should accommodate future growth</w:t>
      </w:r>
      <w:r w:rsidR="00373CE1" w:rsidRPr="009B38E1">
        <w:rPr>
          <w:lang w:eastAsia="en-GB"/>
        </w:rPr>
        <w:t>.</w:t>
      </w:r>
    </w:p>
    <w:p w14:paraId="78CF4384" w14:textId="503F2016" w:rsidR="008F5728" w:rsidRPr="009B38E1" w:rsidRDefault="004765BA" w:rsidP="00373CE1">
      <w:pPr>
        <w:pStyle w:val="Bulletlist1"/>
        <w:rPr>
          <w:lang w:eastAsia="en-GB"/>
        </w:rPr>
      </w:pPr>
      <w:r w:rsidRPr="009B38E1">
        <w:rPr>
          <w:b/>
          <w:lang w:eastAsia="en-GB"/>
        </w:rPr>
        <w:t xml:space="preserve">Collaboration </w:t>
      </w:r>
      <w:r w:rsidR="00373CE1" w:rsidRPr="009B38E1">
        <w:rPr>
          <w:b/>
          <w:lang w:eastAsia="en-GB"/>
        </w:rPr>
        <w:t>n</w:t>
      </w:r>
      <w:r w:rsidRPr="009B38E1">
        <w:rPr>
          <w:b/>
          <w:lang w:eastAsia="en-GB"/>
        </w:rPr>
        <w:t>eeds:</w:t>
      </w:r>
      <w:r w:rsidRPr="009B38E1">
        <w:rPr>
          <w:lang w:eastAsia="en-GB"/>
        </w:rPr>
        <w:t xml:space="preserve"> Some teams require shared access to dat</w:t>
      </w:r>
      <w:r w:rsidR="008F5728" w:rsidRPr="009B38E1">
        <w:rPr>
          <w:lang w:eastAsia="en-GB"/>
        </w:rPr>
        <w:t>e</w:t>
      </w:r>
      <w:r w:rsidR="00373CE1" w:rsidRPr="009B38E1">
        <w:rPr>
          <w:lang w:eastAsia="en-GB"/>
        </w:rPr>
        <w:t>.</w:t>
      </w:r>
    </w:p>
    <w:p w14:paraId="5AAD77B2" w14:textId="77777777" w:rsidR="00373CE1" w:rsidRPr="009B38E1" w:rsidRDefault="00373CE1" w:rsidP="00373CE1">
      <w:pPr>
        <w:pStyle w:val="NoSpacing"/>
        <w:rPr>
          <w:rFonts w:eastAsia="Times New Roman"/>
          <w:lang w:val="en-GB" w:eastAsia="en-GB"/>
        </w:rPr>
      </w:pPr>
    </w:p>
    <w:p w14:paraId="57AD8A03" w14:textId="24BEEE97" w:rsidR="008F5728" w:rsidRPr="009B38E1" w:rsidRDefault="00E14496" w:rsidP="007F6A87">
      <w:pPr>
        <w:pStyle w:val="Heading2"/>
        <w:rPr>
          <w:rFonts w:eastAsia="Times New Roman"/>
          <w:szCs w:val="24"/>
          <w:lang w:eastAsia="en-GB"/>
        </w:rPr>
      </w:pPr>
      <w:r w:rsidRPr="009B38E1">
        <w:rPr>
          <w:rFonts w:eastAsia="Times New Roman"/>
          <w:lang w:eastAsia="en-GB"/>
        </w:rPr>
        <w:t>Step</w:t>
      </w:r>
      <w:r w:rsidR="004765BA" w:rsidRPr="009B38E1">
        <w:rPr>
          <w:rFonts w:eastAsia="Times New Roman"/>
          <w:lang w:eastAsia="en-GB"/>
        </w:rPr>
        <w:t xml:space="preserve"> 2: Evaluating </w:t>
      </w:r>
      <w:r w:rsidR="007F6A87" w:rsidRPr="009B38E1">
        <w:rPr>
          <w:rFonts w:eastAsia="Times New Roman"/>
          <w:lang w:eastAsia="en-GB"/>
        </w:rPr>
        <w:t>s</w:t>
      </w:r>
      <w:r w:rsidR="004765BA" w:rsidRPr="009B38E1">
        <w:rPr>
          <w:rFonts w:eastAsia="Times New Roman"/>
          <w:lang w:eastAsia="en-GB"/>
        </w:rPr>
        <w:t xml:space="preserve">torage </w:t>
      </w:r>
      <w:r w:rsidR="007F6A87" w:rsidRPr="009B38E1">
        <w:rPr>
          <w:rFonts w:eastAsia="Times New Roman"/>
          <w:lang w:eastAsia="en-GB"/>
        </w:rPr>
        <w:t>o</w:t>
      </w:r>
      <w:r w:rsidR="004765BA" w:rsidRPr="009B38E1">
        <w:rPr>
          <w:rFonts w:eastAsia="Times New Roman"/>
          <w:lang w:eastAsia="en-GB"/>
        </w:rPr>
        <w:t>ptions</w:t>
      </w:r>
    </w:p>
    <w:p w14:paraId="488038ED" w14:textId="3206A0FD" w:rsidR="004765BA" w:rsidRPr="009B38E1" w:rsidRDefault="004765BA" w:rsidP="00373CE1">
      <w:pPr>
        <w:rPr>
          <w:lang w:eastAsia="en-GB"/>
        </w:rPr>
      </w:pPr>
      <w:r w:rsidRPr="009B38E1">
        <w:rPr>
          <w:lang w:eastAsia="en-GB"/>
        </w:rPr>
        <w:t>Carry out internet research and do a comparison between each of the storage implementation types</w:t>
      </w:r>
      <w:r w:rsidR="00373CE1" w:rsidRPr="009B38E1">
        <w:rPr>
          <w:lang w:eastAsia="en-GB"/>
        </w:rPr>
        <w:t>. T</w:t>
      </w:r>
      <w:r w:rsidRPr="009B38E1">
        <w:rPr>
          <w:lang w:eastAsia="en-GB"/>
        </w:rPr>
        <w:t>hen</w:t>
      </w:r>
      <w:r w:rsidR="00373CE1" w:rsidRPr="009B38E1">
        <w:rPr>
          <w:lang w:eastAsia="en-GB"/>
        </w:rPr>
        <w:t>,</w:t>
      </w:r>
      <w:r w:rsidRPr="009B38E1">
        <w:rPr>
          <w:lang w:eastAsia="en-GB"/>
        </w:rPr>
        <w:t xml:space="preserve"> make your recommendations based on the business requirements and constraints. </w:t>
      </w:r>
    </w:p>
    <w:p w14:paraId="2615FA4A" w14:textId="4FD8B721" w:rsidR="007F6A87" w:rsidRPr="009B38E1" w:rsidRDefault="004765BA" w:rsidP="00373CE1">
      <w:pPr>
        <w:rPr>
          <w:lang w:eastAsia="en-GB"/>
        </w:rPr>
      </w:pPr>
      <w:r w:rsidRPr="009B38E1">
        <w:rPr>
          <w:b/>
          <w:lang w:eastAsia="en-GB"/>
        </w:rPr>
        <w:t>Question:</w:t>
      </w:r>
      <w:r w:rsidRPr="009B38E1">
        <w:rPr>
          <w:lang w:eastAsia="en-GB"/>
        </w:rPr>
        <w:t xml:space="preserve"> Based on the company’s requirements and your research outcome, which storage solution (DAS, NAS, or SAN) would you recommend and why?</w:t>
      </w:r>
    </w:p>
    <w:p w14:paraId="4DDFC67F" w14:textId="77777777" w:rsidR="00373CE1" w:rsidRPr="009B38E1" w:rsidRDefault="00373CE1" w:rsidP="00373CE1">
      <w:pPr>
        <w:pStyle w:val="NoSpacing"/>
        <w:rPr>
          <w:rFonts w:eastAsiaTheme="minorHAnsi"/>
          <w:lang w:val="en-GB" w:eastAsia="en-GB"/>
        </w:rPr>
      </w:pPr>
    </w:p>
    <w:p w14:paraId="728E9E1D" w14:textId="791D13C4" w:rsidR="004765BA" w:rsidRPr="009B38E1" w:rsidRDefault="00E14496" w:rsidP="007F6A87">
      <w:pPr>
        <w:pStyle w:val="Heading2"/>
        <w:rPr>
          <w:rFonts w:eastAsia="Times New Roman"/>
          <w:szCs w:val="24"/>
          <w:lang w:eastAsia="en-GB"/>
        </w:rPr>
      </w:pPr>
      <w:r w:rsidRPr="009B38E1">
        <w:rPr>
          <w:rFonts w:eastAsia="Times New Roman"/>
          <w:lang w:eastAsia="en-GB"/>
        </w:rPr>
        <w:t>Step</w:t>
      </w:r>
      <w:r w:rsidR="004765BA" w:rsidRPr="009B38E1">
        <w:rPr>
          <w:rFonts w:eastAsia="Times New Roman"/>
          <w:lang w:eastAsia="en-GB"/>
        </w:rPr>
        <w:t xml:space="preserve"> 3: Implementation</w:t>
      </w:r>
    </w:p>
    <w:p w14:paraId="6454B9CA" w14:textId="1D364C5C" w:rsidR="004765BA" w:rsidRPr="009B38E1" w:rsidRDefault="004765BA" w:rsidP="00373CE1">
      <w:pPr>
        <w:rPr>
          <w:lang w:eastAsia="en-GB"/>
        </w:rPr>
      </w:pPr>
      <w:r w:rsidRPr="009B38E1">
        <w:rPr>
          <w:lang w:eastAsia="en-GB"/>
        </w:rPr>
        <w:t>Answer the following questions now that you've selected your preferred solution:</w:t>
      </w:r>
    </w:p>
    <w:p w14:paraId="3108CC21" w14:textId="77777777" w:rsidR="00373CE1" w:rsidRPr="009B38E1" w:rsidRDefault="004765BA" w:rsidP="00373CE1">
      <w:pPr>
        <w:pStyle w:val="Numberlist"/>
        <w:numPr>
          <w:ilvl w:val="0"/>
          <w:numId w:val="119"/>
        </w:numPr>
      </w:pPr>
      <w:r w:rsidRPr="009B38E1">
        <w:t>How will your solution support future growth and scalability within each department?</w:t>
      </w:r>
    </w:p>
    <w:p w14:paraId="4535B99D" w14:textId="77777777" w:rsidR="00373CE1" w:rsidRPr="009B38E1" w:rsidRDefault="00373CE1" w:rsidP="00373CE1">
      <w:pPr>
        <w:pStyle w:val="Numberlist"/>
        <w:numPr>
          <w:ilvl w:val="0"/>
          <w:numId w:val="0"/>
        </w:numPr>
        <w:ind w:left="851"/>
      </w:pPr>
    </w:p>
    <w:p w14:paraId="02BDA923" w14:textId="77777777" w:rsidR="00373CE1" w:rsidRPr="009B38E1" w:rsidRDefault="004765BA" w:rsidP="00373CE1">
      <w:pPr>
        <w:pStyle w:val="Numberlist"/>
        <w:numPr>
          <w:ilvl w:val="0"/>
          <w:numId w:val="119"/>
        </w:numPr>
      </w:pPr>
      <w:r w:rsidRPr="009B38E1">
        <w:rPr>
          <w:rFonts w:asciiTheme="minorHAnsi" w:hAnsiTheme="minorHAnsi"/>
          <w:szCs w:val="24"/>
        </w:rPr>
        <w:t>What impact will your solution have on data security and access management?</w:t>
      </w:r>
    </w:p>
    <w:p w14:paraId="410E6401" w14:textId="77777777" w:rsidR="00373CE1" w:rsidRPr="009B38E1" w:rsidRDefault="00373CE1" w:rsidP="00373CE1">
      <w:pPr>
        <w:pStyle w:val="ListParagraph"/>
        <w:rPr>
          <w:rFonts w:asciiTheme="minorHAnsi" w:hAnsiTheme="minorHAnsi"/>
          <w:szCs w:val="24"/>
        </w:rPr>
      </w:pPr>
    </w:p>
    <w:p w14:paraId="0F93B8EF" w14:textId="56F4A729" w:rsidR="004765BA" w:rsidRPr="009B38E1" w:rsidRDefault="004765BA" w:rsidP="00373CE1">
      <w:pPr>
        <w:pStyle w:val="Numberlist"/>
        <w:numPr>
          <w:ilvl w:val="0"/>
          <w:numId w:val="119"/>
        </w:numPr>
      </w:pPr>
      <w:r w:rsidRPr="009B38E1">
        <w:rPr>
          <w:rFonts w:asciiTheme="minorHAnsi" w:hAnsiTheme="minorHAnsi"/>
          <w:szCs w:val="24"/>
        </w:rPr>
        <w:t>What would be the impact of your solution if the business decides to expand to multiple locations. Will your solution still be effective?</w:t>
      </w:r>
    </w:p>
    <w:p w14:paraId="2C0E01A8" w14:textId="77777777" w:rsidR="00373CE1" w:rsidRPr="009B38E1" w:rsidRDefault="00373CE1" w:rsidP="00373CE1">
      <w:pPr>
        <w:pStyle w:val="Numberlist"/>
        <w:numPr>
          <w:ilvl w:val="0"/>
          <w:numId w:val="0"/>
        </w:numPr>
      </w:pPr>
    </w:p>
    <w:p w14:paraId="74BD4A43" w14:textId="209C5B54" w:rsidR="007F6A87" w:rsidRPr="009B38E1" w:rsidRDefault="007F6A87" w:rsidP="007F6A87">
      <w:pPr>
        <w:pStyle w:val="Heading2"/>
        <w:rPr>
          <w:rFonts w:eastAsia="Times New Roman"/>
        </w:rPr>
      </w:pPr>
      <w:r w:rsidRPr="009B38E1">
        <w:t>Reflection</w:t>
      </w:r>
    </w:p>
    <w:p w14:paraId="218AFB58" w14:textId="77777777" w:rsidR="00373CE1" w:rsidRPr="009B38E1" w:rsidRDefault="004765BA" w:rsidP="00373CE1">
      <w:pPr>
        <w:pStyle w:val="Numberlist"/>
        <w:numPr>
          <w:ilvl w:val="0"/>
          <w:numId w:val="120"/>
        </w:numPr>
      </w:pPr>
      <w:r w:rsidRPr="009B38E1">
        <w:t>Which factors were the most important in your decision making?</w:t>
      </w:r>
    </w:p>
    <w:p w14:paraId="01FBAD36" w14:textId="77777777" w:rsidR="00373CE1" w:rsidRPr="009B38E1" w:rsidRDefault="00373CE1" w:rsidP="00373CE1">
      <w:pPr>
        <w:pStyle w:val="Numberlist"/>
        <w:numPr>
          <w:ilvl w:val="0"/>
          <w:numId w:val="0"/>
        </w:numPr>
        <w:ind w:left="851"/>
      </w:pPr>
    </w:p>
    <w:p w14:paraId="54FCAD73" w14:textId="77777777" w:rsidR="00373CE1" w:rsidRPr="009B38E1" w:rsidRDefault="004765BA" w:rsidP="00373CE1">
      <w:pPr>
        <w:pStyle w:val="Numberlist"/>
        <w:numPr>
          <w:ilvl w:val="0"/>
          <w:numId w:val="120"/>
        </w:numPr>
      </w:pPr>
      <w:r w:rsidRPr="009B38E1">
        <w:rPr>
          <w:rFonts w:asciiTheme="minorHAnsi" w:eastAsia="Times New Roman" w:hAnsiTheme="minorHAnsi" w:cs="Times New Roman"/>
          <w:kern w:val="0"/>
          <w:szCs w:val="24"/>
          <w:lang w:eastAsia="en-GB"/>
          <w14:ligatures w14:val="none"/>
        </w:rPr>
        <w:t>What would you recommend if this was a business with over 1000 users? Why?</w:t>
      </w:r>
    </w:p>
    <w:p w14:paraId="7C9701CB" w14:textId="77777777" w:rsidR="00373CE1" w:rsidRPr="009B38E1" w:rsidRDefault="00373CE1" w:rsidP="00373CE1">
      <w:pPr>
        <w:pStyle w:val="ListParagraph"/>
        <w:rPr>
          <w:rFonts w:asciiTheme="minorHAnsi" w:hAnsiTheme="minorHAnsi"/>
          <w:szCs w:val="24"/>
        </w:rPr>
      </w:pPr>
    </w:p>
    <w:p w14:paraId="56B60D50" w14:textId="2F1BB508" w:rsidR="004765BA" w:rsidRPr="009B38E1" w:rsidRDefault="004765BA" w:rsidP="00373CE1">
      <w:pPr>
        <w:pStyle w:val="Numberlist"/>
        <w:numPr>
          <w:ilvl w:val="0"/>
          <w:numId w:val="120"/>
        </w:numPr>
      </w:pPr>
      <w:r w:rsidRPr="009B38E1">
        <w:rPr>
          <w:rFonts w:asciiTheme="minorHAnsi" w:eastAsia="Times New Roman" w:hAnsiTheme="minorHAnsi" w:cs="Times New Roman"/>
          <w:kern w:val="0"/>
          <w:szCs w:val="24"/>
          <w:lang w:eastAsia="en-GB"/>
          <w14:ligatures w14:val="none"/>
        </w:rPr>
        <w:t>What are the trade-offs between each of the storage implementation types in relation to performance, cost, and scalability?</w:t>
      </w:r>
    </w:p>
    <w:p w14:paraId="5400B163" w14:textId="7872090F" w:rsidR="004765BA" w:rsidRPr="009B38E1" w:rsidRDefault="004765BA" w:rsidP="00B63FAD">
      <w:pPr>
        <w:spacing w:before="100" w:beforeAutospacing="1" w:after="100" w:afterAutospacing="1" w:line="240" w:lineRule="auto"/>
        <w:ind w:left="720"/>
        <w:rPr>
          <w:rFonts w:asciiTheme="minorHAnsi" w:eastAsia="Times New Roman" w:hAnsiTheme="minorHAnsi" w:cs="Times New Roman"/>
          <w:kern w:val="0"/>
          <w:szCs w:val="24"/>
          <w:lang w:eastAsia="en-GB"/>
          <w14:ligatures w14:val="none"/>
        </w:rPr>
      </w:pPr>
    </w:p>
    <w:p w14:paraId="39A217B4" w14:textId="77777777" w:rsidR="004765BA" w:rsidRPr="009B38E1" w:rsidRDefault="004765BA" w:rsidP="00B63FAD">
      <w:pPr>
        <w:spacing w:before="100" w:beforeAutospacing="1" w:after="100" w:afterAutospacing="1" w:line="240" w:lineRule="auto"/>
        <w:rPr>
          <w:rFonts w:asciiTheme="minorHAnsi" w:eastAsia="Times New Roman" w:hAnsiTheme="minorHAnsi" w:cs="Times New Roman"/>
          <w:kern w:val="0"/>
          <w:szCs w:val="24"/>
          <w:lang w:eastAsia="en-GB"/>
          <w14:ligatures w14:val="none"/>
        </w:rPr>
      </w:pPr>
    </w:p>
    <w:p w14:paraId="7B57A271" w14:textId="77777777" w:rsidR="004765BA" w:rsidRPr="009B38E1" w:rsidRDefault="004765BA">
      <w:pPr>
        <w:rPr>
          <w:rFonts w:asciiTheme="minorHAnsi" w:hAnsiTheme="minorHAnsi"/>
          <w:szCs w:val="24"/>
        </w:rPr>
      </w:pPr>
    </w:p>
    <w:p w14:paraId="6BFFCBB9" w14:textId="588BA2D4" w:rsidR="004765BA" w:rsidRPr="009B38E1" w:rsidRDefault="004003DF" w:rsidP="009F7FDA">
      <w:pPr>
        <w:pStyle w:val="Heading1"/>
        <w:ind w:left="1134" w:hanging="1134"/>
        <w:rPr>
          <w:rFonts w:eastAsia="Times New Roman"/>
          <w:bCs/>
          <w:lang w:eastAsia="en-GB"/>
        </w:rPr>
      </w:pPr>
      <w:bookmarkStart w:id="7" w:name="_Toc205455915"/>
      <w:r w:rsidRPr="009B38E1">
        <w:rPr>
          <w:rFonts w:eastAsia="Times New Roman"/>
          <w:lang w:eastAsia="en-GB"/>
        </w:rPr>
        <w:lastRenderedPageBreak/>
        <w:t>Activity</w:t>
      </w:r>
      <w:r w:rsidR="004765BA" w:rsidRPr="009B38E1">
        <w:rPr>
          <w:rFonts w:eastAsia="Times New Roman"/>
          <w:lang w:eastAsia="en-GB"/>
        </w:rPr>
        <w:t xml:space="preserve"> 4</w:t>
      </w:r>
      <w:r w:rsidRPr="009B38E1">
        <w:rPr>
          <w:rFonts w:eastAsia="Times New Roman"/>
          <w:lang w:eastAsia="en-GB"/>
        </w:rPr>
        <w:t>:</w:t>
      </w:r>
      <w:r w:rsidR="004765BA" w:rsidRPr="009B38E1">
        <w:rPr>
          <w:rFonts w:eastAsia="Times New Roman"/>
          <w:lang w:eastAsia="en-GB"/>
        </w:rPr>
        <w:t xml:space="preserve"> Recommend RAID storage solution</w:t>
      </w:r>
      <w:bookmarkEnd w:id="7"/>
    </w:p>
    <w:p w14:paraId="7F1ECE7E" w14:textId="597D4D7F" w:rsidR="004765BA" w:rsidRPr="009B38E1" w:rsidRDefault="004765BA" w:rsidP="007F6A87">
      <w:pPr>
        <w:pStyle w:val="Heading2"/>
        <w:rPr>
          <w:rFonts w:eastAsia="Times New Roman"/>
          <w:lang w:eastAsia="en-GB"/>
        </w:rPr>
      </w:pPr>
      <w:r w:rsidRPr="009B38E1">
        <w:rPr>
          <w:rFonts w:eastAsia="Times New Roman"/>
          <w:lang w:eastAsia="en-GB"/>
        </w:rPr>
        <w:t>Scenario</w:t>
      </w:r>
    </w:p>
    <w:p w14:paraId="5BE4AE4F" w14:textId="09B918E6" w:rsidR="004765BA" w:rsidRPr="009B38E1" w:rsidRDefault="004765BA" w:rsidP="00373CE1">
      <w:pPr>
        <w:rPr>
          <w:lang w:eastAsia="en-GB"/>
        </w:rPr>
      </w:pPr>
      <w:r w:rsidRPr="009B38E1">
        <w:rPr>
          <w:lang w:eastAsia="en-GB"/>
        </w:rPr>
        <w:t xml:space="preserve">You are a network engineer at </w:t>
      </w:r>
      <w:r w:rsidRPr="009B38E1">
        <w:rPr>
          <w:b/>
          <w:lang w:eastAsia="en-GB"/>
        </w:rPr>
        <w:t>LB Solutions</w:t>
      </w:r>
      <w:r w:rsidRPr="009B38E1">
        <w:rPr>
          <w:lang w:eastAsia="en-GB"/>
        </w:rPr>
        <w:t xml:space="preserve">, a business that deals with large volumes of critical data. Recently, the business has experienced data loss and significant performance issues in its storage systems, leading to a couple of hours downtime and operational inefficiencies. The management </w:t>
      </w:r>
      <w:r w:rsidR="00373CE1" w:rsidRPr="009B38E1">
        <w:rPr>
          <w:lang w:eastAsia="en-GB"/>
        </w:rPr>
        <w:t>t</w:t>
      </w:r>
      <w:r w:rsidRPr="009B38E1">
        <w:rPr>
          <w:lang w:eastAsia="en-GB"/>
        </w:rPr>
        <w:t>eam has delegated you to implement a RAID (Redundant Array of Independent Disks) storage solution to improve data protection, performance, and redundancy.</w:t>
      </w:r>
    </w:p>
    <w:p w14:paraId="2B2BAC43" w14:textId="77777777" w:rsidR="00373CE1" w:rsidRPr="009B38E1" w:rsidRDefault="00373CE1" w:rsidP="00373CE1">
      <w:pPr>
        <w:pStyle w:val="NoSpacing"/>
        <w:rPr>
          <w:rFonts w:eastAsia="Times New Roman"/>
          <w:lang w:val="en-GB" w:eastAsia="en-GB"/>
        </w:rPr>
      </w:pPr>
    </w:p>
    <w:p w14:paraId="6EFFF453" w14:textId="77777777" w:rsidR="004765BA" w:rsidRPr="009B38E1" w:rsidRDefault="004765BA" w:rsidP="007F6A87">
      <w:pPr>
        <w:pStyle w:val="Heading2"/>
        <w:rPr>
          <w:rFonts w:eastAsia="Times New Roman"/>
          <w:lang w:eastAsia="en-GB"/>
        </w:rPr>
      </w:pPr>
      <w:r w:rsidRPr="009B38E1">
        <w:rPr>
          <w:rFonts w:eastAsia="Times New Roman"/>
          <w:lang w:eastAsia="en-GB"/>
        </w:rPr>
        <w:t>Objectives</w:t>
      </w:r>
    </w:p>
    <w:p w14:paraId="6C4CF602" w14:textId="77777777" w:rsidR="004765BA" w:rsidRPr="009B38E1" w:rsidRDefault="004765BA" w:rsidP="00373CE1">
      <w:pPr>
        <w:rPr>
          <w:lang w:eastAsia="en-GB"/>
        </w:rPr>
      </w:pPr>
      <w:r w:rsidRPr="009B38E1">
        <w:rPr>
          <w:lang w:eastAsia="en-GB"/>
        </w:rPr>
        <w:t>Analyse the business case and recommend the best RAID level for their storage needs.</w:t>
      </w:r>
    </w:p>
    <w:p w14:paraId="1B9D7A0D" w14:textId="77777777" w:rsidR="00373CE1" w:rsidRPr="009B38E1" w:rsidRDefault="00373CE1" w:rsidP="00373CE1">
      <w:pPr>
        <w:pStyle w:val="NoSpacing"/>
        <w:rPr>
          <w:rFonts w:eastAsia="Times New Roman"/>
          <w:lang w:val="en-GB" w:eastAsia="en-GB"/>
        </w:rPr>
      </w:pPr>
    </w:p>
    <w:p w14:paraId="5F868D41" w14:textId="3DB2B8B6" w:rsidR="004765BA" w:rsidRPr="009B38E1" w:rsidRDefault="00E14496" w:rsidP="007F6A87">
      <w:pPr>
        <w:pStyle w:val="Heading2"/>
        <w:rPr>
          <w:rFonts w:eastAsia="Times New Roman"/>
          <w:lang w:eastAsia="en-GB"/>
        </w:rPr>
      </w:pPr>
      <w:r w:rsidRPr="009B38E1">
        <w:rPr>
          <w:rFonts w:eastAsia="Times New Roman" w:cs="Segoe UI Emoji"/>
          <w:lang w:eastAsia="en-GB"/>
        </w:rPr>
        <w:t>Step</w:t>
      </w:r>
      <w:r w:rsidR="004765BA" w:rsidRPr="009B38E1">
        <w:rPr>
          <w:rFonts w:eastAsia="Times New Roman"/>
          <w:lang w:eastAsia="en-GB"/>
        </w:rPr>
        <w:t xml:space="preserve"> 1: Understanding </w:t>
      </w:r>
      <w:r w:rsidR="00373CE1" w:rsidRPr="009B38E1">
        <w:rPr>
          <w:rFonts w:eastAsia="Times New Roman"/>
          <w:lang w:eastAsia="en-GB"/>
        </w:rPr>
        <w:t>b</w:t>
      </w:r>
      <w:r w:rsidR="004765BA" w:rsidRPr="009B38E1">
        <w:rPr>
          <w:rFonts w:eastAsia="Times New Roman"/>
          <w:lang w:eastAsia="en-GB"/>
        </w:rPr>
        <w:t xml:space="preserve">usiness </w:t>
      </w:r>
      <w:r w:rsidR="00373CE1" w:rsidRPr="009B38E1">
        <w:rPr>
          <w:rFonts w:eastAsia="Times New Roman"/>
          <w:lang w:eastAsia="en-GB"/>
        </w:rPr>
        <w:t>r</w:t>
      </w:r>
      <w:r w:rsidR="004765BA" w:rsidRPr="009B38E1">
        <w:rPr>
          <w:rFonts w:eastAsia="Times New Roman"/>
          <w:lang w:eastAsia="en-GB"/>
        </w:rPr>
        <w:t>equirements</w:t>
      </w:r>
    </w:p>
    <w:p w14:paraId="47E5F16C" w14:textId="7C1008C2" w:rsidR="004765BA" w:rsidRPr="009B38E1" w:rsidRDefault="004765BA" w:rsidP="00373CE1">
      <w:pPr>
        <w:rPr>
          <w:lang w:eastAsia="en-GB"/>
        </w:rPr>
      </w:pPr>
      <w:bookmarkStart w:id="8" w:name="_Hlk194054047"/>
      <w:r w:rsidRPr="009B38E1">
        <w:rPr>
          <w:lang w:eastAsia="en-GB"/>
        </w:rPr>
        <w:t>The business department</w:t>
      </w:r>
      <w:r w:rsidR="00373CE1" w:rsidRPr="009B38E1">
        <w:rPr>
          <w:lang w:eastAsia="en-GB"/>
        </w:rPr>
        <w:t>’</w:t>
      </w:r>
      <w:r w:rsidRPr="009B38E1">
        <w:rPr>
          <w:lang w:eastAsia="en-GB"/>
        </w:rPr>
        <w:t>s specific storage needs:</w:t>
      </w:r>
    </w:p>
    <w:tbl>
      <w:tblPr>
        <w:tblStyle w:val="ListTable3-Accent5"/>
        <w:tblW w:w="0" w:type="auto"/>
        <w:tblLook w:val="0020" w:firstRow="1" w:lastRow="0" w:firstColumn="0" w:lastColumn="0" w:noHBand="0" w:noVBand="0"/>
      </w:tblPr>
      <w:tblGrid>
        <w:gridCol w:w="1781"/>
        <w:gridCol w:w="3002"/>
        <w:gridCol w:w="1757"/>
        <w:gridCol w:w="1791"/>
        <w:gridCol w:w="1863"/>
      </w:tblGrid>
      <w:tr w:rsidR="004765BA" w:rsidRPr="009B38E1" w14:paraId="3290E789" w14:textId="77777777" w:rsidTr="00373C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5B6B8AE8" w14:textId="77777777" w:rsidR="004765BA" w:rsidRPr="009B38E1" w:rsidRDefault="004765BA" w:rsidP="00373CE1">
            <w:pPr>
              <w:pStyle w:val="Tableheading2"/>
              <w:rPr>
                <w:b/>
                <w:bCs/>
                <w:lang w:eastAsia="en-GB"/>
              </w:rPr>
            </w:pPr>
            <w:r w:rsidRPr="009B38E1">
              <w:rPr>
                <w:b/>
                <w:bCs/>
                <w:lang w:eastAsia="en-GB"/>
              </w:rPr>
              <w:t>Department</w:t>
            </w:r>
            <w:r w:rsidRPr="009B38E1">
              <w:rPr>
                <w:b/>
                <w:bCs/>
                <w:lang w:eastAsia="en-GB"/>
              </w:rPr>
              <w:tab/>
            </w:r>
          </w:p>
        </w:tc>
        <w:tc>
          <w:tcPr>
            <w:tcW w:w="5528" w:type="dxa"/>
          </w:tcPr>
          <w:p w14:paraId="47BCDBD8" w14:textId="050B8A15" w:rsidR="004765BA" w:rsidRPr="009B38E1" w:rsidRDefault="004765BA" w:rsidP="00373CE1">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 xml:space="preserve">Storage </w:t>
            </w:r>
            <w:r w:rsidR="007F6A87" w:rsidRPr="009B38E1">
              <w:rPr>
                <w:b/>
                <w:bCs/>
                <w:lang w:eastAsia="en-GB"/>
              </w:rPr>
              <w:t>r</w:t>
            </w:r>
            <w:r w:rsidRPr="009B38E1">
              <w:rPr>
                <w:b/>
                <w:bCs/>
                <w:lang w:eastAsia="en-GB"/>
              </w:rPr>
              <w:t>equirement</w:t>
            </w:r>
          </w:p>
        </w:tc>
        <w:tc>
          <w:tcPr>
            <w:cnfStyle w:val="000010000000" w:firstRow="0" w:lastRow="0" w:firstColumn="0" w:lastColumn="0" w:oddVBand="1" w:evenVBand="0" w:oddHBand="0" w:evenHBand="0" w:firstRowFirstColumn="0" w:firstRowLastColumn="0" w:lastRowFirstColumn="0" w:lastRowLastColumn="0"/>
            <w:tcW w:w="2265" w:type="dxa"/>
          </w:tcPr>
          <w:p w14:paraId="334AC716" w14:textId="073FD36E" w:rsidR="004765BA" w:rsidRPr="009B38E1" w:rsidRDefault="004765BA" w:rsidP="00373CE1">
            <w:pPr>
              <w:pStyle w:val="Tableheading2"/>
              <w:rPr>
                <w:b/>
                <w:bCs/>
                <w:lang w:eastAsia="en-GB"/>
              </w:rPr>
            </w:pPr>
            <w:r w:rsidRPr="009B38E1">
              <w:rPr>
                <w:b/>
                <w:bCs/>
                <w:lang w:eastAsia="en-GB"/>
              </w:rPr>
              <w:t xml:space="preserve">Key </w:t>
            </w:r>
            <w:r w:rsidR="007F6A87" w:rsidRPr="009B38E1">
              <w:rPr>
                <w:b/>
                <w:bCs/>
                <w:lang w:eastAsia="en-GB"/>
              </w:rPr>
              <w:t>p</w:t>
            </w:r>
            <w:r w:rsidRPr="009B38E1">
              <w:rPr>
                <w:b/>
                <w:bCs/>
                <w:lang w:eastAsia="en-GB"/>
              </w:rPr>
              <w:t>riority</w:t>
            </w:r>
          </w:p>
        </w:tc>
        <w:tc>
          <w:tcPr>
            <w:tcW w:w="2271" w:type="dxa"/>
          </w:tcPr>
          <w:p w14:paraId="56C453C2" w14:textId="76BC6516" w:rsidR="004765BA" w:rsidRPr="009B38E1" w:rsidRDefault="004765BA" w:rsidP="00373CE1">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 xml:space="preserve">Performance </w:t>
            </w:r>
            <w:r w:rsidR="007F6A87" w:rsidRPr="009B38E1">
              <w:rPr>
                <w:b/>
                <w:bCs/>
                <w:lang w:eastAsia="en-GB"/>
              </w:rPr>
              <w:t>n</w:t>
            </w:r>
            <w:r w:rsidRPr="009B38E1">
              <w:rPr>
                <w:b/>
                <w:bCs/>
                <w:lang w:eastAsia="en-GB"/>
              </w:rPr>
              <w:t>eed</w:t>
            </w:r>
          </w:p>
        </w:tc>
        <w:tc>
          <w:tcPr>
            <w:cnfStyle w:val="000010000000" w:firstRow="0" w:lastRow="0" w:firstColumn="0" w:lastColumn="0" w:oddVBand="1" w:evenVBand="0" w:oddHBand="0" w:evenHBand="0" w:firstRowFirstColumn="0" w:firstRowLastColumn="0" w:lastRowFirstColumn="0" w:lastRowLastColumn="0"/>
            <w:tcW w:w="3119" w:type="dxa"/>
          </w:tcPr>
          <w:p w14:paraId="44CE1F3B" w14:textId="5C7D4F71" w:rsidR="004765BA" w:rsidRPr="009B38E1" w:rsidRDefault="004765BA" w:rsidP="00373CE1">
            <w:pPr>
              <w:pStyle w:val="Tableheading2"/>
              <w:rPr>
                <w:b/>
                <w:bCs/>
                <w:lang w:eastAsia="en-GB"/>
              </w:rPr>
            </w:pPr>
            <w:r w:rsidRPr="009B38E1">
              <w:rPr>
                <w:b/>
                <w:bCs/>
                <w:lang w:eastAsia="en-GB"/>
              </w:rPr>
              <w:t xml:space="preserve">Fault </w:t>
            </w:r>
            <w:r w:rsidR="007F6A87" w:rsidRPr="009B38E1">
              <w:rPr>
                <w:b/>
                <w:bCs/>
                <w:lang w:eastAsia="en-GB"/>
              </w:rPr>
              <w:t>t</w:t>
            </w:r>
            <w:r w:rsidRPr="009B38E1">
              <w:rPr>
                <w:b/>
                <w:bCs/>
                <w:lang w:eastAsia="en-GB"/>
              </w:rPr>
              <w:t xml:space="preserve">olerance </w:t>
            </w:r>
            <w:r w:rsidR="007F6A87" w:rsidRPr="009B38E1">
              <w:rPr>
                <w:b/>
                <w:bCs/>
                <w:lang w:eastAsia="en-GB"/>
              </w:rPr>
              <w:t>n</w:t>
            </w:r>
            <w:r w:rsidRPr="009B38E1">
              <w:rPr>
                <w:b/>
                <w:bCs/>
                <w:lang w:eastAsia="en-GB"/>
              </w:rPr>
              <w:t>eeded?</w:t>
            </w:r>
          </w:p>
        </w:tc>
      </w:tr>
      <w:tr w:rsidR="004765BA" w:rsidRPr="009B38E1" w14:paraId="489FC2CA"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7C0F4915" w14:textId="77777777" w:rsidR="004765BA" w:rsidRPr="009B38E1" w:rsidRDefault="004765BA" w:rsidP="00FB6EC4">
            <w:pPr>
              <w:spacing w:before="100" w:beforeAutospacing="1" w:after="100" w:afterAutospacing="1"/>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Finance</w:t>
            </w:r>
          </w:p>
        </w:tc>
        <w:tc>
          <w:tcPr>
            <w:tcW w:w="5528" w:type="dxa"/>
          </w:tcPr>
          <w:p w14:paraId="7173B46B" w14:textId="4E9366D5"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 xml:space="preserve">Secure storage for financial records </w:t>
            </w:r>
            <w:r w:rsidR="00373CE1" w:rsidRPr="009B38E1">
              <w:rPr>
                <w:rFonts w:asciiTheme="minorHAnsi" w:eastAsia="Times New Roman" w:hAnsiTheme="minorHAnsi" w:cs="Times New Roman"/>
                <w:sz w:val="22"/>
                <w:szCs w:val="22"/>
                <w:lang w:eastAsia="en-GB"/>
              </w:rPr>
              <w:t>and</w:t>
            </w:r>
            <w:r w:rsidRPr="009B38E1">
              <w:rPr>
                <w:rFonts w:asciiTheme="minorHAnsi" w:eastAsia="Times New Roman" w:hAnsiTheme="minorHAnsi" w:cs="Times New Roman"/>
                <w:sz w:val="22"/>
                <w:szCs w:val="22"/>
                <w:lang w:eastAsia="en-GB"/>
              </w:rPr>
              <w:t xml:space="preserve"> transactions</w:t>
            </w:r>
          </w:p>
        </w:tc>
        <w:tc>
          <w:tcPr>
            <w:cnfStyle w:val="000010000000" w:firstRow="0" w:lastRow="0" w:firstColumn="0" w:lastColumn="0" w:oddVBand="1" w:evenVBand="0" w:oddHBand="0" w:evenHBand="0" w:firstRowFirstColumn="0" w:firstRowLastColumn="0" w:lastRowFirstColumn="0" w:lastRowLastColumn="0"/>
            <w:tcW w:w="2265" w:type="dxa"/>
          </w:tcPr>
          <w:p w14:paraId="7EDD6E92" w14:textId="53EA0C4A" w:rsidR="004765BA" w:rsidRPr="009B38E1" w:rsidRDefault="00373CE1"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 reliability</w:t>
            </w:r>
          </w:p>
        </w:tc>
        <w:tc>
          <w:tcPr>
            <w:tcW w:w="2271" w:type="dxa"/>
          </w:tcPr>
          <w:p w14:paraId="0FE7C111"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Medium</w:t>
            </w:r>
          </w:p>
        </w:tc>
        <w:tc>
          <w:tcPr>
            <w:cnfStyle w:val="000010000000" w:firstRow="0" w:lastRow="0" w:firstColumn="0" w:lastColumn="0" w:oddVBand="1" w:evenVBand="0" w:oddHBand="0" w:evenHBand="0" w:firstRowFirstColumn="0" w:firstRowLastColumn="0" w:lastRowFirstColumn="0" w:lastRowLastColumn="0"/>
            <w:tcW w:w="3119" w:type="dxa"/>
          </w:tcPr>
          <w:p w14:paraId="48E65D8D"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Yes</w:t>
            </w:r>
          </w:p>
        </w:tc>
      </w:tr>
      <w:tr w:rsidR="004765BA" w:rsidRPr="009B38E1" w14:paraId="02A96B30" w14:textId="77777777" w:rsidTr="00373CE1">
        <w:tc>
          <w:tcPr>
            <w:cnfStyle w:val="000010000000" w:firstRow="0" w:lastRow="0" w:firstColumn="0" w:lastColumn="0" w:oddVBand="1" w:evenVBand="0" w:oddHBand="0" w:evenHBand="0" w:firstRowFirstColumn="0" w:firstRowLastColumn="0" w:lastRowFirstColumn="0" w:lastRowLastColumn="0"/>
            <w:tcW w:w="2405" w:type="dxa"/>
          </w:tcPr>
          <w:p w14:paraId="34008DAF"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HR</w:t>
            </w:r>
          </w:p>
        </w:tc>
        <w:tc>
          <w:tcPr>
            <w:tcW w:w="5528" w:type="dxa"/>
          </w:tcPr>
          <w:p w14:paraId="1448454C"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Employee records</w:t>
            </w:r>
          </w:p>
        </w:tc>
        <w:tc>
          <w:tcPr>
            <w:cnfStyle w:val="000010000000" w:firstRow="0" w:lastRow="0" w:firstColumn="0" w:lastColumn="0" w:oddVBand="1" w:evenVBand="0" w:oddHBand="0" w:evenHBand="0" w:firstRowFirstColumn="0" w:firstRowLastColumn="0" w:lastRowFirstColumn="0" w:lastRowLastColumn="0"/>
            <w:tcW w:w="2265" w:type="dxa"/>
          </w:tcPr>
          <w:p w14:paraId="33973C77" w14:textId="236A77C0" w:rsidR="004765BA" w:rsidRPr="009B38E1" w:rsidRDefault="00373CE1"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 redundancy</w:t>
            </w:r>
          </w:p>
        </w:tc>
        <w:tc>
          <w:tcPr>
            <w:tcW w:w="2271" w:type="dxa"/>
          </w:tcPr>
          <w:p w14:paraId="4BF7827D"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Low</w:t>
            </w:r>
          </w:p>
        </w:tc>
        <w:tc>
          <w:tcPr>
            <w:cnfStyle w:val="000010000000" w:firstRow="0" w:lastRow="0" w:firstColumn="0" w:lastColumn="0" w:oddVBand="1" w:evenVBand="0" w:oddHBand="0" w:evenHBand="0" w:firstRowFirstColumn="0" w:firstRowLastColumn="0" w:lastRowFirstColumn="0" w:lastRowLastColumn="0"/>
            <w:tcW w:w="3119" w:type="dxa"/>
          </w:tcPr>
          <w:p w14:paraId="7155C668"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Yes</w:t>
            </w:r>
          </w:p>
        </w:tc>
      </w:tr>
      <w:tr w:rsidR="004765BA" w:rsidRPr="009B38E1" w14:paraId="5C3966FA"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3881B707"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Data science </w:t>
            </w:r>
          </w:p>
        </w:tc>
        <w:tc>
          <w:tcPr>
            <w:tcW w:w="5528" w:type="dxa"/>
          </w:tcPr>
          <w:p w14:paraId="63574FED"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Large-scale data processing and analytics tasks</w:t>
            </w:r>
          </w:p>
        </w:tc>
        <w:tc>
          <w:tcPr>
            <w:cnfStyle w:val="000010000000" w:firstRow="0" w:lastRow="0" w:firstColumn="0" w:lastColumn="0" w:oddVBand="1" w:evenVBand="0" w:oddHBand="0" w:evenHBand="0" w:firstRowFirstColumn="0" w:firstRowLastColumn="0" w:lastRowFirstColumn="0" w:lastRowLastColumn="0"/>
            <w:tcW w:w="2265" w:type="dxa"/>
          </w:tcPr>
          <w:p w14:paraId="27A21369"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Performance </w:t>
            </w:r>
          </w:p>
        </w:tc>
        <w:tc>
          <w:tcPr>
            <w:tcW w:w="2271" w:type="dxa"/>
          </w:tcPr>
          <w:p w14:paraId="0FCF7498"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w:t>
            </w:r>
          </w:p>
        </w:tc>
        <w:tc>
          <w:tcPr>
            <w:cnfStyle w:val="000010000000" w:firstRow="0" w:lastRow="0" w:firstColumn="0" w:lastColumn="0" w:oddVBand="1" w:evenVBand="0" w:oddHBand="0" w:evenHBand="0" w:firstRowFirstColumn="0" w:firstRowLastColumn="0" w:lastRowFirstColumn="0" w:lastRowLastColumn="0"/>
            <w:tcW w:w="3119" w:type="dxa"/>
          </w:tcPr>
          <w:p w14:paraId="24B8AFB5"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Moderate </w:t>
            </w:r>
          </w:p>
        </w:tc>
      </w:tr>
      <w:tr w:rsidR="004765BA" w:rsidRPr="009B38E1" w14:paraId="3FF4758D" w14:textId="77777777" w:rsidTr="00373CE1">
        <w:tc>
          <w:tcPr>
            <w:cnfStyle w:val="000010000000" w:firstRow="0" w:lastRow="0" w:firstColumn="0" w:lastColumn="0" w:oddVBand="1" w:evenVBand="0" w:oddHBand="0" w:evenHBand="0" w:firstRowFirstColumn="0" w:firstRowLastColumn="0" w:lastRowFirstColumn="0" w:lastRowLastColumn="0"/>
            <w:tcW w:w="2405" w:type="dxa"/>
          </w:tcPr>
          <w:p w14:paraId="213075D0"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IT </w:t>
            </w:r>
          </w:p>
        </w:tc>
        <w:tc>
          <w:tcPr>
            <w:tcW w:w="5528" w:type="dxa"/>
          </w:tcPr>
          <w:p w14:paraId="5B24831A"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Log files, system backups, and security data</w:t>
            </w:r>
          </w:p>
        </w:tc>
        <w:tc>
          <w:tcPr>
            <w:cnfStyle w:val="000010000000" w:firstRow="0" w:lastRow="0" w:firstColumn="0" w:lastColumn="0" w:oddVBand="1" w:evenVBand="0" w:oddHBand="0" w:evenHBand="0" w:firstRowFirstColumn="0" w:firstRowLastColumn="0" w:lastRowFirstColumn="0" w:lastRowLastColumn="0"/>
            <w:tcW w:w="2265" w:type="dxa"/>
          </w:tcPr>
          <w:p w14:paraId="22C674C8" w14:textId="54F8EAF0" w:rsidR="004765BA" w:rsidRPr="009B38E1" w:rsidRDefault="00373CE1"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 redundancy</w:t>
            </w:r>
          </w:p>
        </w:tc>
        <w:tc>
          <w:tcPr>
            <w:tcW w:w="2271" w:type="dxa"/>
          </w:tcPr>
          <w:p w14:paraId="327AEB8F"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Medium</w:t>
            </w:r>
          </w:p>
        </w:tc>
        <w:tc>
          <w:tcPr>
            <w:cnfStyle w:val="000010000000" w:firstRow="0" w:lastRow="0" w:firstColumn="0" w:lastColumn="0" w:oddVBand="1" w:evenVBand="0" w:oddHBand="0" w:evenHBand="0" w:firstRowFirstColumn="0" w:firstRowLastColumn="0" w:lastRowFirstColumn="0" w:lastRowLastColumn="0"/>
            <w:tcW w:w="3119" w:type="dxa"/>
          </w:tcPr>
          <w:p w14:paraId="30AB8AB1"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Yes</w:t>
            </w:r>
          </w:p>
        </w:tc>
      </w:tr>
      <w:tr w:rsidR="004765BA" w:rsidRPr="009B38E1" w14:paraId="1B86E3D1"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405" w:type="dxa"/>
          </w:tcPr>
          <w:p w14:paraId="204E867B" w14:textId="4C636C54"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Graphic </w:t>
            </w:r>
            <w:r w:rsidR="00373CE1" w:rsidRPr="009B38E1">
              <w:rPr>
                <w:rFonts w:asciiTheme="minorHAnsi" w:eastAsia="Times New Roman" w:hAnsiTheme="minorHAnsi" w:cs="Times New Roman"/>
                <w:sz w:val="22"/>
                <w:szCs w:val="22"/>
                <w:lang w:eastAsia="en-GB"/>
              </w:rPr>
              <w:t>d</w:t>
            </w:r>
            <w:r w:rsidRPr="009B38E1">
              <w:rPr>
                <w:rFonts w:asciiTheme="minorHAnsi" w:eastAsia="Times New Roman" w:hAnsiTheme="minorHAnsi" w:cs="Times New Roman"/>
                <w:sz w:val="22"/>
                <w:szCs w:val="22"/>
                <w:lang w:eastAsia="en-GB"/>
              </w:rPr>
              <w:t>evelopers</w:t>
            </w:r>
          </w:p>
        </w:tc>
        <w:tc>
          <w:tcPr>
            <w:tcW w:w="5528" w:type="dxa"/>
          </w:tcPr>
          <w:p w14:paraId="7F89D181"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Graphic/video files requiring fast access</w:t>
            </w:r>
          </w:p>
        </w:tc>
        <w:tc>
          <w:tcPr>
            <w:cnfStyle w:val="000010000000" w:firstRow="0" w:lastRow="0" w:firstColumn="0" w:lastColumn="0" w:oddVBand="1" w:evenVBand="0" w:oddHBand="0" w:evenHBand="0" w:firstRowFirstColumn="0" w:firstRowLastColumn="0" w:lastRowFirstColumn="0" w:lastRowLastColumn="0"/>
            <w:tcW w:w="2265" w:type="dxa"/>
          </w:tcPr>
          <w:p w14:paraId="6537443D"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Performance</w:t>
            </w:r>
          </w:p>
        </w:tc>
        <w:tc>
          <w:tcPr>
            <w:tcW w:w="2271" w:type="dxa"/>
          </w:tcPr>
          <w:p w14:paraId="1441B41A"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High</w:t>
            </w:r>
          </w:p>
        </w:tc>
        <w:tc>
          <w:tcPr>
            <w:cnfStyle w:val="000010000000" w:firstRow="0" w:lastRow="0" w:firstColumn="0" w:lastColumn="0" w:oddVBand="1" w:evenVBand="0" w:oddHBand="0" w:evenHBand="0" w:firstRowFirstColumn="0" w:firstRowLastColumn="0" w:lastRowFirstColumn="0" w:lastRowLastColumn="0"/>
            <w:tcW w:w="3119" w:type="dxa"/>
          </w:tcPr>
          <w:p w14:paraId="37A6F80D"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Moderate </w:t>
            </w:r>
          </w:p>
        </w:tc>
      </w:tr>
    </w:tbl>
    <w:bookmarkEnd w:id="8"/>
    <w:p w14:paraId="20DE7B48" w14:textId="0CC1671E" w:rsidR="004765BA" w:rsidRPr="009B38E1" w:rsidRDefault="004765BA" w:rsidP="00373CE1">
      <w:pPr>
        <w:rPr>
          <w:lang w:eastAsia="en-GB"/>
        </w:rPr>
      </w:pPr>
      <w:r w:rsidRPr="009B38E1">
        <w:rPr>
          <w:lang w:eastAsia="en-GB"/>
        </w:rPr>
        <w:t xml:space="preserve">The project </w:t>
      </w:r>
      <w:r w:rsidR="004003DF" w:rsidRPr="009B38E1">
        <w:rPr>
          <w:lang w:eastAsia="en-GB"/>
        </w:rPr>
        <w:t>c</w:t>
      </w:r>
      <w:r w:rsidRPr="009B38E1">
        <w:rPr>
          <w:lang w:eastAsia="en-GB"/>
        </w:rPr>
        <w:t>onstraints</w:t>
      </w:r>
      <w:r w:rsidR="00373CE1" w:rsidRPr="009B38E1">
        <w:rPr>
          <w:lang w:eastAsia="en-GB"/>
        </w:rPr>
        <w:t xml:space="preserve"> are</w:t>
      </w:r>
      <w:r w:rsidRPr="009B38E1">
        <w:rPr>
          <w:lang w:eastAsia="en-GB"/>
        </w:rPr>
        <w:t>:</w:t>
      </w:r>
    </w:p>
    <w:p w14:paraId="122C2F08" w14:textId="4ADBCF3A" w:rsidR="004765BA" w:rsidRPr="009B38E1" w:rsidRDefault="004765BA" w:rsidP="00373CE1">
      <w:pPr>
        <w:pStyle w:val="Bulletlist1"/>
      </w:pPr>
      <w:r w:rsidRPr="009B38E1">
        <w:rPr>
          <w:b/>
        </w:rPr>
        <w:t>Budget:</w:t>
      </w:r>
      <w:r w:rsidRPr="009B38E1">
        <w:t xml:space="preserve"> Moderate</w:t>
      </w:r>
      <w:r w:rsidR="00373CE1" w:rsidRPr="009B38E1">
        <w:t>.</w:t>
      </w:r>
      <w:r w:rsidRPr="009B38E1">
        <w:t xml:space="preserve"> </w:t>
      </w:r>
    </w:p>
    <w:p w14:paraId="44151063" w14:textId="6DA9BB49" w:rsidR="004765BA" w:rsidRPr="009B38E1" w:rsidRDefault="004765BA" w:rsidP="00373CE1">
      <w:pPr>
        <w:pStyle w:val="Bulletlist1"/>
      </w:pPr>
      <w:r w:rsidRPr="009B38E1">
        <w:rPr>
          <w:b/>
        </w:rPr>
        <w:t xml:space="preserve">Storage </w:t>
      </w:r>
      <w:r w:rsidR="00770CCF" w:rsidRPr="009B38E1">
        <w:rPr>
          <w:b/>
        </w:rPr>
        <w:t>e</w:t>
      </w:r>
      <w:r w:rsidRPr="009B38E1">
        <w:rPr>
          <w:b/>
        </w:rPr>
        <w:t>fficiency:</w:t>
      </w:r>
      <w:r w:rsidRPr="009B38E1">
        <w:t xml:space="preserve"> Needs to maximise storage usability</w:t>
      </w:r>
      <w:r w:rsidR="00373CE1" w:rsidRPr="009B38E1">
        <w:t>.</w:t>
      </w:r>
    </w:p>
    <w:p w14:paraId="77226E91" w14:textId="2382C9D8" w:rsidR="004765BA" w:rsidRPr="009B38E1" w:rsidRDefault="004765BA" w:rsidP="00373CE1">
      <w:pPr>
        <w:pStyle w:val="Bulletlist1"/>
      </w:pPr>
      <w:r w:rsidRPr="009B38E1">
        <w:rPr>
          <w:b/>
        </w:rPr>
        <w:t xml:space="preserve">Performance vs. </w:t>
      </w:r>
      <w:r w:rsidR="00770CCF" w:rsidRPr="009B38E1">
        <w:rPr>
          <w:b/>
        </w:rPr>
        <w:t>r</w:t>
      </w:r>
      <w:r w:rsidRPr="009B38E1">
        <w:rPr>
          <w:b/>
        </w:rPr>
        <w:t xml:space="preserve">edundancy </w:t>
      </w:r>
      <w:r w:rsidR="00770CCF" w:rsidRPr="009B38E1">
        <w:rPr>
          <w:b/>
        </w:rPr>
        <w:t>t</w:t>
      </w:r>
      <w:r w:rsidRPr="009B38E1">
        <w:rPr>
          <w:b/>
        </w:rPr>
        <w:t>rade-offs</w:t>
      </w:r>
      <w:r w:rsidRPr="009B38E1">
        <w:t>: Must balance performance and high availability</w:t>
      </w:r>
      <w:r w:rsidR="00373CE1" w:rsidRPr="009B38E1">
        <w:t>.</w:t>
      </w:r>
    </w:p>
    <w:p w14:paraId="7EF8B140" w14:textId="6B8633B7" w:rsidR="004765BA" w:rsidRPr="009B38E1" w:rsidRDefault="004765BA" w:rsidP="00373CE1">
      <w:pPr>
        <w:pStyle w:val="Bulletlist1"/>
      </w:pPr>
      <w:r w:rsidRPr="009B38E1">
        <w:rPr>
          <w:b/>
        </w:rPr>
        <w:t xml:space="preserve">Business </w:t>
      </w:r>
      <w:r w:rsidR="00770CCF" w:rsidRPr="009B38E1">
        <w:rPr>
          <w:b/>
        </w:rPr>
        <w:t>c</w:t>
      </w:r>
      <w:r w:rsidRPr="009B38E1">
        <w:rPr>
          <w:b/>
        </w:rPr>
        <w:t>ontinuity:</w:t>
      </w:r>
      <w:r w:rsidRPr="009B38E1">
        <w:t xml:space="preserve"> Critical departments cannot afford data loss or downtime</w:t>
      </w:r>
      <w:r w:rsidR="00373CE1" w:rsidRPr="009B38E1">
        <w:t>.</w:t>
      </w:r>
    </w:p>
    <w:p w14:paraId="3D889EBC" w14:textId="207A4AAB" w:rsidR="009F7FDA" w:rsidRPr="009B38E1" w:rsidRDefault="00E14496" w:rsidP="00770CCF">
      <w:pPr>
        <w:pStyle w:val="Heading2"/>
        <w:rPr>
          <w:rFonts w:eastAsia="Times New Roman"/>
          <w:lang w:eastAsia="en-GB"/>
        </w:rPr>
      </w:pPr>
      <w:r w:rsidRPr="009B38E1">
        <w:rPr>
          <w:rFonts w:eastAsia="Times New Roman"/>
          <w:lang w:eastAsia="en-GB"/>
        </w:rPr>
        <w:lastRenderedPageBreak/>
        <w:t>Step</w:t>
      </w:r>
      <w:r w:rsidR="004765BA" w:rsidRPr="009B38E1">
        <w:rPr>
          <w:rFonts w:eastAsia="Times New Roman"/>
          <w:lang w:eastAsia="en-GB"/>
        </w:rPr>
        <w:t xml:space="preserve"> 2: Analyse and compare between RAID deployment options</w:t>
      </w:r>
    </w:p>
    <w:p w14:paraId="25EC9C10" w14:textId="6776A0E1" w:rsidR="004765BA" w:rsidRPr="009B38E1" w:rsidRDefault="004765BA" w:rsidP="00373CE1">
      <w:pPr>
        <w:rPr>
          <w:b/>
          <w:bCs/>
          <w:sz w:val="28"/>
          <w:lang w:eastAsia="en-GB"/>
        </w:rPr>
      </w:pPr>
      <w:r w:rsidRPr="009B38E1">
        <w:rPr>
          <w:lang w:eastAsia="en-GB"/>
        </w:rPr>
        <w:t>Carry out internet research and do a comparison between each of the storage RAID implementation option</w:t>
      </w:r>
      <w:r w:rsidR="00373CE1" w:rsidRPr="009B38E1">
        <w:rPr>
          <w:lang w:eastAsia="en-GB"/>
        </w:rPr>
        <w:t>s. T</w:t>
      </w:r>
      <w:r w:rsidRPr="009B38E1">
        <w:rPr>
          <w:lang w:eastAsia="en-GB"/>
        </w:rPr>
        <w:t>hen</w:t>
      </w:r>
      <w:r w:rsidR="00373CE1" w:rsidRPr="009B38E1">
        <w:rPr>
          <w:lang w:eastAsia="en-GB"/>
        </w:rPr>
        <w:t>,</w:t>
      </w:r>
      <w:r w:rsidRPr="009B38E1">
        <w:rPr>
          <w:lang w:eastAsia="en-GB"/>
        </w:rPr>
        <w:t xml:space="preserve"> make your recommendations based on the business requirements and constraints. </w:t>
      </w:r>
    </w:p>
    <w:tbl>
      <w:tblPr>
        <w:tblStyle w:val="ListTable3-Accent5"/>
        <w:tblW w:w="0" w:type="auto"/>
        <w:tblLook w:val="0020" w:firstRow="1" w:lastRow="0" w:firstColumn="0" w:lastColumn="0" w:noHBand="0" w:noVBand="0"/>
      </w:tblPr>
      <w:tblGrid>
        <w:gridCol w:w="1524"/>
        <w:gridCol w:w="1421"/>
        <w:gridCol w:w="1564"/>
        <w:gridCol w:w="1774"/>
        <w:gridCol w:w="2135"/>
        <w:gridCol w:w="1776"/>
      </w:tblGrid>
      <w:tr w:rsidR="004765BA" w:rsidRPr="009B38E1" w14:paraId="21BD41E9" w14:textId="77777777" w:rsidTr="00373CE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012BE8E2" w14:textId="580C762A" w:rsidR="004765BA" w:rsidRPr="009B38E1" w:rsidRDefault="004765BA" w:rsidP="00373CE1">
            <w:pPr>
              <w:pStyle w:val="Tableheading2"/>
              <w:rPr>
                <w:b/>
                <w:bCs/>
                <w:lang w:eastAsia="en-GB"/>
              </w:rPr>
            </w:pPr>
            <w:r w:rsidRPr="009B38E1">
              <w:rPr>
                <w:b/>
                <w:bCs/>
                <w:lang w:eastAsia="en-GB"/>
              </w:rPr>
              <w:t xml:space="preserve">RAID </w:t>
            </w:r>
            <w:r w:rsidR="00373CE1" w:rsidRPr="009B38E1">
              <w:rPr>
                <w:b/>
                <w:bCs/>
                <w:lang w:eastAsia="en-GB"/>
              </w:rPr>
              <w:t>l</w:t>
            </w:r>
            <w:r w:rsidRPr="009B38E1">
              <w:rPr>
                <w:b/>
                <w:bCs/>
                <w:lang w:eastAsia="en-GB"/>
              </w:rPr>
              <w:t>evel</w:t>
            </w:r>
          </w:p>
        </w:tc>
        <w:tc>
          <w:tcPr>
            <w:tcW w:w="1453" w:type="dxa"/>
          </w:tcPr>
          <w:p w14:paraId="0C91DC21" w14:textId="77777777" w:rsidR="004765BA" w:rsidRPr="009B38E1" w:rsidRDefault="004765BA" w:rsidP="00373CE1">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Description</w:t>
            </w:r>
          </w:p>
        </w:tc>
        <w:tc>
          <w:tcPr>
            <w:cnfStyle w:val="000010000000" w:firstRow="0" w:lastRow="0" w:firstColumn="0" w:lastColumn="0" w:oddVBand="1" w:evenVBand="0" w:oddHBand="0" w:evenHBand="0" w:firstRowFirstColumn="0" w:firstRowLastColumn="0" w:lastRowFirstColumn="0" w:lastRowLastColumn="0"/>
            <w:tcW w:w="1597" w:type="dxa"/>
          </w:tcPr>
          <w:p w14:paraId="52B6900A" w14:textId="77777777" w:rsidR="004765BA" w:rsidRPr="009B38E1" w:rsidRDefault="004765BA" w:rsidP="00373CE1">
            <w:pPr>
              <w:pStyle w:val="Tableheading2"/>
              <w:rPr>
                <w:b/>
                <w:bCs/>
                <w:lang w:eastAsia="en-GB"/>
              </w:rPr>
            </w:pPr>
            <w:r w:rsidRPr="009B38E1">
              <w:rPr>
                <w:b/>
                <w:bCs/>
                <w:lang w:eastAsia="en-GB"/>
              </w:rPr>
              <w:t>Performance</w:t>
            </w:r>
          </w:p>
        </w:tc>
        <w:tc>
          <w:tcPr>
            <w:tcW w:w="2337" w:type="dxa"/>
          </w:tcPr>
          <w:p w14:paraId="40C0C1DC" w14:textId="28215518" w:rsidR="004765BA" w:rsidRPr="009B38E1" w:rsidRDefault="004765BA" w:rsidP="00373CE1">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 xml:space="preserve">Fault </w:t>
            </w:r>
            <w:r w:rsidR="00770CCF" w:rsidRPr="009B38E1">
              <w:rPr>
                <w:b/>
                <w:bCs/>
                <w:lang w:eastAsia="en-GB"/>
              </w:rPr>
              <w:t>t</w:t>
            </w:r>
            <w:r w:rsidRPr="009B38E1">
              <w:rPr>
                <w:b/>
                <w:bCs/>
                <w:lang w:eastAsia="en-GB"/>
              </w:rPr>
              <w:t>olerance</w:t>
            </w:r>
          </w:p>
        </w:tc>
        <w:tc>
          <w:tcPr>
            <w:cnfStyle w:val="000010000000" w:firstRow="0" w:lastRow="0" w:firstColumn="0" w:lastColumn="0" w:oddVBand="1" w:evenVBand="0" w:oddHBand="0" w:evenHBand="0" w:firstRowFirstColumn="0" w:firstRowLastColumn="0" w:lastRowFirstColumn="0" w:lastRowLastColumn="0"/>
            <w:tcW w:w="2977" w:type="dxa"/>
          </w:tcPr>
          <w:p w14:paraId="3DD9FE92" w14:textId="3B561D01" w:rsidR="004765BA" w:rsidRPr="009B38E1" w:rsidRDefault="004765BA" w:rsidP="00373CE1">
            <w:pPr>
              <w:pStyle w:val="Tableheading2"/>
              <w:rPr>
                <w:b/>
                <w:bCs/>
                <w:lang w:eastAsia="en-GB"/>
              </w:rPr>
            </w:pPr>
            <w:r w:rsidRPr="009B38E1">
              <w:rPr>
                <w:b/>
                <w:bCs/>
                <w:lang w:eastAsia="en-GB"/>
              </w:rPr>
              <w:t xml:space="preserve">Storage </w:t>
            </w:r>
            <w:r w:rsidR="00770CCF" w:rsidRPr="009B38E1">
              <w:rPr>
                <w:b/>
                <w:bCs/>
                <w:lang w:eastAsia="en-GB"/>
              </w:rPr>
              <w:t>e</w:t>
            </w:r>
            <w:r w:rsidRPr="009B38E1">
              <w:rPr>
                <w:b/>
                <w:bCs/>
                <w:lang w:eastAsia="en-GB"/>
              </w:rPr>
              <w:t>fficiency</w:t>
            </w:r>
          </w:p>
        </w:tc>
        <w:tc>
          <w:tcPr>
            <w:tcW w:w="2551" w:type="dxa"/>
          </w:tcPr>
          <w:p w14:paraId="6F080539" w14:textId="6ED70379" w:rsidR="004765BA" w:rsidRPr="009B38E1" w:rsidRDefault="004765BA" w:rsidP="00373CE1">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 xml:space="preserve">Typical </w:t>
            </w:r>
            <w:r w:rsidR="00770CCF" w:rsidRPr="009B38E1">
              <w:rPr>
                <w:b/>
                <w:bCs/>
                <w:lang w:eastAsia="en-GB"/>
              </w:rPr>
              <w:t>u</w:t>
            </w:r>
            <w:r w:rsidRPr="009B38E1">
              <w:rPr>
                <w:b/>
                <w:bCs/>
                <w:lang w:eastAsia="en-GB"/>
              </w:rPr>
              <w:t xml:space="preserve">se </w:t>
            </w:r>
            <w:r w:rsidR="00770CCF" w:rsidRPr="009B38E1">
              <w:rPr>
                <w:b/>
                <w:bCs/>
                <w:lang w:eastAsia="en-GB"/>
              </w:rPr>
              <w:t>c</w:t>
            </w:r>
            <w:r w:rsidRPr="009B38E1">
              <w:rPr>
                <w:b/>
                <w:bCs/>
                <w:lang w:eastAsia="en-GB"/>
              </w:rPr>
              <w:t>ase</w:t>
            </w:r>
          </w:p>
        </w:tc>
      </w:tr>
      <w:tr w:rsidR="004765BA" w:rsidRPr="009B38E1" w14:paraId="2257E8F1"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4965831"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RAID 0</w:t>
            </w:r>
          </w:p>
        </w:tc>
        <w:tc>
          <w:tcPr>
            <w:tcW w:w="1453" w:type="dxa"/>
          </w:tcPr>
          <w:p w14:paraId="46C233C1"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1597" w:type="dxa"/>
          </w:tcPr>
          <w:p w14:paraId="234858F1"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337" w:type="dxa"/>
          </w:tcPr>
          <w:p w14:paraId="2988E99F"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2977" w:type="dxa"/>
          </w:tcPr>
          <w:p w14:paraId="04774AF6"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551" w:type="dxa"/>
          </w:tcPr>
          <w:p w14:paraId="6F837CCE"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r>
      <w:tr w:rsidR="004765BA" w:rsidRPr="009B38E1" w14:paraId="310C6189" w14:textId="77777777" w:rsidTr="00373CE1">
        <w:tc>
          <w:tcPr>
            <w:cnfStyle w:val="000010000000" w:firstRow="0" w:lastRow="0" w:firstColumn="0" w:lastColumn="0" w:oddVBand="1" w:evenVBand="0" w:oddHBand="0" w:evenHBand="0" w:firstRowFirstColumn="0" w:firstRowLastColumn="0" w:lastRowFirstColumn="0" w:lastRowLastColumn="0"/>
            <w:tcW w:w="2263" w:type="dxa"/>
          </w:tcPr>
          <w:p w14:paraId="21903401"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RAID 1</w:t>
            </w:r>
          </w:p>
        </w:tc>
        <w:tc>
          <w:tcPr>
            <w:tcW w:w="1453" w:type="dxa"/>
          </w:tcPr>
          <w:p w14:paraId="3427C4A9" w14:textId="77777777" w:rsidR="004765BA" w:rsidRPr="009B38E1" w:rsidRDefault="004765BA" w:rsidP="007150B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1597" w:type="dxa"/>
          </w:tcPr>
          <w:p w14:paraId="74B04701"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337" w:type="dxa"/>
          </w:tcPr>
          <w:p w14:paraId="29A0F9BC" w14:textId="77777777" w:rsidR="004765BA" w:rsidRPr="009B38E1" w:rsidRDefault="004765BA" w:rsidP="007150B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2977" w:type="dxa"/>
          </w:tcPr>
          <w:p w14:paraId="1F996B41"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551" w:type="dxa"/>
          </w:tcPr>
          <w:p w14:paraId="5BB45ACD" w14:textId="77777777" w:rsidR="004765BA" w:rsidRPr="009B38E1" w:rsidRDefault="004765BA" w:rsidP="007150B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r>
      <w:tr w:rsidR="004765BA" w:rsidRPr="009B38E1" w14:paraId="6FC6F246"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4306904C"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RAID 5</w:t>
            </w:r>
          </w:p>
        </w:tc>
        <w:tc>
          <w:tcPr>
            <w:tcW w:w="1453" w:type="dxa"/>
          </w:tcPr>
          <w:p w14:paraId="6DDA910B"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1597" w:type="dxa"/>
          </w:tcPr>
          <w:p w14:paraId="74FB403D"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337" w:type="dxa"/>
          </w:tcPr>
          <w:p w14:paraId="65DC5E11"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2977" w:type="dxa"/>
          </w:tcPr>
          <w:p w14:paraId="5211A065"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551" w:type="dxa"/>
          </w:tcPr>
          <w:p w14:paraId="094323F4"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r>
      <w:tr w:rsidR="004765BA" w:rsidRPr="009B38E1" w14:paraId="308753F1" w14:textId="77777777" w:rsidTr="00373CE1">
        <w:tc>
          <w:tcPr>
            <w:cnfStyle w:val="000010000000" w:firstRow="0" w:lastRow="0" w:firstColumn="0" w:lastColumn="0" w:oddVBand="1" w:evenVBand="0" w:oddHBand="0" w:evenHBand="0" w:firstRowFirstColumn="0" w:firstRowLastColumn="0" w:lastRowFirstColumn="0" w:lastRowLastColumn="0"/>
            <w:tcW w:w="2263" w:type="dxa"/>
          </w:tcPr>
          <w:p w14:paraId="3E494ED5"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RAID 6</w:t>
            </w:r>
          </w:p>
        </w:tc>
        <w:tc>
          <w:tcPr>
            <w:tcW w:w="1453" w:type="dxa"/>
          </w:tcPr>
          <w:p w14:paraId="1D620E55" w14:textId="77777777" w:rsidR="004765BA" w:rsidRPr="009B38E1" w:rsidRDefault="004765BA" w:rsidP="007150B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1597" w:type="dxa"/>
          </w:tcPr>
          <w:p w14:paraId="55CC9B42"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337" w:type="dxa"/>
          </w:tcPr>
          <w:p w14:paraId="256D1EA7" w14:textId="77777777" w:rsidR="004765BA" w:rsidRPr="009B38E1" w:rsidRDefault="004765BA" w:rsidP="007150B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2977" w:type="dxa"/>
          </w:tcPr>
          <w:p w14:paraId="663DA0D1"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551" w:type="dxa"/>
          </w:tcPr>
          <w:p w14:paraId="654F5BF3" w14:textId="77777777" w:rsidR="004765BA" w:rsidRPr="009B38E1" w:rsidRDefault="004765BA" w:rsidP="007150BD">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r>
      <w:tr w:rsidR="004765BA" w:rsidRPr="009B38E1" w14:paraId="2E5CAF06" w14:textId="77777777" w:rsidTr="00373C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52AC1626"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RAID 10 (1+0)</w:t>
            </w:r>
          </w:p>
        </w:tc>
        <w:tc>
          <w:tcPr>
            <w:tcW w:w="1453" w:type="dxa"/>
          </w:tcPr>
          <w:p w14:paraId="2EDA823A"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1597" w:type="dxa"/>
          </w:tcPr>
          <w:p w14:paraId="0FC2BD6B"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337" w:type="dxa"/>
          </w:tcPr>
          <w:p w14:paraId="3CE97D40"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2977" w:type="dxa"/>
          </w:tcPr>
          <w:p w14:paraId="6476CFBF" w14:textId="77777777" w:rsidR="004765BA" w:rsidRPr="009B38E1" w:rsidRDefault="004765BA" w:rsidP="007150BD">
            <w:pPr>
              <w:spacing w:before="100" w:beforeAutospacing="1" w:after="100" w:afterAutospacing="1"/>
              <w:rPr>
                <w:rFonts w:asciiTheme="minorHAnsi" w:eastAsia="Times New Roman" w:hAnsiTheme="minorHAnsi" w:cs="Times New Roman"/>
                <w:sz w:val="22"/>
                <w:szCs w:val="22"/>
                <w:lang w:eastAsia="en-GB"/>
              </w:rPr>
            </w:pPr>
          </w:p>
        </w:tc>
        <w:tc>
          <w:tcPr>
            <w:tcW w:w="2551" w:type="dxa"/>
          </w:tcPr>
          <w:p w14:paraId="3D0CC7E0" w14:textId="77777777" w:rsidR="004765BA" w:rsidRPr="009B38E1" w:rsidRDefault="004765BA" w:rsidP="007150BD">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r>
    </w:tbl>
    <w:p w14:paraId="5332A350" w14:textId="0FA9EFBC" w:rsidR="00770CCF" w:rsidRPr="009B38E1" w:rsidRDefault="004765BA" w:rsidP="00373CE1">
      <w:pPr>
        <w:rPr>
          <w:lang w:eastAsia="en-GB"/>
        </w:rPr>
      </w:pPr>
      <w:r w:rsidRPr="009B38E1">
        <w:rPr>
          <w:b/>
          <w:lang w:eastAsia="en-GB"/>
        </w:rPr>
        <w:t xml:space="preserve">Question: </w:t>
      </w:r>
      <w:r w:rsidRPr="009B38E1">
        <w:rPr>
          <w:lang w:eastAsia="en-GB"/>
        </w:rPr>
        <w:t>Considering the requirements for each department and your internet research, which solution RAID options would you recommend and why?</w:t>
      </w:r>
    </w:p>
    <w:p w14:paraId="55E3B4B8" w14:textId="77777777" w:rsidR="00373CE1" w:rsidRPr="009B38E1" w:rsidRDefault="00373CE1" w:rsidP="00373CE1">
      <w:pPr>
        <w:pStyle w:val="NoSpacing"/>
        <w:rPr>
          <w:rFonts w:eastAsiaTheme="minorHAnsi"/>
          <w:lang w:val="en-GB" w:eastAsia="en-GB"/>
        </w:rPr>
      </w:pPr>
    </w:p>
    <w:p w14:paraId="55646F2D" w14:textId="28FC29C1" w:rsidR="004765BA" w:rsidRPr="009B38E1" w:rsidRDefault="00E14496" w:rsidP="00770CCF">
      <w:pPr>
        <w:pStyle w:val="Heading2"/>
        <w:rPr>
          <w:rFonts w:eastAsia="Times New Roman"/>
          <w:lang w:eastAsia="en-GB"/>
        </w:rPr>
      </w:pPr>
      <w:r w:rsidRPr="009B38E1">
        <w:rPr>
          <w:rFonts w:eastAsia="Times New Roman"/>
          <w:lang w:eastAsia="en-GB"/>
        </w:rPr>
        <w:t>Step</w:t>
      </w:r>
      <w:r w:rsidR="004765BA" w:rsidRPr="009B38E1">
        <w:rPr>
          <w:rFonts w:eastAsia="Times New Roman"/>
          <w:lang w:eastAsia="en-GB"/>
        </w:rPr>
        <w:t xml:space="preserve"> 3: Decision justification</w:t>
      </w:r>
    </w:p>
    <w:p w14:paraId="0909F2E8" w14:textId="77777777" w:rsidR="004765BA" w:rsidRPr="009B38E1" w:rsidRDefault="004765BA" w:rsidP="00373CE1">
      <w:pPr>
        <w:rPr>
          <w:lang w:eastAsia="en-GB"/>
        </w:rPr>
      </w:pPr>
      <w:r w:rsidRPr="009B38E1">
        <w:rPr>
          <w:lang w:eastAsia="en-GB"/>
        </w:rPr>
        <w:t>Answer the following questions now that you’ve made your recommendations on the RAID type to implement:</w:t>
      </w:r>
    </w:p>
    <w:p w14:paraId="46D41726" w14:textId="77777777" w:rsidR="00373CE1" w:rsidRPr="009B38E1" w:rsidRDefault="004765BA" w:rsidP="00373CE1">
      <w:pPr>
        <w:pStyle w:val="Numberlist"/>
        <w:numPr>
          <w:ilvl w:val="0"/>
          <w:numId w:val="121"/>
        </w:numPr>
      </w:pPr>
      <w:r w:rsidRPr="009B38E1">
        <w:t>How does your recommendation balance performance and fault tolerance?</w:t>
      </w:r>
    </w:p>
    <w:p w14:paraId="0DD6C4AA" w14:textId="77777777" w:rsidR="00373CE1" w:rsidRPr="009B38E1" w:rsidRDefault="00373CE1" w:rsidP="00373CE1">
      <w:pPr>
        <w:pStyle w:val="Numberlist"/>
        <w:numPr>
          <w:ilvl w:val="0"/>
          <w:numId w:val="0"/>
        </w:numPr>
        <w:ind w:left="851"/>
      </w:pPr>
    </w:p>
    <w:p w14:paraId="217452BE" w14:textId="77777777" w:rsidR="00373CE1" w:rsidRPr="009B38E1" w:rsidRDefault="004765BA" w:rsidP="00373CE1">
      <w:pPr>
        <w:pStyle w:val="Numberlist"/>
        <w:numPr>
          <w:ilvl w:val="0"/>
          <w:numId w:val="121"/>
        </w:numPr>
      </w:pPr>
      <w:r w:rsidRPr="009B38E1">
        <w:rPr>
          <w:rFonts w:asciiTheme="minorHAnsi" w:hAnsiTheme="minorHAnsi"/>
          <w:szCs w:val="24"/>
        </w:rPr>
        <w:t>Will your solution remain effective if the business data storage requirement grows?</w:t>
      </w:r>
    </w:p>
    <w:p w14:paraId="0696F6BA" w14:textId="77777777" w:rsidR="00373CE1" w:rsidRPr="009B38E1" w:rsidRDefault="00373CE1" w:rsidP="00373CE1">
      <w:pPr>
        <w:pStyle w:val="ListParagraph"/>
        <w:rPr>
          <w:rFonts w:asciiTheme="minorHAnsi" w:hAnsiTheme="minorHAnsi"/>
          <w:szCs w:val="24"/>
        </w:rPr>
      </w:pPr>
    </w:p>
    <w:p w14:paraId="0F57B9B9" w14:textId="19ADF88E" w:rsidR="00770CCF" w:rsidRPr="009B38E1" w:rsidRDefault="004765BA" w:rsidP="00373CE1">
      <w:pPr>
        <w:pStyle w:val="Numberlist"/>
        <w:numPr>
          <w:ilvl w:val="0"/>
          <w:numId w:val="121"/>
        </w:numPr>
      </w:pPr>
      <w:r w:rsidRPr="009B38E1">
        <w:rPr>
          <w:rFonts w:asciiTheme="minorHAnsi" w:hAnsiTheme="minorHAnsi"/>
          <w:szCs w:val="24"/>
        </w:rPr>
        <w:t>What risks are associated with your chosen RAID level, and how can they be mitigated?</w:t>
      </w:r>
    </w:p>
    <w:p w14:paraId="2694F93E" w14:textId="77777777" w:rsidR="00373CE1" w:rsidRPr="009B38E1" w:rsidRDefault="00373CE1" w:rsidP="00373CE1">
      <w:pPr>
        <w:pStyle w:val="Numberlist"/>
        <w:numPr>
          <w:ilvl w:val="0"/>
          <w:numId w:val="0"/>
        </w:numPr>
      </w:pPr>
    </w:p>
    <w:p w14:paraId="569A6DDE" w14:textId="77777777" w:rsidR="004765BA" w:rsidRPr="009B38E1" w:rsidRDefault="004765BA" w:rsidP="00770CCF">
      <w:pPr>
        <w:pStyle w:val="Heading2"/>
        <w:rPr>
          <w:rFonts w:eastAsia="Times New Roman"/>
          <w:lang w:eastAsia="en-GB"/>
        </w:rPr>
      </w:pPr>
      <w:r w:rsidRPr="009B38E1">
        <w:rPr>
          <w:rFonts w:eastAsia="Times New Roman"/>
          <w:lang w:eastAsia="en-GB"/>
        </w:rPr>
        <w:t>Reflection</w:t>
      </w:r>
    </w:p>
    <w:p w14:paraId="70BD9DF9" w14:textId="7C2E41E2" w:rsidR="00373CE1" w:rsidRPr="009B38E1" w:rsidRDefault="004765BA" w:rsidP="00373CE1">
      <w:pPr>
        <w:pStyle w:val="Numberlist"/>
        <w:numPr>
          <w:ilvl w:val="0"/>
          <w:numId w:val="122"/>
        </w:numPr>
      </w:pPr>
      <w:r w:rsidRPr="009B38E1">
        <w:t>What influenced your RAID deployment option the most (</w:t>
      </w:r>
      <w:r w:rsidR="00373CE1" w:rsidRPr="009B38E1">
        <w:t>p</w:t>
      </w:r>
      <w:r w:rsidRPr="009B38E1">
        <w:t>erformance/</w:t>
      </w:r>
      <w:r w:rsidR="00373CE1" w:rsidRPr="009B38E1">
        <w:t>r</w:t>
      </w:r>
      <w:r w:rsidRPr="009B38E1">
        <w:t>eliability)?</w:t>
      </w:r>
    </w:p>
    <w:p w14:paraId="1889A08E" w14:textId="77777777" w:rsidR="00373CE1" w:rsidRPr="009B38E1" w:rsidRDefault="00373CE1" w:rsidP="00373CE1">
      <w:pPr>
        <w:pStyle w:val="Numberlist"/>
        <w:numPr>
          <w:ilvl w:val="0"/>
          <w:numId w:val="0"/>
        </w:numPr>
        <w:ind w:left="851"/>
      </w:pPr>
    </w:p>
    <w:p w14:paraId="36F33FAB" w14:textId="356255FD" w:rsidR="004765BA" w:rsidRPr="009B38E1" w:rsidRDefault="004765BA" w:rsidP="00373CE1">
      <w:pPr>
        <w:pStyle w:val="Numberlist"/>
        <w:numPr>
          <w:ilvl w:val="0"/>
          <w:numId w:val="122"/>
        </w:numPr>
      </w:pPr>
      <w:r w:rsidRPr="009B38E1">
        <w:rPr>
          <w:rFonts w:asciiTheme="minorHAnsi" w:hAnsiTheme="minorHAnsi"/>
          <w:szCs w:val="24"/>
        </w:rPr>
        <w:t>In what ways does RAID improve business continuity and disaster recovery?</w:t>
      </w:r>
    </w:p>
    <w:p w14:paraId="005630C9" w14:textId="77777777" w:rsidR="004765BA" w:rsidRPr="009B38E1" w:rsidRDefault="004765BA" w:rsidP="006812B1">
      <w:pPr>
        <w:pStyle w:val="ListParagraph"/>
        <w:spacing w:before="100" w:beforeAutospacing="1" w:after="100" w:afterAutospacing="1"/>
        <w:rPr>
          <w:rFonts w:asciiTheme="minorHAnsi" w:hAnsiTheme="minorHAnsi"/>
          <w:szCs w:val="24"/>
        </w:rPr>
      </w:pPr>
    </w:p>
    <w:p w14:paraId="5C712B9F" w14:textId="77777777" w:rsidR="00770CCF" w:rsidRPr="009B38E1" w:rsidRDefault="00770CCF" w:rsidP="006812B1">
      <w:pPr>
        <w:pStyle w:val="ListParagraph"/>
        <w:spacing w:before="100" w:beforeAutospacing="1" w:after="100" w:afterAutospacing="1"/>
        <w:rPr>
          <w:rFonts w:asciiTheme="minorHAnsi" w:hAnsiTheme="minorHAnsi"/>
          <w:szCs w:val="24"/>
        </w:rPr>
      </w:pPr>
    </w:p>
    <w:p w14:paraId="059A5036" w14:textId="77777777" w:rsidR="004765BA" w:rsidRPr="009B38E1" w:rsidRDefault="004765BA" w:rsidP="007150BD">
      <w:pPr>
        <w:spacing w:before="100" w:beforeAutospacing="1" w:after="100" w:afterAutospacing="1" w:line="240" w:lineRule="auto"/>
        <w:rPr>
          <w:rFonts w:eastAsia="Times New Roman" w:cs="Times New Roman"/>
          <w:kern w:val="0"/>
          <w:lang w:eastAsia="en-GB"/>
          <w14:ligatures w14:val="none"/>
        </w:rPr>
      </w:pPr>
    </w:p>
    <w:p w14:paraId="2FB5DA78" w14:textId="77777777" w:rsidR="004003DF" w:rsidRPr="009B38E1" w:rsidRDefault="004003DF" w:rsidP="007150BD">
      <w:pPr>
        <w:spacing w:before="100" w:beforeAutospacing="1" w:after="100" w:afterAutospacing="1" w:line="240" w:lineRule="auto"/>
        <w:rPr>
          <w:rFonts w:eastAsia="Times New Roman" w:cs="Times New Roman"/>
          <w:kern w:val="0"/>
          <w:lang w:eastAsia="en-GB"/>
          <w14:ligatures w14:val="none"/>
        </w:rPr>
      </w:pPr>
    </w:p>
    <w:p w14:paraId="0F6160CA" w14:textId="5484D166" w:rsidR="004765BA" w:rsidRPr="009B38E1" w:rsidRDefault="004003DF" w:rsidP="00EA529D">
      <w:pPr>
        <w:pStyle w:val="Heading1"/>
        <w:ind w:left="1134" w:hanging="1134"/>
        <w:rPr>
          <w:rFonts w:eastAsia="SimSun"/>
          <w:bCs/>
          <w:lang w:eastAsia="en-GB"/>
        </w:rPr>
      </w:pPr>
      <w:bookmarkStart w:id="9" w:name="_Toc205455916"/>
      <w:r w:rsidRPr="009B38E1">
        <w:rPr>
          <w:rFonts w:eastAsia="SimSun"/>
          <w:lang w:eastAsia="en-GB"/>
        </w:rPr>
        <w:lastRenderedPageBreak/>
        <w:t>Activity</w:t>
      </w:r>
      <w:r w:rsidR="004765BA" w:rsidRPr="009B38E1">
        <w:rPr>
          <w:rFonts w:eastAsia="SimSun"/>
          <w:lang w:eastAsia="en-GB"/>
        </w:rPr>
        <w:t xml:space="preserve"> </w:t>
      </w:r>
      <w:r w:rsidR="00BD1E7A" w:rsidRPr="009B38E1">
        <w:rPr>
          <w:rFonts w:eastAsia="SimSun"/>
          <w:lang w:eastAsia="en-GB"/>
        </w:rPr>
        <w:t>5</w:t>
      </w:r>
      <w:r w:rsidR="004765BA" w:rsidRPr="009B38E1">
        <w:rPr>
          <w:rFonts w:eastAsia="SimSun"/>
          <w:lang w:eastAsia="en-GB"/>
        </w:rPr>
        <w:t xml:space="preserve">: Create and verify RAID </w:t>
      </w:r>
      <w:r w:rsidR="00373CE1" w:rsidRPr="009B38E1">
        <w:rPr>
          <w:rFonts w:eastAsia="SimSun"/>
          <w:lang w:eastAsia="en-GB"/>
        </w:rPr>
        <w:t>s</w:t>
      </w:r>
      <w:r w:rsidR="004765BA" w:rsidRPr="009B38E1">
        <w:rPr>
          <w:rFonts w:eastAsia="SimSun"/>
          <w:lang w:eastAsia="en-GB"/>
        </w:rPr>
        <w:t>etup</w:t>
      </w:r>
      <w:bookmarkEnd w:id="9"/>
      <w:r w:rsidR="00FB49AA" w:rsidRPr="009B38E1">
        <w:rPr>
          <w:rFonts w:eastAsia="SimSun"/>
          <w:lang w:eastAsia="en-GB"/>
        </w:rPr>
        <w:t xml:space="preserve"> </w:t>
      </w:r>
    </w:p>
    <w:p w14:paraId="4D26EC8E" w14:textId="507660D1" w:rsidR="004003DF" w:rsidRPr="009B38E1" w:rsidRDefault="004765BA" w:rsidP="00373CE1">
      <w:r w:rsidRPr="009B38E1">
        <w:t xml:space="preserve">This task looks at configuring RAID on Windows Server OS. You will have to configure a variety of settings to enable this to be done. </w:t>
      </w:r>
    </w:p>
    <w:p w14:paraId="3FF9A8C7" w14:textId="77777777" w:rsidR="00373CE1" w:rsidRPr="009B38E1" w:rsidRDefault="00373CE1" w:rsidP="00373CE1">
      <w:pPr>
        <w:pStyle w:val="NoSpacing"/>
        <w:rPr>
          <w:lang w:val="en-GB"/>
        </w:rPr>
      </w:pPr>
    </w:p>
    <w:p w14:paraId="1DE8644C" w14:textId="501F8FA1" w:rsidR="004003DF" w:rsidRPr="009B38E1" w:rsidRDefault="004003DF" w:rsidP="00770CCF">
      <w:pPr>
        <w:pStyle w:val="Heading2"/>
      </w:pPr>
      <w:r w:rsidRPr="009B38E1">
        <w:t>Objectives</w:t>
      </w:r>
    </w:p>
    <w:p w14:paraId="1BC3FFC6" w14:textId="5D3A3AA3" w:rsidR="004765BA" w:rsidRPr="009B38E1" w:rsidRDefault="004765BA" w:rsidP="00373CE1">
      <w:r w:rsidRPr="009B38E1">
        <w:t>After completing this lab, you will be able to:</w:t>
      </w:r>
    </w:p>
    <w:p w14:paraId="49380C39" w14:textId="5C10CA0B" w:rsidR="004765BA" w:rsidRPr="009B38E1" w:rsidRDefault="00373CE1" w:rsidP="00373CE1">
      <w:pPr>
        <w:pStyle w:val="Bulletlist1"/>
      </w:pPr>
      <w:r w:rsidRPr="009B38E1">
        <w:t>C</w:t>
      </w:r>
      <w:r w:rsidR="004765BA" w:rsidRPr="009B38E1">
        <w:t>onfigure software RAID on Windows Server</w:t>
      </w:r>
      <w:r w:rsidR="00770CCF" w:rsidRPr="009B38E1">
        <w:t>.</w:t>
      </w:r>
    </w:p>
    <w:p w14:paraId="6E356834" w14:textId="19EDC6BA" w:rsidR="004765BA" w:rsidRPr="009B38E1" w:rsidRDefault="00373CE1" w:rsidP="00373CE1">
      <w:pPr>
        <w:pStyle w:val="Bulletlist1"/>
      </w:pPr>
      <w:r w:rsidRPr="009B38E1">
        <w:t>E</w:t>
      </w:r>
      <w:r w:rsidR="00770CCF" w:rsidRPr="009B38E1">
        <w:t>xplain</w:t>
      </w:r>
      <w:r w:rsidR="004765BA" w:rsidRPr="009B38E1">
        <w:t xml:space="preserve"> the difference between Basic and Dynamic Disks in Windows</w:t>
      </w:r>
      <w:r w:rsidR="00770CCF" w:rsidRPr="009B38E1">
        <w:t>.</w:t>
      </w:r>
    </w:p>
    <w:p w14:paraId="11EB9232" w14:textId="77777777" w:rsidR="004765BA" w:rsidRPr="009B38E1" w:rsidRDefault="004765BA" w:rsidP="00373CE1">
      <w:r w:rsidRPr="009B38E1">
        <w:rPr>
          <w:b/>
          <w:bCs/>
        </w:rPr>
        <w:t>Estimated total lab time:</w:t>
      </w:r>
      <w:r w:rsidRPr="009B38E1">
        <w:t xml:space="preserve"> 20 minutes</w:t>
      </w:r>
    </w:p>
    <w:p w14:paraId="15545305" w14:textId="77777777" w:rsidR="004765BA" w:rsidRPr="009B38E1" w:rsidRDefault="004765BA" w:rsidP="00373CE1">
      <w:pPr>
        <w:pStyle w:val="NoSpacing"/>
        <w:rPr>
          <w:lang w:val="en-GB"/>
        </w:rPr>
      </w:pPr>
    </w:p>
    <w:p w14:paraId="5E2C8286" w14:textId="19B92CA1" w:rsidR="004765BA" w:rsidRPr="009B38E1" w:rsidRDefault="00E14496" w:rsidP="00770CCF">
      <w:pPr>
        <w:pStyle w:val="Heading2"/>
      </w:pPr>
      <w:r w:rsidRPr="009B38E1">
        <w:t>Step</w:t>
      </w:r>
      <w:r w:rsidR="004765BA" w:rsidRPr="009B38E1">
        <w:t xml:space="preserve"> 1: Add disks to VM</w:t>
      </w:r>
    </w:p>
    <w:p w14:paraId="6C984510" w14:textId="77777777" w:rsidR="004765BA" w:rsidRPr="009B38E1" w:rsidRDefault="004765BA" w:rsidP="00373CE1">
      <w:r w:rsidRPr="009B38E1">
        <w:t xml:space="preserve">In this first task, you will be adding multiple disk drives to the existing virtual machine to configure RAID on. </w:t>
      </w:r>
    </w:p>
    <w:p w14:paraId="289E76B8" w14:textId="7E3D78C4" w:rsidR="004765BA" w:rsidRPr="009B38E1" w:rsidRDefault="004765BA" w:rsidP="00373CE1">
      <w:pPr>
        <w:pStyle w:val="Numberlist"/>
        <w:numPr>
          <w:ilvl w:val="0"/>
          <w:numId w:val="123"/>
        </w:numPr>
      </w:pPr>
      <w:r w:rsidRPr="009B38E1">
        <w:t xml:space="preserve">Double click the Hyper-V Manager on </w:t>
      </w:r>
      <w:r w:rsidR="00992D49" w:rsidRPr="009B38E1">
        <w:t xml:space="preserve">a </w:t>
      </w:r>
      <w:r w:rsidRPr="009B38E1">
        <w:t>desktop to open it</w:t>
      </w:r>
      <w:r w:rsidR="00992D49" w:rsidRPr="009B38E1">
        <w:t>.</w:t>
      </w:r>
    </w:p>
    <w:p w14:paraId="623D26B7" w14:textId="17A54B1A" w:rsidR="004765BA" w:rsidRPr="009B38E1" w:rsidRDefault="004765BA" w:rsidP="00373CE1">
      <w:pPr>
        <w:pStyle w:val="Numberlist"/>
      </w:pPr>
      <w:r w:rsidRPr="009B38E1">
        <w:t xml:space="preserve">In Hyper-V Manager, create </w:t>
      </w:r>
      <w:r w:rsidR="00992D49" w:rsidRPr="009B38E1">
        <w:t>three</w:t>
      </w:r>
      <w:r w:rsidRPr="009B38E1">
        <w:t xml:space="preserve"> additional virtual </w:t>
      </w:r>
      <w:r w:rsidR="00992D49" w:rsidRPr="009B38E1">
        <w:t>H</w:t>
      </w:r>
      <w:r w:rsidRPr="009B38E1">
        <w:t xml:space="preserve">ard </w:t>
      </w:r>
      <w:r w:rsidR="00992D49" w:rsidRPr="009B38E1">
        <w:t>Di</w:t>
      </w:r>
      <w:r w:rsidRPr="009B38E1">
        <w:t>sks, using the instructions below</w:t>
      </w:r>
      <w:r w:rsidR="00992D49" w:rsidRPr="009B38E1">
        <w:t>.</w:t>
      </w:r>
    </w:p>
    <w:p w14:paraId="17A1D7C3" w14:textId="1BB3BD43" w:rsidR="004765BA" w:rsidRPr="009B38E1" w:rsidRDefault="004765BA" w:rsidP="00373CE1">
      <w:pPr>
        <w:pStyle w:val="Numberlist"/>
      </w:pPr>
      <w:r w:rsidRPr="009B38E1">
        <w:t xml:space="preserve">On the Hyper-V manager, </w:t>
      </w:r>
      <w:r w:rsidR="00770CCF" w:rsidRPr="009B38E1">
        <w:t>select</w:t>
      </w:r>
      <w:r w:rsidRPr="009B38E1">
        <w:t xml:space="preserve"> new and then </w:t>
      </w:r>
      <w:r w:rsidR="00770CCF" w:rsidRPr="009B38E1">
        <w:t xml:space="preserve">select </w:t>
      </w:r>
      <w:r w:rsidRPr="009B38E1">
        <w:t xml:space="preserve">Hard </w:t>
      </w:r>
      <w:r w:rsidR="00992D49" w:rsidRPr="009B38E1">
        <w:t>D</w:t>
      </w:r>
      <w:r w:rsidRPr="009B38E1">
        <w:t>isk</w:t>
      </w:r>
      <w:r w:rsidR="00992D49" w:rsidRPr="009B38E1">
        <w:t>.</w:t>
      </w:r>
    </w:p>
    <w:p w14:paraId="2536DF74" w14:textId="1BF2193F" w:rsidR="004765BA" w:rsidRPr="009B38E1" w:rsidRDefault="00770CCF" w:rsidP="00373CE1">
      <w:pPr>
        <w:pStyle w:val="Numberlist"/>
      </w:pPr>
      <w:r w:rsidRPr="009B38E1">
        <w:t>Select</w:t>
      </w:r>
      <w:r w:rsidR="004765BA" w:rsidRPr="009B38E1">
        <w:t xml:space="preserve"> next, select VHD and next</w:t>
      </w:r>
      <w:r w:rsidR="00852672" w:rsidRPr="009B38E1">
        <w:t>.</w:t>
      </w:r>
    </w:p>
    <w:p w14:paraId="0A803933" w14:textId="31BF3B29" w:rsidR="004765BA" w:rsidRPr="009B38E1" w:rsidRDefault="004765BA" w:rsidP="00373CE1">
      <w:pPr>
        <w:pStyle w:val="Numberlist"/>
      </w:pPr>
      <w:r w:rsidRPr="009B38E1">
        <w:t xml:space="preserve">Select Dynamically expanding and </w:t>
      </w:r>
      <w:r w:rsidR="00770CCF" w:rsidRPr="009B38E1">
        <w:t>select</w:t>
      </w:r>
      <w:r w:rsidRPr="009B38E1">
        <w:t xml:space="preserve"> next</w:t>
      </w:r>
      <w:r w:rsidR="00852672" w:rsidRPr="009B38E1">
        <w:t>.</w:t>
      </w:r>
    </w:p>
    <w:p w14:paraId="67428586" w14:textId="104D735B" w:rsidR="004765BA" w:rsidRPr="009B38E1" w:rsidRDefault="004765BA" w:rsidP="00373CE1">
      <w:pPr>
        <w:pStyle w:val="Numberlist"/>
      </w:pPr>
      <w:r w:rsidRPr="009B38E1">
        <w:t xml:space="preserve">Enter Disk 1 in the name field and </w:t>
      </w:r>
      <w:r w:rsidR="00770CCF" w:rsidRPr="009B38E1">
        <w:t>select</w:t>
      </w:r>
      <w:r w:rsidRPr="009B38E1">
        <w:t xml:space="preserve"> next</w:t>
      </w:r>
      <w:r w:rsidR="00852672" w:rsidRPr="009B38E1">
        <w:t>.</w:t>
      </w:r>
    </w:p>
    <w:p w14:paraId="7E095000" w14:textId="064F2D46" w:rsidR="004765BA" w:rsidRPr="009B38E1" w:rsidRDefault="00770CCF" w:rsidP="00373CE1">
      <w:pPr>
        <w:pStyle w:val="Numberlist"/>
      </w:pPr>
      <w:r w:rsidRPr="009B38E1">
        <w:t>Select</w:t>
      </w:r>
      <w:r w:rsidR="004765BA" w:rsidRPr="009B38E1">
        <w:t xml:space="preserve"> finish to complete the process</w:t>
      </w:r>
      <w:r w:rsidR="00852672" w:rsidRPr="009B38E1">
        <w:t>.</w:t>
      </w:r>
    </w:p>
    <w:p w14:paraId="464F0689" w14:textId="7E992664" w:rsidR="004765BA" w:rsidRPr="009B38E1" w:rsidRDefault="004765BA" w:rsidP="00373CE1">
      <w:pPr>
        <w:pStyle w:val="Numberlist"/>
        <w:rPr>
          <w:b/>
          <w:bCs/>
        </w:rPr>
      </w:pPr>
      <w:r w:rsidRPr="009B38E1">
        <w:t>Repeat steps 3 to 6 and add two additional disks by changing the disk number. For example</w:t>
      </w:r>
      <w:r w:rsidR="00852672" w:rsidRPr="009B38E1">
        <w:t>,</w:t>
      </w:r>
      <w:r w:rsidRPr="009B38E1">
        <w:t xml:space="preserve"> Disk 2, Disk 3</w:t>
      </w:r>
      <w:r w:rsidR="00770CCF" w:rsidRPr="009B38E1">
        <w:t>.</w:t>
      </w:r>
    </w:p>
    <w:p w14:paraId="6CFAD569" w14:textId="77777777" w:rsidR="00852672" w:rsidRPr="009B38E1" w:rsidRDefault="00852672" w:rsidP="00852672">
      <w:pPr>
        <w:pStyle w:val="NoSpacing"/>
        <w:rPr>
          <w:lang w:val="en-GB"/>
        </w:rPr>
      </w:pPr>
    </w:p>
    <w:p w14:paraId="60BA9D65" w14:textId="4D3FBE85" w:rsidR="004765BA" w:rsidRPr="009B38E1" w:rsidRDefault="00E14496" w:rsidP="00770CCF">
      <w:pPr>
        <w:pStyle w:val="Heading2"/>
      </w:pPr>
      <w:r w:rsidRPr="009B38E1">
        <w:t>Step</w:t>
      </w:r>
      <w:r w:rsidR="004765BA" w:rsidRPr="009B38E1">
        <w:t xml:space="preserve"> 2: Attach the </w:t>
      </w:r>
      <w:r w:rsidR="00852672" w:rsidRPr="009B38E1">
        <w:t>D</w:t>
      </w:r>
      <w:r w:rsidR="004765BA" w:rsidRPr="009B38E1">
        <w:t xml:space="preserve">isk 1, 2, 3 to DC </w:t>
      </w:r>
    </w:p>
    <w:p w14:paraId="7855963D" w14:textId="0A1D3791" w:rsidR="004765BA" w:rsidRPr="009B38E1" w:rsidRDefault="004765BA" w:rsidP="00852672">
      <w:pPr>
        <w:pStyle w:val="Numberlist"/>
        <w:numPr>
          <w:ilvl w:val="0"/>
          <w:numId w:val="124"/>
        </w:numPr>
      </w:pPr>
      <w:r w:rsidRPr="009B38E1">
        <w:t xml:space="preserve">Right click DC and </w:t>
      </w:r>
      <w:r w:rsidR="00770CCF" w:rsidRPr="009B38E1">
        <w:t>select</w:t>
      </w:r>
      <w:r w:rsidRPr="009B38E1">
        <w:t xml:space="preserve"> settings</w:t>
      </w:r>
      <w:r w:rsidR="00852672" w:rsidRPr="009B38E1">
        <w:t>.</w:t>
      </w:r>
      <w:r w:rsidRPr="009B38E1">
        <w:t xml:space="preserve"> </w:t>
      </w:r>
    </w:p>
    <w:p w14:paraId="06718F09" w14:textId="1C7FA558" w:rsidR="004765BA" w:rsidRPr="009B38E1" w:rsidRDefault="004765BA" w:rsidP="00852672">
      <w:pPr>
        <w:pStyle w:val="Numberlist"/>
      </w:pPr>
      <w:r w:rsidRPr="009B38E1">
        <w:t xml:space="preserve">Make sure </w:t>
      </w:r>
      <w:r w:rsidRPr="009B38E1">
        <w:rPr>
          <w:b/>
        </w:rPr>
        <w:t>Add Hardware</w:t>
      </w:r>
      <w:r w:rsidRPr="009B38E1">
        <w:t xml:space="preserve"> is highlighted and </w:t>
      </w:r>
      <w:r w:rsidRPr="009B38E1">
        <w:rPr>
          <w:b/>
        </w:rPr>
        <w:t>SCSI Controller</w:t>
      </w:r>
      <w:r w:rsidRPr="009B38E1">
        <w:t xml:space="preserve"> is selected</w:t>
      </w:r>
      <w:r w:rsidR="00852672" w:rsidRPr="009B38E1">
        <w:t>.</w:t>
      </w:r>
    </w:p>
    <w:p w14:paraId="1B5AD8FA" w14:textId="1DE95C1E" w:rsidR="004765BA" w:rsidRPr="009B38E1" w:rsidRDefault="00770CCF" w:rsidP="00852672">
      <w:pPr>
        <w:pStyle w:val="Numberlist"/>
      </w:pPr>
      <w:r w:rsidRPr="009B38E1">
        <w:t>Select</w:t>
      </w:r>
      <w:r w:rsidR="004765BA" w:rsidRPr="009B38E1">
        <w:t xml:space="preserve"> add</w:t>
      </w:r>
      <w:r w:rsidR="00852672" w:rsidRPr="009B38E1">
        <w:t>.</w:t>
      </w:r>
      <w:r w:rsidR="004765BA" w:rsidRPr="009B38E1">
        <w:t xml:space="preserve"> </w:t>
      </w:r>
    </w:p>
    <w:p w14:paraId="22C08AA1" w14:textId="67F6EE84" w:rsidR="004765BA" w:rsidRPr="009B38E1" w:rsidRDefault="004765BA" w:rsidP="00852672">
      <w:pPr>
        <w:pStyle w:val="Numberlist"/>
      </w:pPr>
      <w:r w:rsidRPr="009B38E1">
        <w:t xml:space="preserve">In the SCSI Control menu, </w:t>
      </w:r>
      <w:r w:rsidR="00770CCF" w:rsidRPr="009B38E1">
        <w:t xml:space="preserve">Select </w:t>
      </w:r>
      <w:r w:rsidRPr="009B38E1">
        <w:rPr>
          <w:b/>
        </w:rPr>
        <w:t>Add</w:t>
      </w:r>
      <w:r w:rsidR="00852672" w:rsidRPr="009B38E1">
        <w:rPr>
          <w:bCs/>
        </w:rPr>
        <w:t>.</w:t>
      </w:r>
    </w:p>
    <w:p w14:paraId="4F92FA9C" w14:textId="543F7655" w:rsidR="004765BA" w:rsidRPr="009B38E1" w:rsidRDefault="00770CCF" w:rsidP="00852672">
      <w:pPr>
        <w:pStyle w:val="Numberlist"/>
      </w:pPr>
      <w:r w:rsidRPr="009B38E1">
        <w:t xml:space="preserve">Select </w:t>
      </w:r>
      <w:r w:rsidR="004765BA" w:rsidRPr="009B38E1">
        <w:rPr>
          <w:b/>
        </w:rPr>
        <w:t>browse</w:t>
      </w:r>
      <w:r w:rsidR="004765BA" w:rsidRPr="009B38E1">
        <w:t xml:space="preserve">, select </w:t>
      </w:r>
      <w:r w:rsidR="004765BA" w:rsidRPr="009B38E1">
        <w:rPr>
          <w:b/>
        </w:rPr>
        <w:t>Disk 1</w:t>
      </w:r>
      <w:r w:rsidR="00852672" w:rsidRPr="009B38E1">
        <w:rPr>
          <w:bCs/>
        </w:rPr>
        <w:t>,</w:t>
      </w:r>
      <w:r w:rsidR="004765BA" w:rsidRPr="009B38E1">
        <w:t xml:space="preserve"> and click open</w:t>
      </w:r>
      <w:r w:rsidR="00852672" w:rsidRPr="009B38E1">
        <w:t>.</w:t>
      </w:r>
    </w:p>
    <w:p w14:paraId="54A50E62" w14:textId="21AB7864" w:rsidR="004765BA" w:rsidRPr="009B38E1" w:rsidRDefault="00770CCF" w:rsidP="00852672">
      <w:pPr>
        <w:pStyle w:val="Numberlist"/>
      </w:pPr>
      <w:r w:rsidRPr="009B38E1">
        <w:t xml:space="preserve">Select </w:t>
      </w:r>
      <w:r w:rsidR="004765BA" w:rsidRPr="009B38E1">
        <w:rPr>
          <w:b/>
        </w:rPr>
        <w:t>apply</w:t>
      </w:r>
      <w:r w:rsidR="004765BA" w:rsidRPr="009B38E1">
        <w:t xml:space="preserve"> and then </w:t>
      </w:r>
      <w:r w:rsidR="004765BA" w:rsidRPr="009B38E1">
        <w:rPr>
          <w:b/>
        </w:rPr>
        <w:t>OK</w:t>
      </w:r>
      <w:r w:rsidR="00852672" w:rsidRPr="009B38E1">
        <w:rPr>
          <w:bCs/>
        </w:rPr>
        <w:t>.</w:t>
      </w:r>
    </w:p>
    <w:p w14:paraId="4ECE64A9" w14:textId="04B178C7" w:rsidR="00EA529D" w:rsidRPr="009B38E1" w:rsidRDefault="004765BA" w:rsidP="00852672">
      <w:pPr>
        <w:pStyle w:val="ListParagraph"/>
        <w:numPr>
          <w:ilvl w:val="0"/>
          <w:numId w:val="103"/>
        </w:numPr>
        <w:spacing w:after="120" w:line="264" w:lineRule="auto"/>
        <w:ind w:left="714" w:hanging="357"/>
        <w:contextualSpacing w:val="0"/>
        <w:rPr>
          <w:rFonts w:asciiTheme="minorHAnsi" w:hAnsiTheme="minorHAnsi"/>
          <w:bCs/>
        </w:rPr>
      </w:pPr>
      <w:r w:rsidRPr="009B38E1">
        <w:rPr>
          <w:rFonts w:asciiTheme="minorHAnsi" w:hAnsiTheme="minorHAnsi"/>
          <w:szCs w:val="24"/>
        </w:rPr>
        <w:t xml:space="preserve">Repeat steps </w:t>
      </w:r>
      <w:r w:rsidR="00770CCF" w:rsidRPr="009B38E1">
        <w:rPr>
          <w:rFonts w:asciiTheme="minorHAnsi" w:hAnsiTheme="minorHAnsi"/>
          <w:szCs w:val="24"/>
        </w:rPr>
        <w:t>1</w:t>
      </w:r>
      <w:r w:rsidRPr="009B38E1">
        <w:rPr>
          <w:rFonts w:asciiTheme="minorHAnsi" w:hAnsiTheme="minorHAnsi"/>
          <w:szCs w:val="24"/>
        </w:rPr>
        <w:t xml:space="preserve"> - </w:t>
      </w:r>
      <w:r w:rsidR="00770CCF" w:rsidRPr="009B38E1">
        <w:rPr>
          <w:rFonts w:asciiTheme="minorHAnsi" w:hAnsiTheme="minorHAnsi"/>
          <w:szCs w:val="24"/>
        </w:rPr>
        <w:t>7</w:t>
      </w:r>
      <w:r w:rsidRPr="009B38E1">
        <w:rPr>
          <w:rFonts w:asciiTheme="minorHAnsi" w:hAnsiTheme="minorHAnsi"/>
          <w:szCs w:val="24"/>
        </w:rPr>
        <w:t xml:space="preserve"> to attach </w:t>
      </w:r>
      <w:r w:rsidRPr="009B38E1">
        <w:rPr>
          <w:rFonts w:asciiTheme="minorHAnsi" w:hAnsiTheme="minorHAnsi"/>
          <w:b/>
          <w:szCs w:val="24"/>
        </w:rPr>
        <w:t>Disk 2 and Disk 3</w:t>
      </w:r>
      <w:r w:rsidR="00852672" w:rsidRPr="009B38E1">
        <w:rPr>
          <w:rFonts w:asciiTheme="minorHAnsi" w:hAnsiTheme="minorHAnsi"/>
          <w:bCs/>
          <w:szCs w:val="24"/>
        </w:rPr>
        <w:t>.</w:t>
      </w:r>
    </w:p>
    <w:p w14:paraId="4F456DFF" w14:textId="15FFB2CD" w:rsidR="004765BA" w:rsidRPr="009B38E1" w:rsidRDefault="00E14496" w:rsidP="00C604EA">
      <w:pPr>
        <w:rPr>
          <w:rFonts w:asciiTheme="minorHAnsi" w:hAnsiTheme="minorHAnsi"/>
          <w:b/>
          <w:bCs/>
          <w:sz w:val="32"/>
          <w:szCs w:val="32"/>
        </w:rPr>
      </w:pPr>
      <w:r w:rsidRPr="009B38E1">
        <w:rPr>
          <w:rFonts w:asciiTheme="minorHAnsi" w:hAnsiTheme="minorHAnsi"/>
          <w:b/>
          <w:sz w:val="32"/>
          <w:szCs w:val="32"/>
        </w:rPr>
        <w:lastRenderedPageBreak/>
        <w:t>Step</w:t>
      </w:r>
      <w:r w:rsidR="004765BA" w:rsidRPr="009B38E1">
        <w:rPr>
          <w:rFonts w:asciiTheme="minorHAnsi" w:hAnsiTheme="minorHAnsi"/>
          <w:b/>
          <w:sz w:val="32"/>
          <w:szCs w:val="32"/>
        </w:rPr>
        <w:t xml:space="preserve"> 3: Setup RAID storage </w:t>
      </w:r>
    </w:p>
    <w:p w14:paraId="3599A73B" w14:textId="16926A72" w:rsidR="004765BA" w:rsidRPr="009B38E1" w:rsidRDefault="004765BA" w:rsidP="00852672">
      <w:pPr>
        <w:pStyle w:val="Numberlist"/>
        <w:numPr>
          <w:ilvl w:val="0"/>
          <w:numId w:val="125"/>
        </w:numPr>
      </w:pPr>
      <w:r w:rsidRPr="009B38E1">
        <w:t xml:space="preserve">Right click DC, </w:t>
      </w:r>
      <w:r w:rsidR="00770CCF" w:rsidRPr="009B38E1">
        <w:t>select</w:t>
      </w:r>
      <w:r w:rsidRPr="009B38E1">
        <w:t xml:space="preserve"> connect</w:t>
      </w:r>
      <w:r w:rsidR="00852672" w:rsidRPr="009B38E1">
        <w:t>,</w:t>
      </w:r>
      <w:r w:rsidRPr="009B38E1">
        <w:t xml:space="preserve"> and start</w:t>
      </w:r>
      <w:r w:rsidR="00852672" w:rsidRPr="009B38E1">
        <w:t>.</w:t>
      </w:r>
    </w:p>
    <w:p w14:paraId="455F46F1" w14:textId="0A0A65DE" w:rsidR="004765BA" w:rsidRPr="009B38E1" w:rsidRDefault="00770CCF" w:rsidP="00852672">
      <w:pPr>
        <w:pStyle w:val="Numberlist"/>
      </w:pPr>
      <w:r w:rsidRPr="009B38E1">
        <w:t>Select</w:t>
      </w:r>
      <w:r w:rsidR="004765BA" w:rsidRPr="009B38E1">
        <w:t xml:space="preserve"> the </w:t>
      </w:r>
      <w:r w:rsidR="004765BA" w:rsidRPr="009B38E1">
        <w:rPr>
          <w:b/>
        </w:rPr>
        <w:t>three icons</w:t>
      </w:r>
      <w:r w:rsidR="004765BA" w:rsidRPr="009B38E1">
        <w:t xml:space="preserve"> on the top left to bring up the logon screen</w:t>
      </w:r>
      <w:r w:rsidR="00852672" w:rsidRPr="009B38E1">
        <w:t>.</w:t>
      </w:r>
    </w:p>
    <w:p w14:paraId="15D7F246" w14:textId="77777777" w:rsidR="00770CCF" w:rsidRPr="009B38E1" w:rsidRDefault="004765BA" w:rsidP="00852672">
      <w:pPr>
        <w:pStyle w:val="Numberlist"/>
      </w:pPr>
      <w:r w:rsidRPr="009B38E1">
        <w:t>Log in using the credentials below</w:t>
      </w:r>
      <w:r w:rsidR="00770CCF" w:rsidRPr="009B38E1">
        <w:t>:</w:t>
      </w:r>
    </w:p>
    <w:p w14:paraId="06BC3EE7" w14:textId="77777777" w:rsidR="00770CCF" w:rsidRPr="009B38E1" w:rsidRDefault="004765BA" w:rsidP="00852672">
      <w:pPr>
        <w:pStyle w:val="Letterlist"/>
      </w:pPr>
      <w:r w:rsidRPr="009B38E1">
        <w:t>Username: QAA\Administrator</w:t>
      </w:r>
      <w:r w:rsidR="00770CCF" w:rsidRPr="009B38E1">
        <w:t xml:space="preserve"> </w:t>
      </w:r>
    </w:p>
    <w:p w14:paraId="197E1066" w14:textId="18762027" w:rsidR="004765BA" w:rsidRPr="009B38E1" w:rsidRDefault="004765BA" w:rsidP="00852672">
      <w:pPr>
        <w:pStyle w:val="Letterlist"/>
      </w:pPr>
      <w:r w:rsidRPr="009B38E1">
        <w:t>Password: Pa$$w0rd</w:t>
      </w:r>
    </w:p>
    <w:p w14:paraId="1447E09D" w14:textId="4BF2AFF1" w:rsidR="004765BA" w:rsidRPr="009B38E1" w:rsidRDefault="004765BA" w:rsidP="00852672">
      <w:pPr>
        <w:pStyle w:val="Numberlist"/>
      </w:pPr>
      <w:r w:rsidRPr="009B38E1">
        <w:t xml:space="preserve">Minimise the </w:t>
      </w:r>
      <w:r w:rsidRPr="009B38E1">
        <w:rPr>
          <w:b/>
        </w:rPr>
        <w:t xml:space="preserve">Server Manager </w:t>
      </w:r>
      <w:r w:rsidRPr="009B38E1">
        <w:t>window</w:t>
      </w:r>
      <w:r w:rsidR="00852672" w:rsidRPr="009B38E1">
        <w:t>.</w:t>
      </w:r>
    </w:p>
    <w:p w14:paraId="1F0F76DF" w14:textId="38549687" w:rsidR="00770CCF" w:rsidRPr="009B38E1" w:rsidRDefault="004765BA" w:rsidP="00852672">
      <w:pPr>
        <w:pStyle w:val="Numberlist"/>
      </w:pPr>
      <w:r w:rsidRPr="009B38E1">
        <w:t xml:space="preserve">Right click </w:t>
      </w:r>
      <w:r w:rsidRPr="009B38E1">
        <w:rPr>
          <w:b/>
        </w:rPr>
        <w:t xml:space="preserve">start </w:t>
      </w:r>
      <w:r w:rsidRPr="009B38E1">
        <w:t xml:space="preserve">and </w:t>
      </w:r>
      <w:r w:rsidR="00770CCF" w:rsidRPr="009B38E1">
        <w:t xml:space="preserve">select </w:t>
      </w:r>
      <w:r w:rsidRPr="009B38E1">
        <w:rPr>
          <w:b/>
        </w:rPr>
        <w:t>Disk Management</w:t>
      </w:r>
      <w:r w:rsidR="00852672" w:rsidRPr="009B38E1">
        <w:rPr>
          <w:bCs/>
        </w:rPr>
        <w:t>.</w:t>
      </w:r>
    </w:p>
    <w:p w14:paraId="2297B2E7" w14:textId="22B4CD28" w:rsidR="00770CCF" w:rsidRPr="009B38E1" w:rsidRDefault="004765BA" w:rsidP="00472502">
      <w:pPr>
        <w:pStyle w:val="Numberlist"/>
        <w:numPr>
          <w:ilvl w:val="0"/>
          <w:numId w:val="0"/>
        </w:numPr>
        <w:ind w:left="851"/>
      </w:pPr>
      <w:r w:rsidRPr="009B38E1">
        <w:rPr>
          <w:b/>
        </w:rPr>
        <w:t>N</w:t>
      </w:r>
      <w:r w:rsidR="00852672" w:rsidRPr="009B38E1">
        <w:rPr>
          <w:b/>
        </w:rPr>
        <w:t>ote</w:t>
      </w:r>
      <w:r w:rsidRPr="009B38E1">
        <w:rPr>
          <w:b/>
        </w:rPr>
        <w:t xml:space="preserve">: </w:t>
      </w:r>
      <w:r w:rsidRPr="009B38E1">
        <w:t xml:space="preserve">Disks 1, 2, 3 should be listed in the </w:t>
      </w:r>
      <w:r w:rsidR="00852672" w:rsidRPr="009B38E1">
        <w:t>d</w:t>
      </w:r>
      <w:r w:rsidRPr="009B38E1">
        <w:t>isk manager as offline and unknown.</w:t>
      </w:r>
    </w:p>
    <w:p w14:paraId="3B5A7099" w14:textId="3D4E2F1E" w:rsidR="004765BA" w:rsidRPr="009B38E1" w:rsidRDefault="004765BA" w:rsidP="00472502">
      <w:pPr>
        <w:pStyle w:val="Numberlist"/>
        <w:numPr>
          <w:ilvl w:val="0"/>
          <w:numId w:val="0"/>
        </w:numPr>
        <w:ind w:left="851"/>
      </w:pPr>
      <w:r w:rsidRPr="009B38E1">
        <w:rPr>
          <w:b/>
        </w:rPr>
        <w:t>N</w:t>
      </w:r>
      <w:r w:rsidR="00852672" w:rsidRPr="009B38E1">
        <w:rPr>
          <w:b/>
        </w:rPr>
        <w:t>ote</w:t>
      </w:r>
      <w:r w:rsidRPr="009B38E1">
        <w:rPr>
          <w:b/>
        </w:rPr>
        <w:t xml:space="preserve">: </w:t>
      </w:r>
      <w:r w:rsidRPr="009B38E1">
        <w:t>You should get initialisation pop-up</w:t>
      </w:r>
      <w:r w:rsidR="00852672" w:rsidRPr="009B38E1">
        <w:t>. I</w:t>
      </w:r>
      <w:r w:rsidRPr="009B38E1">
        <w:t xml:space="preserve">f not then proceed </w:t>
      </w:r>
      <w:r w:rsidR="00852672" w:rsidRPr="009B38E1">
        <w:t xml:space="preserve">to </w:t>
      </w:r>
      <w:r w:rsidRPr="009B38E1">
        <w:t>initialise the disks using the steps below</w:t>
      </w:r>
      <w:r w:rsidR="00852672" w:rsidRPr="009B38E1">
        <w:t>.</w:t>
      </w:r>
    </w:p>
    <w:p w14:paraId="358639D7" w14:textId="3FC16CC1" w:rsidR="004765BA" w:rsidRPr="009B38E1" w:rsidRDefault="004765BA" w:rsidP="00852672">
      <w:pPr>
        <w:pStyle w:val="Numberlist"/>
      </w:pPr>
      <w:r w:rsidRPr="009B38E1">
        <w:t xml:space="preserve">Right click </w:t>
      </w:r>
      <w:r w:rsidRPr="009B38E1">
        <w:rPr>
          <w:b/>
        </w:rPr>
        <w:t>Disk 1</w:t>
      </w:r>
      <w:r w:rsidRPr="009B38E1">
        <w:t xml:space="preserve"> and </w:t>
      </w:r>
      <w:r w:rsidR="00770CCF" w:rsidRPr="009B38E1">
        <w:t xml:space="preserve">select </w:t>
      </w:r>
      <w:r w:rsidRPr="009B38E1">
        <w:rPr>
          <w:b/>
        </w:rPr>
        <w:t>Online</w:t>
      </w:r>
      <w:r w:rsidR="00852672" w:rsidRPr="009B38E1">
        <w:t>.</w:t>
      </w:r>
      <w:r w:rsidRPr="009B38E1">
        <w:t xml:space="preserve"> </w:t>
      </w:r>
      <w:r w:rsidR="00852672" w:rsidRPr="009B38E1">
        <w:t>I</w:t>
      </w:r>
      <w:r w:rsidRPr="009B38E1">
        <w:t xml:space="preserve">f the disk is already online then move on to do the same for </w:t>
      </w:r>
      <w:r w:rsidR="00852672" w:rsidRPr="009B38E1">
        <w:rPr>
          <w:b/>
        </w:rPr>
        <w:t>D</w:t>
      </w:r>
      <w:r w:rsidRPr="009B38E1">
        <w:rPr>
          <w:b/>
        </w:rPr>
        <w:t xml:space="preserve">isk 2 and </w:t>
      </w:r>
      <w:r w:rsidR="00852672" w:rsidRPr="009B38E1">
        <w:rPr>
          <w:b/>
        </w:rPr>
        <w:t>D</w:t>
      </w:r>
      <w:r w:rsidRPr="009B38E1">
        <w:rPr>
          <w:b/>
        </w:rPr>
        <w:t>isk 3</w:t>
      </w:r>
      <w:r w:rsidR="00852672" w:rsidRPr="009B38E1">
        <w:t>.</w:t>
      </w:r>
    </w:p>
    <w:p w14:paraId="7965AAEB" w14:textId="57FA9B45" w:rsidR="004765BA" w:rsidRPr="009B38E1" w:rsidRDefault="004765BA" w:rsidP="00852672">
      <w:pPr>
        <w:pStyle w:val="Numberlist"/>
      </w:pPr>
      <w:r w:rsidRPr="009B38E1">
        <w:t xml:space="preserve">Right click Disk 1 and </w:t>
      </w:r>
      <w:r w:rsidR="00770CCF" w:rsidRPr="009B38E1">
        <w:t xml:space="preserve">select </w:t>
      </w:r>
      <w:r w:rsidRPr="009B38E1">
        <w:rPr>
          <w:b/>
          <w:bCs/>
        </w:rPr>
        <w:t>Initiali</w:t>
      </w:r>
      <w:r w:rsidR="009B38E1" w:rsidRPr="009B38E1">
        <w:rPr>
          <w:b/>
          <w:bCs/>
        </w:rPr>
        <w:t>s</w:t>
      </w:r>
      <w:r w:rsidRPr="009B38E1">
        <w:rPr>
          <w:b/>
          <w:bCs/>
        </w:rPr>
        <w:t>e Disk</w:t>
      </w:r>
      <w:r w:rsidR="00852672" w:rsidRPr="009B38E1">
        <w:t>.</w:t>
      </w:r>
    </w:p>
    <w:p w14:paraId="274D38D1" w14:textId="77777777" w:rsidR="00770CCF" w:rsidRPr="009B38E1" w:rsidRDefault="004765BA" w:rsidP="00852672">
      <w:pPr>
        <w:pStyle w:val="Numberlist"/>
      </w:pPr>
      <w:r w:rsidRPr="009B38E1">
        <w:t xml:space="preserve">Make sure </w:t>
      </w:r>
      <w:r w:rsidRPr="009B38E1">
        <w:rPr>
          <w:b/>
        </w:rPr>
        <w:t>Disks 1, 2, 3</w:t>
      </w:r>
      <w:r w:rsidRPr="009B38E1">
        <w:t xml:space="preserve"> are selected and then select the </w:t>
      </w:r>
      <w:r w:rsidRPr="009B38E1">
        <w:rPr>
          <w:b/>
        </w:rPr>
        <w:t>GPT partition</w:t>
      </w:r>
      <w:r w:rsidRPr="009B38E1">
        <w:t xml:space="preserve"> and click OK.</w:t>
      </w:r>
    </w:p>
    <w:p w14:paraId="18C0E14B" w14:textId="07119D7F" w:rsidR="003E395E" w:rsidRPr="009B38E1" w:rsidRDefault="004765BA" w:rsidP="00472502">
      <w:pPr>
        <w:pStyle w:val="Numberlist"/>
        <w:numPr>
          <w:ilvl w:val="0"/>
          <w:numId w:val="0"/>
        </w:numPr>
        <w:ind w:left="851"/>
      </w:pPr>
      <w:r w:rsidRPr="009B38E1">
        <w:rPr>
          <w:b/>
        </w:rPr>
        <w:t>N</w:t>
      </w:r>
      <w:r w:rsidR="00852672" w:rsidRPr="009B38E1">
        <w:rPr>
          <w:b/>
        </w:rPr>
        <w:t>ote</w:t>
      </w:r>
      <w:r w:rsidRPr="009B38E1">
        <w:rPr>
          <w:b/>
        </w:rPr>
        <w:t xml:space="preserve">: </w:t>
      </w:r>
      <w:r w:rsidRPr="009B38E1">
        <w:t xml:space="preserve">Basic disks are the standard storage type used in Windows. They use partitions which are usually formatted with a file system. Dynamic disks on the other hand, provide some additional features, including the ability to create striped and fault tolerant volumes. You can convert a basic disk to Dynamic Disk without any data loss. You cannot revert it without formatting the drive. </w:t>
      </w:r>
    </w:p>
    <w:p w14:paraId="07BC7444" w14:textId="599589B8" w:rsidR="004765BA" w:rsidRPr="009B38E1" w:rsidRDefault="00770CCF" w:rsidP="00472502">
      <w:pPr>
        <w:pStyle w:val="Numberlist"/>
        <w:numPr>
          <w:ilvl w:val="0"/>
          <w:numId w:val="0"/>
        </w:numPr>
        <w:ind w:left="851"/>
      </w:pPr>
      <w:hyperlink r:id="rId19" w:history="1">
        <w:r w:rsidRPr="009B38E1">
          <w:rPr>
            <w:rStyle w:val="Hyperlink"/>
            <w:rFonts w:asciiTheme="minorHAnsi" w:hAnsiTheme="minorHAnsi"/>
            <w:szCs w:val="24"/>
          </w:rPr>
          <w:t>R</w:t>
        </w:r>
        <w:r w:rsidR="004765BA" w:rsidRPr="009B38E1">
          <w:rPr>
            <w:rStyle w:val="Hyperlink"/>
            <w:rFonts w:asciiTheme="minorHAnsi" w:hAnsiTheme="minorHAnsi"/>
            <w:szCs w:val="24"/>
          </w:rPr>
          <w:t>ead more about the disk types.</w:t>
        </w:r>
        <w:r w:rsidR="004765BA" w:rsidRPr="009B38E1">
          <w:rPr>
            <w:rStyle w:val="Hyperlink"/>
            <w:rFonts w:asciiTheme="minorHAnsi" w:hAnsiTheme="minorHAnsi"/>
            <w:b/>
            <w:szCs w:val="24"/>
          </w:rPr>
          <w:t xml:space="preserve"> </w:t>
        </w:r>
      </w:hyperlink>
    </w:p>
    <w:p w14:paraId="1BD15C1D" w14:textId="23CD5FAB" w:rsidR="004765BA" w:rsidRPr="009B38E1" w:rsidRDefault="004765BA" w:rsidP="00472502">
      <w:pPr>
        <w:pStyle w:val="Numberlist"/>
      </w:pPr>
      <w:r w:rsidRPr="009B38E1">
        <w:t xml:space="preserve">Right click Disk 1 and select </w:t>
      </w:r>
      <w:r w:rsidRPr="009B38E1">
        <w:rPr>
          <w:b/>
        </w:rPr>
        <w:t xml:space="preserve">Convert to Dynamic Disk </w:t>
      </w:r>
      <w:r w:rsidRPr="009B38E1">
        <w:t>to convert to a dynamic disk</w:t>
      </w:r>
      <w:r w:rsidR="00552FE5" w:rsidRPr="009B38E1">
        <w:t>.</w:t>
      </w:r>
    </w:p>
    <w:p w14:paraId="07535A3C" w14:textId="6F618E87" w:rsidR="004765BA" w:rsidRPr="009B38E1" w:rsidRDefault="004765BA" w:rsidP="00852672">
      <w:pPr>
        <w:pStyle w:val="Numberlist"/>
      </w:pPr>
      <w:r w:rsidRPr="009B38E1">
        <w:t xml:space="preserve">Select </w:t>
      </w:r>
      <w:r w:rsidRPr="009B38E1">
        <w:rPr>
          <w:b/>
        </w:rPr>
        <w:t>Disks 1, 2 and 3</w:t>
      </w:r>
      <w:r w:rsidRPr="009B38E1">
        <w:t xml:space="preserve"> to convert all three disk drives and </w:t>
      </w:r>
      <w:r w:rsidR="003E395E" w:rsidRPr="009B38E1">
        <w:t>select</w:t>
      </w:r>
      <w:r w:rsidRPr="009B38E1">
        <w:t xml:space="preserve"> OK. </w:t>
      </w:r>
    </w:p>
    <w:p w14:paraId="23B96F0A" w14:textId="52FA3E34" w:rsidR="004765BA" w:rsidRPr="009B38E1" w:rsidRDefault="003E395E" w:rsidP="00852672">
      <w:pPr>
        <w:pStyle w:val="Numberlist"/>
      </w:pPr>
      <w:r w:rsidRPr="009B38E1">
        <w:t>Select</w:t>
      </w:r>
      <w:r w:rsidR="004765BA" w:rsidRPr="009B38E1">
        <w:t xml:space="preserve"> </w:t>
      </w:r>
      <w:r w:rsidR="004765BA" w:rsidRPr="009B38E1">
        <w:rPr>
          <w:b/>
        </w:rPr>
        <w:t>Convert</w:t>
      </w:r>
      <w:r w:rsidR="004765BA" w:rsidRPr="009B38E1">
        <w:t xml:space="preserve"> to begin the process. </w:t>
      </w:r>
    </w:p>
    <w:p w14:paraId="1BE591CD" w14:textId="16376254" w:rsidR="004765BA" w:rsidRPr="009B38E1" w:rsidRDefault="004765BA" w:rsidP="00852672">
      <w:pPr>
        <w:pStyle w:val="Numberlist"/>
      </w:pPr>
      <w:r w:rsidRPr="009B38E1">
        <w:t xml:space="preserve">Once the drives have converted, you will create a RAID 5 volume across the </w:t>
      </w:r>
      <w:r w:rsidR="00464E13" w:rsidRPr="009B38E1">
        <w:t>three</w:t>
      </w:r>
      <w:r w:rsidRPr="009B38E1">
        <w:t xml:space="preserve"> new disks. </w:t>
      </w:r>
    </w:p>
    <w:p w14:paraId="51171DAB" w14:textId="77777777" w:rsidR="004765BA" w:rsidRPr="009B38E1" w:rsidRDefault="004765BA" w:rsidP="00852672">
      <w:pPr>
        <w:pStyle w:val="Numberlist"/>
      </w:pPr>
      <w:r w:rsidRPr="009B38E1">
        <w:t xml:space="preserve">Right click on </w:t>
      </w:r>
      <w:r w:rsidRPr="009B38E1">
        <w:rPr>
          <w:b/>
        </w:rPr>
        <w:t>Disk1</w:t>
      </w:r>
      <w:r w:rsidRPr="009B38E1">
        <w:t xml:space="preserve"> and select </w:t>
      </w:r>
      <w:r w:rsidRPr="009B38E1">
        <w:rPr>
          <w:b/>
        </w:rPr>
        <w:t>New RAID 5 volume</w:t>
      </w:r>
      <w:r w:rsidRPr="009B38E1">
        <w:t xml:space="preserve">. </w:t>
      </w:r>
    </w:p>
    <w:p w14:paraId="7EDA0BCC" w14:textId="292F3C5F" w:rsidR="004765BA" w:rsidRPr="009B38E1" w:rsidRDefault="003E395E" w:rsidP="00852672">
      <w:pPr>
        <w:pStyle w:val="Numberlist"/>
      </w:pPr>
      <w:r w:rsidRPr="009B38E1">
        <w:t>Select</w:t>
      </w:r>
      <w:r w:rsidR="004765BA" w:rsidRPr="009B38E1">
        <w:t xml:space="preserve"> </w:t>
      </w:r>
      <w:r w:rsidR="004765BA" w:rsidRPr="009B38E1">
        <w:rPr>
          <w:b/>
        </w:rPr>
        <w:t>next</w:t>
      </w:r>
      <w:r w:rsidR="004765BA" w:rsidRPr="009B38E1">
        <w:t xml:space="preserve"> when the New RAID-5 Volume wizard will open.</w:t>
      </w:r>
    </w:p>
    <w:p w14:paraId="0E0399C8" w14:textId="65C3E6FD" w:rsidR="004765BA" w:rsidRPr="009B38E1" w:rsidRDefault="004765BA" w:rsidP="00852672">
      <w:pPr>
        <w:pStyle w:val="Numberlist"/>
      </w:pPr>
      <w:r w:rsidRPr="009B38E1">
        <w:t xml:space="preserve">Add </w:t>
      </w:r>
      <w:r w:rsidRPr="009B38E1">
        <w:rPr>
          <w:b/>
        </w:rPr>
        <w:t xml:space="preserve">Disks 2 and 3 </w:t>
      </w:r>
      <w:r w:rsidRPr="009B38E1">
        <w:t xml:space="preserve">to the selected disks and </w:t>
      </w:r>
      <w:r w:rsidR="003E395E" w:rsidRPr="009B38E1">
        <w:t>select</w:t>
      </w:r>
      <w:r w:rsidRPr="009B38E1">
        <w:t xml:space="preserve"> </w:t>
      </w:r>
      <w:r w:rsidR="003E395E" w:rsidRPr="009B38E1">
        <w:rPr>
          <w:b/>
          <w:bCs/>
        </w:rPr>
        <w:t>N</w:t>
      </w:r>
      <w:r w:rsidRPr="009B38E1">
        <w:rPr>
          <w:b/>
          <w:bCs/>
        </w:rPr>
        <w:t>ext</w:t>
      </w:r>
      <w:r w:rsidR="00464E13" w:rsidRPr="009B38E1">
        <w:t>.</w:t>
      </w:r>
    </w:p>
    <w:p w14:paraId="3B2F4D1F" w14:textId="278153C6" w:rsidR="004765BA" w:rsidRPr="009B38E1" w:rsidRDefault="004765BA" w:rsidP="00852672">
      <w:pPr>
        <w:pStyle w:val="Numberlist"/>
      </w:pPr>
      <w:r w:rsidRPr="009B38E1">
        <w:t xml:space="preserve">Assign drive </w:t>
      </w:r>
      <w:r w:rsidRPr="009B38E1">
        <w:rPr>
          <w:b/>
        </w:rPr>
        <w:t>letter G</w:t>
      </w:r>
      <w:r w:rsidRPr="009B38E1">
        <w:t xml:space="preserve"> and </w:t>
      </w:r>
      <w:r w:rsidR="003E395E" w:rsidRPr="009B38E1">
        <w:t>select</w:t>
      </w:r>
      <w:r w:rsidRPr="009B38E1">
        <w:t xml:space="preserve"> </w:t>
      </w:r>
      <w:r w:rsidR="003E395E" w:rsidRPr="009B38E1">
        <w:rPr>
          <w:b/>
          <w:bCs/>
        </w:rPr>
        <w:t>N</w:t>
      </w:r>
      <w:r w:rsidRPr="009B38E1">
        <w:rPr>
          <w:b/>
          <w:bCs/>
        </w:rPr>
        <w:t>ext</w:t>
      </w:r>
      <w:r w:rsidR="00464E13" w:rsidRPr="009B38E1">
        <w:t>.</w:t>
      </w:r>
    </w:p>
    <w:p w14:paraId="07109FC1" w14:textId="5DDE49D3" w:rsidR="00552FE5" w:rsidRPr="009B38E1" w:rsidRDefault="004765BA" w:rsidP="00552FE5">
      <w:pPr>
        <w:pStyle w:val="Numberlist"/>
      </w:pPr>
      <w:r w:rsidRPr="009B38E1">
        <w:t xml:space="preserve">Format the disks with the default NTFS settings, </w:t>
      </w:r>
      <w:r w:rsidR="00464E13" w:rsidRPr="009B38E1">
        <w:t>s</w:t>
      </w:r>
      <w:r w:rsidR="003E395E" w:rsidRPr="009B38E1">
        <w:t>elect</w:t>
      </w:r>
      <w:r w:rsidRPr="009B38E1">
        <w:t xml:space="preserve"> </w:t>
      </w:r>
      <w:r w:rsidR="003E395E" w:rsidRPr="009B38E1">
        <w:rPr>
          <w:b/>
        </w:rPr>
        <w:t>N</w:t>
      </w:r>
      <w:r w:rsidRPr="009B38E1">
        <w:rPr>
          <w:b/>
        </w:rPr>
        <w:t>ext</w:t>
      </w:r>
      <w:r w:rsidRPr="009B38E1">
        <w:t xml:space="preserve"> and then </w:t>
      </w:r>
      <w:r w:rsidR="003E395E" w:rsidRPr="009B38E1">
        <w:rPr>
          <w:b/>
        </w:rPr>
        <w:t>F</w:t>
      </w:r>
      <w:r w:rsidRPr="009B38E1">
        <w:rPr>
          <w:b/>
        </w:rPr>
        <w:t>inish</w:t>
      </w:r>
      <w:r w:rsidRPr="009B38E1">
        <w:t xml:space="preserve"> to complete the setup</w:t>
      </w:r>
      <w:r w:rsidR="00464E13" w:rsidRPr="009B38E1">
        <w:t>.</w:t>
      </w:r>
    </w:p>
    <w:p w14:paraId="5F64F913" w14:textId="3BB76E56" w:rsidR="004765BA" w:rsidRPr="009B38E1" w:rsidRDefault="004765BA" w:rsidP="00552FE5">
      <w:pPr>
        <w:pStyle w:val="Numberlist"/>
        <w:numPr>
          <w:ilvl w:val="0"/>
          <w:numId w:val="0"/>
        </w:numPr>
        <w:ind w:left="851"/>
      </w:pPr>
      <w:r w:rsidRPr="009B38E1">
        <w:rPr>
          <w:rFonts w:asciiTheme="minorHAnsi" w:hAnsiTheme="minorHAnsi"/>
          <w:b/>
          <w:szCs w:val="24"/>
        </w:rPr>
        <w:t xml:space="preserve">Note: </w:t>
      </w:r>
      <w:r w:rsidRPr="009B38E1">
        <w:rPr>
          <w:rFonts w:asciiTheme="minorHAnsi" w:hAnsiTheme="minorHAnsi"/>
          <w:szCs w:val="24"/>
        </w:rPr>
        <w:t>The disks will then be formatted as a RAID-5 volume. This may take around 20 minutes to complete.</w:t>
      </w:r>
      <w:r w:rsidRPr="009B38E1">
        <w:rPr>
          <w:rFonts w:asciiTheme="minorHAnsi" w:hAnsiTheme="minorHAnsi"/>
          <w:b/>
          <w:szCs w:val="24"/>
        </w:rPr>
        <w:t xml:space="preserve"> </w:t>
      </w:r>
    </w:p>
    <w:p w14:paraId="3FB431B5" w14:textId="4841E337" w:rsidR="004765BA" w:rsidRPr="009B38E1" w:rsidRDefault="00E14496" w:rsidP="003E395E">
      <w:pPr>
        <w:pStyle w:val="Heading2"/>
      </w:pPr>
      <w:r w:rsidRPr="009B38E1">
        <w:lastRenderedPageBreak/>
        <w:t>Step</w:t>
      </w:r>
      <w:r w:rsidR="004765BA" w:rsidRPr="009B38E1">
        <w:t xml:space="preserve"> 4: Test RAID fault tolerance</w:t>
      </w:r>
    </w:p>
    <w:p w14:paraId="7EE3C47E" w14:textId="77777777" w:rsidR="004765BA" w:rsidRPr="009B38E1" w:rsidRDefault="004765BA" w:rsidP="00464E13">
      <w:pPr>
        <w:rPr>
          <w:lang w:eastAsia="en-GB"/>
        </w:rPr>
      </w:pPr>
      <w:r w:rsidRPr="009B38E1">
        <w:rPr>
          <w:lang w:eastAsia="en-GB"/>
        </w:rPr>
        <w:t>The next steps is a short demo of how resilient RAID storage is when there is one or more disks failure.</w:t>
      </w:r>
    </w:p>
    <w:p w14:paraId="02F60A84" w14:textId="0B2B4D21" w:rsidR="004765BA" w:rsidRPr="009B38E1" w:rsidRDefault="004765BA" w:rsidP="00464E13">
      <w:pPr>
        <w:pStyle w:val="Numberlist"/>
        <w:numPr>
          <w:ilvl w:val="0"/>
          <w:numId w:val="126"/>
        </w:numPr>
      </w:pPr>
      <w:r w:rsidRPr="009B38E1">
        <w:t xml:space="preserve">Open folder explorer where you can see the new </w:t>
      </w:r>
      <w:r w:rsidRPr="009B38E1">
        <w:rPr>
          <w:b/>
        </w:rPr>
        <w:t>G drive,</w:t>
      </w:r>
      <w:r w:rsidRPr="009B38E1">
        <w:t xml:space="preserve"> consisting of the three disks configured as RAID</w:t>
      </w:r>
      <w:r w:rsidR="001E514C" w:rsidRPr="009B38E1">
        <w:t>.</w:t>
      </w:r>
    </w:p>
    <w:p w14:paraId="33FE1D6E" w14:textId="173A96F9" w:rsidR="004765BA" w:rsidRPr="009B38E1" w:rsidRDefault="004765BA" w:rsidP="00464E13">
      <w:pPr>
        <w:pStyle w:val="Numberlist"/>
      </w:pPr>
      <w:r w:rsidRPr="009B38E1">
        <w:t xml:space="preserve">Create and save a </w:t>
      </w:r>
      <w:r w:rsidRPr="009B38E1">
        <w:rPr>
          <w:b/>
        </w:rPr>
        <w:t>file or folder</w:t>
      </w:r>
      <w:r w:rsidRPr="009B38E1">
        <w:t xml:space="preserve"> inside the </w:t>
      </w:r>
      <w:r w:rsidRPr="009B38E1">
        <w:rPr>
          <w:b/>
        </w:rPr>
        <w:t>G drive</w:t>
      </w:r>
      <w:r w:rsidR="001E514C" w:rsidRPr="009B38E1">
        <w:rPr>
          <w:bCs/>
        </w:rPr>
        <w:t>.</w:t>
      </w:r>
    </w:p>
    <w:p w14:paraId="36BBD6A3" w14:textId="5ADBF1C6" w:rsidR="004765BA" w:rsidRPr="009B38E1" w:rsidRDefault="004765BA" w:rsidP="00464E13">
      <w:pPr>
        <w:pStyle w:val="Numberlist"/>
      </w:pPr>
      <w:r w:rsidRPr="009B38E1">
        <w:t xml:space="preserve">Open </w:t>
      </w:r>
      <w:r w:rsidRPr="009B38E1">
        <w:rPr>
          <w:b/>
        </w:rPr>
        <w:t>Disk Manager</w:t>
      </w:r>
      <w:r w:rsidRPr="009B38E1">
        <w:t xml:space="preserve"> console, if not already open</w:t>
      </w:r>
      <w:r w:rsidR="00A44DBC" w:rsidRPr="009B38E1">
        <w:t>.</w:t>
      </w:r>
    </w:p>
    <w:p w14:paraId="5F25F53E" w14:textId="42D72C65" w:rsidR="004765BA" w:rsidRPr="009B38E1" w:rsidRDefault="004765BA" w:rsidP="00464E13">
      <w:pPr>
        <w:pStyle w:val="Numberlist"/>
      </w:pPr>
      <w:r w:rsidRPr="009B38E1">
        <w:t xml:space="preserve">Right click </w:t>
      </w:r>
      <w:r w:rsidRPr="009B38E1">
        <w:rPr>
          <w:b/>
        </w:rPr>
        <w:t>Disk 2</w:t>
      </w:r>
      <w:r w:rsidRPr="009B38E1">
        <w:t xml:space="preserve"> and select </w:t>
      </w:r>
      <w:r w:rsidRPr="009B38E1">
        <w:rPr>
          <w:b/>
        </w:rPr>
        <w:t>Offline</w:t>
      </w:r>
      <w:r w:rsidRPr="009B38E1">
        <w:t xml:space="preserve"> to simulate disk failure</w:t>
      </w:r>
      <w:r w:rsidR="00A44DBC" w:rsidRPr="009B38E1">
        <w:t>.</w:t>
      </w:r>
    </w:p>
    <w:p w14:paraId="4E3E370C" w14:textId="53CEF502" w:rsidR="004765BA" w:rsidRPr="009B38E1" w:rsidRDefault="004765BA" w:rsidP="00464E13">
      <w:pPr>
        <w:pStyle w:val="Numberlist"/>
      </w:pPr>
      <w:r w:rsidRPr="009B38E1">
        <w:t>Go back to the G drive</w:t>
      </w:r>
      <w:r w:rsidR="00A44DBC" w:rsidRPr="009B38E1">
        <w:t>.</w:t>
      </w:r>
    </w:p>
    <w:p w14:paraId="43D293F0" w14:textId="2FC46363" w:rsidR="004765BA" w:rsidRPr="009B38E1" w:rsidRDefault="004765BA" w:rsidP="00464E13">
      <w:pPr>
        <w:pStyle w:val="Numberlist"/>
      </w:pPr>
      <w:r w:rsidRPr="009B38E1">
        <w:t>Your folder/file will still be present irrespective of one of the disk failure</w:t>
      </w:r>
      <w:r w:rsidR="00A44DBC" w:rsidRPr="009B38E1">
        <w:t>.</w:t>
      </w:r>
    </w:p>
    <w:p w14:paraId="00822A18" w14:textId="77777777" w:rsidR="004765BA" w:rsidRPr="009B38E1" w:rsidRDefault="004765BA" w:rsidP="004C04F1">
      <w:pPr>
        <w:rPr>
          <w:b/>
          <w:bCs/>
        </w:rPr>
      </w:pPr>
      <w:r w:rsidRPr="009B38E1">
        <w:rPr>
          <w:rFonts w:asciiTheme="minorHAnsi" w:hAnsiTheme="minorHAnsi"/>
          <w:b/>
          <w:szCs w:val="24"/>
        </w:rPr>
        <w:t>End of the lab.</w:t>
      </w:r>
    </w:p>
    <w:p w14:paraId="3BA448F9" w14:textId="77777777" w:rsidR="004765BA" w:rsidRPr="009B38E1" w:rsidRDefault="004765BA" w:rsidP="004C04F1">
      <w:pPr>
        <w:rPr>
          <w:b/>
          <w:bCs/>
        </w:rPr>
      </w:pPr>
    </w:p>
    <w:p w14:paraId="2C859B9F" w14:textId="77777777" w:rsidR="004765BA" w:rsidRPr="009B38E1" w:rsidRDefault="004765BA">
      <w:pPr>
        <w:rPr>
          <w:rFonts w:asciiTheme="minorHAnsi" w:hAnsiTheme="minorHAnsi"/>
          <w:szCs w:val="24"/>
        </w:rPr>
      </w:pPr>
    </w:p>
    <w:p w14:paraId="52450EA5" w14:textId="4AFD2D44" w:rsidR="00BD1E7A" w:rsidRPr="009B38E1" w:rsidRDefault="00BD1E7A" w:rsidP="00BD1E7A">
      <w:pPr>
        <w:pStyle w:val="Heading1"/>
        <w:ind w:left="1134" w:hanging="1134"/>
        <w:rPr>
          <w:rFonts w:eastAsia="Times New Roman" w:cs="Times New Roman"/>
          <w:kern w:val="0"/>
          <w:lang w:eastAsia="en-GB"/>
          <w14:ligatures w14:val="none"/>
        </w:rPr>
      </w:pPr>
      <w:bookmarkStart w:id="10" w:name="_Toc205455917"/>
      <w:r w:rsidRPr="009B38E1">
        <w:rPr>
          <w:rFonts w:eastAsia="Times New Roman" w:cs="Times New Roman"/>
          <w:kern w:val="0"/>
          <w:lang w:eastAsia="en-GB"/>
          <w14:ligatures w14:val="none"/>
        </w:rPr>
        <w:lastRenderedPageBreak/>
        <w:t xml:space="preserve">Activity 6: </w:t>
      </w:r>
      <w:r w:rsidRPr="009B38E1">
        <w:rPr>
          <w:rFonts w:eastAsiaTheme="minorEastAsia"/>
        </w:rPr>
        <w:t>RAID multiple choice quiz</w:t>
      </w:r>
      <w:bookmarkEnd w:id="10"/>
    </w:p>
    <w:p w14:paraId="3E4FBA7D" w14:textId="77777777" w:rsidR="00BD1E7A" w:rsidRPr="009B38E1" w:rsidRDefault="00BD1E7A" w:rsidP="00A44DBC">
      <w:r w:rsidRPr="009B38E1">
        <w:t xml:space="preserve">This activity is a quick quiz regarding the differences between the RAID levels and what their limitations are. </w:t>
      </w:r>
    </w:p>
    <w:p w14:paraId="13B2327E" w14:textId="77777777" w:rsidR="00BD1E7A" w:rsidRPr="009B38E1" w:rsidRDefault="00BD1E7A" w:rsidP="00A44DBC">
      <w:pPr>
        <w:pStyle w:val="Numberlist"/>
        <w:numPr>
          <w:ilvl w:val="0"/>
          <w:numId w:val="127"/>
        </w:numPr>
      </w:pPr>
      <w:r w:rsidRPr="009B38E1">
        <w:t>Which RAID level provides performance enhancements but no-fault tolerance?</w:t>
      </w:r>
    </w:p>
    <w:p w14:paraId="3647C086" w14:textId="77777777" w:rsidR="00BD1E7A" w:rsidRPr="009B38E1" w:rsidRDefault="00BD1E7A" w:rsidP="00A44DBC">
      <w:pPr>
        <w:pStyle w:val="Letterlist"/>
        <w:numPr>
          <w:ilvl w:val="1"/>
          <w:numId w:val="128"/>
        </w:numPr>
      </w:pPr>
      <w:r w:rsidRPr="009B38E1">
        <w:t>RAID 0</w:t>
      </w:r>
    </w:p>
    <w:p w14:paraId="79B1A9B8" w14:textId="77777777" w:rsidR="00BD1E7A" w:rsidRPr="009B38E1" w:rsidRDefault="00BD1E7A" w:rsidP="00A44DBC">
      <w:pPr>
        <w:pStyle w:val="Letterlist"/>
      </w:pPr>
      <w:r w:rsidRPr="009B38E1">
        <w:t>RAID 1</w:t>
      </w:r>
    </w:p>
    <w:p w14:paraId="2FC8FE44" w14:textId="77777777" w:rsidR="00BD1E7A" w:rsidRPr="009B38E1" w:rsidRDefault="00BD1E7A" w:rsidP="00A44DBC">
      <w:pPr>
        <w:pStyle w:val="Letterlist"/>
      </w:pPr>
      <w:r w:rsidRPr="009B38E1">
        <w:t>RAID 5</w:t>
      </w:r>
    </w:p>
    <w:p w14:paraId="4CCF4B72" w14:textId="77777777" w:rsidR="00BD1E7A" w:rsidRPr="009B38E1" w:rsidRDefault="00BD1E7A" w:rsidP="00A44DBC">
      <w:pPr>
        <w:pStyle w:val="Letterlist"/>
      </w:pPr>
      <w:r w:rsidRPr="009B38E1">
        <w:t>RAID 6</w:t>
      </w:r>
    </w:p>
    <w:p w14:paraId="478E3EF6" w14:textId="77777777" w:rsidR="00BD1E7A" w:rsidRPr="009B38E1" w:rsidRDefault="00BD1E7A" w:rsidP="00BD1E7A">
      <w:pPr>
        <w:pStyle w:val="ListParagraph"/>
        <w:ind w:left="1440"/>
        <w:rPr>
          <w:rFonts w:asciiTheme="minorHAnsi" w:hAnsiTheme="minorHAnsi"/>
          <w:szCs w:val="24"/>
        </w:rPr>
      </w:pPr>
    </w:p>
    <w:p w14:paraId="37124872" w14:textId="77777777" w:rsidR="00BD1E7A" w:rsidRPr="009B38E1" w:rsidRDefault="00BD1E7A" w:rsidP="00A44DBC">
      <w:pPr>
        <w:pStyle w:val="Numberlist"/>
      </w:pPr>
      <w:r w:rsidRPr="009B38E1">
        <w:t>Which RAID level uses mirroring to provide fault tolerance?</w:t>
      </w:r>
    </w:p>
    <w:p w14:paraId="53721887" w14:textId="77777777" w:rsidR="00BD1E7A" w:rsidRPr="009B38E1" w:rsidRDefault="00BD1E7A" w:rsidP="00A44DBC">
      <w:pPr>
        <w:pStyle w:val="Letterlist"/>
        <w:numPr>
          <w:ilvl w:val="1"/>
          <w:numId w:val="129"/>
        </w:numPr>
      </w:pPr>
      <w:r w:rsidRPr="009B38E1">
        <w:t>RAID 0</w:t>
      </w:r>
    </w:p>
    <w:p w14:paraId="5B23C816" w14:textId="77777777" w:rsidR="00BD1E7A" w:rsidRPr="009B38E1" w:rsidRDefault="00BD1E7A" w:rsidP="00A44DBC">
      <w:pPr>
        <w:pStyle w:val="Letterlist"/>
      </w:pPr>
      <w:r w:rsidRPr="009B38E1">
        <w:t>RAID 1</w:t>
      </w:r>
    </w:p>
    <w:p w14:paraId="06BFD40E" w14:textId="77777777" w:rsidR="00BD1E7A" w:rsidRPr="009B38E1" w:rsidRDefault="00BD1E7A" w:rsidP="00A44DBC">
      <w:pPr>
        <w:pStyle w:val="Letterlist"/>
      </w:pPr>
      <w:r w:rsidRPr="009B38E1">
        <w:t>RAID 5</w:t>
      </w:r>
    </w:p>
    <w:p w14:paraId="0836CB52" w14:textId="77777777" w:rsidR="00BD1E7A" w:rsidRPr="009B38E1" w:rsidRDefault="00BD1E7A" w:rsidP="00A44DBC">
      <w:pPr>
        <w:pStyle w:val="Letterlist"/>
      </w:pPr>
      <w:r w:rsidRPr="009B38E1">
        <w:t>RAID 6</w:t>
      </w:r>
    </w:p>
    <w:p w14:paraId="3922BF0A" w14:textId="77777777" w:rsidR="00BD1E7A" w:rsidRPr="009B38E1" w:rsidRDefault="00BD1E7A" w:rsidP="00BD1E7A">
      <w:pPr>
        <w:pStyle w:val="ListParagraph"/>
        <w:ind w:left="1440"/>
        <w:rPr>
          <w:rFonts w:asciiTheme="minorHAnsi" w:hAnsiTheme="minorHAnsi"/>
          <w:szCs w:val="24"/>
        </w:rPr>
      </w:pPr>
    </w:p>
    <w:p w14:paraId="0507A998" w14:textId="77777777" w:rsidR="00BD1E7A" w:rsidRPr="009B38E1" w:rsidRDefault="00BD1E7A" w:rsidP="00A44DBC">
      <w:pPr>
        <w:pStyle w:val="Numberlist"/>
      </w:pPr>
      <w:r w:rsidRPr="009B38E1">
        <w:t xml:space="preserve">Which RAID level uses nesting to provide both performance enhancements through striping and fault tolerance through mirroring? </w:t>
      </w:r>
    </w:p>
    <w:p w14:paraId="1201E039" w14:textId="77777777" w:rsidR="00BD1E7A" w:rsidRPr="009B38E1" w:rsidRDefault="00BD1E7A" w:rsidP="00A44DBC">
      <w:pPr>
        <w:pStyle w:val="Letterlist"/>
        <w:numPr>
          <w:ilvl w:val="1"/>
          <w:numId w:val="130"/>
        </w:numPr>
      </w:pPr>
      <w:r w:rsidRPr="009B38E1">
        <w:t>RAID 05</w:t>
      </w:r>
    </w:p>
    <w:p w14:paraId="6D03A06E" w14:textId="77777777" w:rsidR="00BD1E7A" w:rsidRPr="009B38E1" w:rsidRDefault="00BD1E7A" w:rsidP="00A44DBC">
      <w:pPr>
        <w:pStyle w:val="Letterlist"/>
      </w:pPr>
      <w:r w:rsidRPr="009B38E1">
        <w:t>RAID 10</w:t>
      </w:r>
    </w:p>
    <w:p w14:paraId="3F2E7EDE" w14:textId="77777777" w:rsidR="00BD1E7A" w:rsidRPr="009B38E1" w:rsidRDefault="00BD1E7A" w:rsidP="00A44DBC">
      <w:pPr>
        <w:pStyle w:val="Letterlist"/>
      </w:pPr>
      <w:r w:rsidRPr="009B38E1">
        <w:t>RAID 50</w:t>
      </w:r>
    </w:p>
    <w:p w14:paraId="75C5DB7E" w14:textId="77777777" w:rsidR="00BD1E7A" w:rsidRPr="009B38E1" w:rsidRDefault="00BD1E7A" w:rsidP="00A44DBC">
      <w:pPr>
        <w:pStyle w:val="Letterlist"/>
      </w:pPr>
      <w:r w:rsidRPr="009B38E1">
        <w:t>RAID 60</w:t>
      </w:r>
    </w:p>
    <w:p w14:paraId="4282709A" w14:textId="77777777" w:rsidR="00BD1E7A" w:rsidRPr="009B38E1" w:rsidRDefault="00BD1E7A" w:rsidP="00BD1E7A">
      <w:pPr>
        <w:pStyle w:val="ListParagraph"/>
        <w:rPr>
          <w:rFonts w:asciiTheme="minorHAnsi" w:hAnsiTheme="minorHAnsi"/>
          <w:szCs w:val="24"/>
        </w:rPr>
      </w:pPr>
    </w:p>
    <w:p w14:paraId="2126994A" w14:textId="77777777" w:rsidR="00BD1E7A" w:rsidRPr="009B38E1" w:rsidRDefault="00BD1E7A" w:rsidP="00A44DBC">
      <w:pPr>
        <w:pStyle w:val="Numberlist"/>
      </w:pPr>
      <w:r w:rsidRPr="009B38E1">
        <w:t>Which RAID level uses standard (single) striped parity to provide redundancy?</w:t>
      </w:r>
    </w:p>
    <w:p w14:paraId="60D38173" w14:textId="77777777" w:rsidR="00BD1E7A" w:rsidRPr="009B38E1" w:rsidRDefault="00BD1E7A" w:rsidP="00A44DBC">
      <w:pPr>
        <w:pStyle w:val="Letterlist"/>
        <w:numPr>
          <w:ilvl w:val="1"/>
          <w:numId w:val="131"/>
        </w:numPr>
      </w:pPr>
      <w:r w:rsidRPr="009B38E1">
        <w:t>RAID 0</w:t>
      </w:r>
    </w:p>
    <w:p w14:paraId="2D1A0340" w14:textId="77777777" w:rsidR="00BD1E7A" w:rsidRPr="009B38E1" w:rsidRDefault="00BD1E7A" w:rsidP="00A44DBC">
      <w:pPr>
        <w:pStyle w:val="Letterlist"/>
      </w:pPr>
      <w:r w:rsidRPr="009B38E1">
        <w:t>RAID 1</w:t>
      </w:r>
    </w:p>
    <w:p w14:paraId="59FB8C5C" w14:textId="77777777" w:rsidR="00BD1E7A" w:rsidRPr="009B38E1" w:rsidRDefault="00BD1E7A" w:rsidP="00A44DBC">
      <w:pPr>
        <w:pStyle w:val="Letterlist"/>
      </w:pPr>
      <w:r w:rsidRPr="009B38E1">
        <w:t>RAID 5</w:t>
      </w:r>
    </w:p>
    <w:p w14:paraId="224484A8" w14:textId="77777777" w:rsidR="00BD1E7A" w:rsidRPr="009B38E1" w:rsidRDefault="00BD1E7A" w:rsidP="00A44DBC">
      <w:pPr>
        <w:pStyle w:val="Letterlist"/>
      </w:pPr>
      <w:r w:rsidRPr="009B38E1">
        <w:t>RAID 6</w:t>
      </w:r>
    </w:p>
    <w:p w14:paraId="39A1F5B3" w14:textId="77777777" w:rsidR="00BD1E7A" w:rsidRPr="009B38E1" w:rsidRDefault="00BD1E7A" w:rsidP="00BD1E7A">
      <w:pPr>
        <w:pStyle w:val="ListParagraph"/>
        <w:rPr>
          <w:rFonts w:asciiTheme="minorHAnsi" w:hAnsiTheme="minorHAnsi"/>
          <w:szCs w:val="24"/>
        </w:rPr>
      </w:pPr>
    </w:p>
    <w:p w14:paraId="155BB79C" w14:textId="77777777" w:rsidR="00BD1E7A" w:rsidRPr="009B38E1" w:rsidRDefault="00BD1E7A" w:rsidP="00A44DBC">
      <w:pPr>
        <w:pStyle w:val="Numberlist"/>
      </w:pPr>
      <w:r w:rsidRPr="009B38E1">
        <w:t>Which RAID level is also known as double parity RAID?</w:t>
      </w:r>
    </w:p>
    <w:p w14:paraId="7A9F9E81" w14:textId="77777777" w:rsidR="00BD1E7A" w:rsidRPr="009B38E1" w:rsidRDefault="00BD1E7A" w:rsidP="00A44DBC">
      <w:pPr>
        <w:pStyle w:val="Letterlist"/>
        <w:numPr>
          <w:ilvl w:val="1"/>
          <w:numId w:val="132"/>
        </w:numPr>
      </w:pPr>
      <w:r w:rsidRPr="009B38E1">
        <w:t>RAID 0</w:t>
      </w:r>
    </w:p>
    <w:p w14:paraId="5890BBF7" w14:textId="77777777" w:rsidR="00BD1E7A" w:rsidRPr="009B38E1" w:rsidRDefault="00BD1E7A" w:rsidP="00A44DBC">
      <w:pPr>
        <w:pStyle w:val="Letterlist"/>
      </w:pPr>
      <w:r w:rsidRPr="009B38E1">
        <w:t>RAID 1</w:t>
      </w:r>
    </w:p>
    <w:p w14:paraId="4387CB5F" w14:textId="77777777" w:rsidR="00BD1E7A" w:rsidRPr="009B38E1" w:rsidRDefault="00BD1E7A" w:rsidP="00A44DBC">
      <w:pPr>
        <w:pStyle w:val="Letterlist"/>
      </w:pPr>
      <w:r w:rsidRPr="009B38E1">
        <w:t>RAID 5</w:t>
      </w:r>
    </w:p>
    <w:p w14:paraId="4B91D0C8" w14:textId="77777777" w:rsidR="00BD1E7A" w:rsidRPr="009B38E1" w:rsidRDefault="00BD1E7A" w:rsidP="00A44DBC">
      <w:pPr>
        <w:pStyle w:val="Letterlist"/>
      </w:pPr>
      <w:r w:rsidRPr="009B38E1">
        <w:t>RAID 6</w:t>
      </w:r>
    </w:p>
    <w:p w14:paraId="34035742" w14:textId="77777777" w:rsidR="00BD1E7A" w:rsidRPr="009B38E1" w:rsidRDefault="00BD1E7A" w:rsidP="00BD1E7A">
      <w:pPr>
        <w:pStyle w:val="ListParagraph"/>
        <w:rPr>
          <w:rFonts w:asciiTheme="minorHAnsi" w:hAnsiTheme="minorHAnsi"/>
          <w:szCs w:val="24"/>
        </w:rPr>
      </w:pPr>
    </w:p>
    <w:p w14:paraId="7F374734" w14:textId="77777777" w:rsidR="00BD1E7A" w:rsidRPr="009B38E1" w:rsidRDefault="00BD1E7A" w:rsidP="00A44DBC">
      <w:pPr>
        <w:pStyle w:val="Numberlist"/>
      </w:pPr>
      <w:r w:rsidRPr="009B38E1">
        <w:lastRenderedPageBreak/>
        <w:t>Which RAID term describes the result of an XOR calculation performed on each disk in a set?</w:t>
      </w:r>
    </w:p>
    <w:p w14:paraId="06B399FE" w14:textId="77777777" w:rsidR="00BD1E7A" w:rsidRPr="009B38E1" w:rsidRDefault="00BD1E7A" w:rsidP="00A44DBC">
      <w:pPr>
        <w:pStyle w:val="Letterlist"/>
        <w:numPr>
          <w:ilvl w:val="1"/>
          <w:numId w:val="133"/>
        </w:numPr>
      </w:pPr>
      <w:r w:rsidRPr="009B38E1">
        <w:t>Hot spare</w:t>
      </w:r>
    </w:p>
    <w:p w14:paraId="332761BE" w14:textId="77777777" w:rsidR="00BD1E7A" w:rsidRPr="009B38E1" w:rsidRDefault="00BD1E7A" w:rsidP="00A44DBC">
      <w:pPr>
        <w:pStyle w:val="Letterlist"/>
      </w:pPr>
      <w:r w:rsidRPr="009B38E1">
        <w:t>Parity</w:t>
      </w:r>
    </w:p>
    <w:p w14:paraId="08DD7FE8" w14:textId="77777777" w:rsidR="00BD1E7A" w:rsidRPr="009B38E1" w:rsidRDefault="00BD1E7A" w:rsidP="00A44DBC">
      <w:pPr>
        <w:pStyle w:val="Letterlist"/>
      </w:pPr>
      <w:r w:rsidRPr="009B38E1">
        <w:t>Redundancy level</w:t>
      </w:r>
    </w:p>
    <w:p w14:paraId="34809E81" w14:textId="77777777" w:rsidR="00BD1E7A" w:rsidRPr="009B38E1" w:rsidRDefault="00BD1E7A" w:rsidP="00A44DBC">
      <w:pPr>
        <w:pStyle w:val="Letterlist"/>
      </w:pPr>
      <w:r w:rsidRPr="009B38E1">
        <w:t>Array split</w:t>
      </w:r>
    </w:p>
    <w:p w14:paraId="454D8FAF" w14:textId="77777777" w:rsidR="00BD1E7A" w:rsidRPr="009B38E1" w:rsidRDefault="00BD1E7A" w:rsidP="00BD1E7A">
      <w:pPr>
        <w:pStyle w:val="ListParagraph"/>
        <w:rPr>
          <w:rFonts w:asciiTheme="minorHAnsi" w:hAnsiTheme="minorHAnsi"/>
          <w:szCs w:val="24"/>
        </w:rPr>
      </w:pPr>
    </w:p>
    <w:p w14:paraId="4B8DF7BA" w14:textId="77777777" w:rsidR="00BD1E7A" w:rsidRPr="009B38E1" w:rsidRDefault="00BD1E7A" w:rsidP="00A44DBC">
      <w:pPr>
        <w:pStyle w:val="Numberlist"/>
      </w:pPr>
      <w:r w:rsidRPr="009B38E1">
        <w:t>Which RAID level is the fastest?</w:t>
      </w:r>
    </w:p>
    <w:p w14:paraId="20657B88" w14:textId="77777777" w:rsidR="00BD1E7A" w:rsidRPr="009B38E1" w:rsidRDefault="00BD1E7A" w:rsidP="00A44DBC">
      <w:pPr>
        <w:pStyle w:val="Letterlist"/>
        <w:numPr>
          <w:ilvl w:val="1"/>
          <w:numId w:val="134"/>
        </w:numPr>
      </w:pPr>
      <w:r w:rsidRPr="009B38E1">
        <w:t>RAID 0</w:t>
      </w:r>
    </w:p>
    <w:p w14:paraId="7040C587" w14:textId="77777777" w:rsidR="00BD1E7A" w:rsidRPr="009B38E1" w:rsidRDefault="00BD1E7A" w:rsidP="00A44DBC">
      <w:pPr>
        <w:pStyle w:val="Letterlist"/>
      </w:pPr>
      <w:r w:rsidRPr="009B38E1">
        <w:t>RAID 1</w:t>
      </w:r>
    </w:p>
    <w:p w14:paraId="7FE6C3ED" w14:textId="77777777" w:rsidR="00BD1E7A" w:rsidRPr="009B38E1" w:rsidRDefault="00BD1E7A" w:rsidP="00A44DBC">
      <w:pPr>
        <w:pStyle w:val="Letterlist"/>
      </w:pPr>
      <w:r w:rsidRPr="009B38E1">
        <w:t>RAID 5</w:t>
      </w:r>
    </w:p>
    <w:p w14:paraId="52F74CEA" w14:textId="77777777" w:rsidR="00BD1E7A" w:rsidRPr="009B38E1" w:rsidRDefault="00BD1E7A" w:rsidP="00A44DBC">
      <w:pPr>
        <w:pStyle w:val="Letterlist"/>
      </w:pPr>
      <w:r w:rsidRPr="009B38E1">
        <w:t>RAID 6</w:t>
      </w:r>
    </w:p>
    <w:p w14:paraId="744E838C" w14:textId="77777777" w:rsidR="00BD1E7A" w:rsidRPr="009B38E1" w:rsidRDefault="00BD1E7A" w:rsidP="00BD1E7A">
      <w:pPr>
        <w:pStyle w:val="ListParagraph"/>
        <w:ind w:left="1440"/>
        <w:rPr>
          <w:rFonts w:asciiTheme="minorHAnsi" w:hAnsiTheme="minorHAnsi"/>
          <w:szCs w:val="24"/>
        </w:rPr>
      </w:pPr>
    </w:p>
    <w:p w14:paraId="03198A33" w14:textId="77777777" w:rsidR="00BD1E7A" w:rsidRPr="009B38E1" w:rsidRDefault="00BD1E7A" w:rsidP="00A44DBC">
      <w:pPr>
        <w:pStyle w:val="Numberlist"/>
      </w:pPr>
      <w:r w:rsidRPr="009B38E1">
        <w:t>Which RAID level can only use 50% of the total disk space?</w:t>
      </w:r>
    </w:p>
    <w:p w14:paraId="05D76F38" w14:textId="77777777" w:rsidR="00BD1E7A" w:rsidRPr="009B38E1" w:rsidRDefault="00BD1E7A" w:rsidP="00A44DBC">
      <w:pPr>
        <w:pStyle w:val="Letterlist"/>
        <w:numPr>
          <w:ilvl w:val="1"/>
          <w:numId w:val="135"/>
        </w:numPr>
      </w:pPr>
      <w:r w:rsidRPr="009B38E1">
        <w:t>RAID 0</w:t>
      </w:r>
    </w:p>
    <w:p w14:paraId="34D25CA9" w14:textId="77777777" w:rsidR="00BD1E7A" w:rsidRPr="009B38E1" w:rsidRDefault="00BD1E7A" w:rsidP="00A44DBC">
      <w:pPr>
        <w:pStyle w:val="Letterlist"/>
      </w:pPr>
      <w:r w:rsidRPr="009B38E1">
        <w:t>RAID 1</w:t>
      </w:r>
    </w:p>
    <w:p w14:paraId="05399B67" w14:textId="77777777" w:rsidR="00BD1E7A" w:rsidRPr="009B38E1" w:rsidRDefault="00BD1E7A" w:rsidP="00A44DBC">
      <w:pPr>
        <w:pStyle w:val="Letterlist"/>
      </w:pPr>
      <w:r w:rsidRPr="009B38E1">
        <w:t>RAID 5</w:t>
      </w:r>
    </w:p>
    <w:p w14:paraId="0E0B64BF" w14:textId="77777777" w:rsidR="00BD1E7A" w:rsidRPr="009B38E1" w:rsidRDefault="00BD1E7A" w:rsidP="00A44DBC">
      <w:pPr>
        <w:pStyle w:val="Letterlist"/>
      </w:pPr>
      <w:r w:rsidRPr="009B38E1">
        <w:t>RAID 6</w:t>
      </w:r>
    </w:p>
    <w:p w14:paraId="6624B68F" w14:textId="77777777" w:rsidR="00BD1E7A" w:rsidRPr="009B38E1" w:rsidRDefault="00BD1E7A" w:rsidP="00BD1E7A">
      <w:pPr>
        <w:pStyle w:val="ListParagraph"/>
        <w:rPr>
          <w:rFonts w:asciiTheme="minorHAnsi" w:hAnsiTheme="minorHAnsi"/>
          <w:szCs w:val="24"/>
        </w:rPr>
      </w:pPr>
    </w:p>
    <w:p w14:paraId="297C72DD" w14:textId="3C602CC4" w:rsidR="00BD1E7A" w:rsidRPr="009B38E1" w:rsidRDefault="00BD1E7A" w:rsidP="00A44DBC">
      <w:pPr>
        <w:pStyle w:val="Numberlist"/>
      </w:pPr>
      <w:r w:rsidRPr="009B38E1">
        <w:t xml:space="preserve">Which RAID level requires </w:t>
      </w:r>
      <w:r w:rsidR="00A44DBC" w:rsidRPr="009B38E1">
        <w:t>three</w:t>
      </w:r>
      <w:r w:rsidRPr="009B38E1">
        <w:t xml:space="preserve"> or more disks?</w:t>
      </w:r>
    </w:p>
    <w:p w14:paraId="264F6174" w14:textId="77777777" w:rsidR="00BD1E7A" w:rsidRPr="009B38E1" w:rsidRDefault="00BD1E7A" w:rsidP="00A44DBC">
      <w:pPr>
        <w:pStyle w:val="Letterlist"/>
        <w:numPr>
          <w:ilvl w:val="1"/>
          <w:numId w:val="136"/>
        </w:numPr>
      </w:pPr>
      <w:r w:rsidRPr="009B38E1">
        <w:t>RAID 0</w:t>
      </w:r>
    </w:p>
    <w:p w14:paraId="4E5A5876" w14:textId="77777777" w:rsidR="00BD1E7A" w:rsidRPr="009B38E1" w:rsidRDefault="00BD1E7A" w:rsidP="00A44DBC">
      <w:pPr>
        <w:pStyle w:val="Letterlist"/>
      </w:pPr>
      <w:r w:rsidRPr="009B38E1">
        <w:t>RAID 1</w:t>
      </w:r>
    </w:p>
    <w:p w14:paraId="7B007EFB" w14:textId="77777777" w:rsidR="00BD1E7A" w:rsidRPr="009B38E1" w:rsidRDefault="00BD1E7A" w:rsidP="00A44DBC">
      <w:pPr>
        <w:pStyle w:val="Letterlist"/>
      </w:pPr>
      <w:r w:rsidRPr="009B38E1">
        <w:t>RAID 5</w:t>
      </w:r>
    </w:p>
    <w:p w14:paraId="5D145466" w14:textId="77777777" w:rsidR="00BD1E7A" w:rsidRPr="009B38E1" w:rsidRDefault="00BD1E7A" w:rsidP="00A44DBC">
      <w:pPr>
        <w:pStyle w:val="Letterlist"/>
      </w:pPr>
      <w:r w:rsidRPr="009B38E1">
        <w:t>RAID 6</w:t>
      </w:r>
    </w:p>
    <w:p w14:paraId="6FF6B893" w14:textId="77777777" w:rsidR="00BD1E7A" w:rsidRPr="009B38E1" w:rsidRDefault="00BD1E7A" w:rsidP="00BD1E7A">
      <w:pPr>
        <w:pStyle w:val="ListParagraph"/>
        <w:rPr>
          <w:rFonts w:asciiTheme="minorHAnsi" w:hAnsiTheme="minorHAnsi"/>
          <w:szCs w:val="24"/>
        </w:rPr>
      </w:pPr>
    </w:p>
    <w:p w14:paraId="6713D257" w14:textId="38FBDE19" w:rsidR="00BD1E7A" w:rsidRPr="009B38E1" w:rsidRDefault="00BD1E7A" w:rsidP="00A44DBC">
      <w:pPr>
        <w:pStyle w:val="Numberlist"/>
      </w:pPr>
      <w:r w:rsidRPr="009B38E1">
        <w:t xml:space="preserve">Which RAID level can tolerate </w:t>
      </w:r>
      <w:r w:rsidR="00A44DBC" w:rsidRPr="009B38E1">
        <w:t>two</w:t>
      </w:r>
      <w:r w:rsidRPr="009B38E1">
        <w:t xml:space="preserve"> disk failures?</w:t>
      </w:r>
    </w:p>
    <w:p w14:paraId="7E794604" w14:textId="77777777" w:rsidR="00BD1E7A" w:rsidRPr="009B38E1" w:rsidRDefault="00BD1E7A" w:rsidP="00A44DBC">
      <w:pPr>
        <w:pStyle w:val="Letterlist"/>
        <w:numPr>
          <w:ilvl w:val="1"/>
          <w:numId w:val="137"/>
        </w:numPr>
      </w:pPr>
      <w:r w:rsidRPr="009B38E1">
        <w:t>RAID 0</w:t>
      </w:r>
    </w:p>
    <w:p w14:paraId="0D8015AC" w14:textId="77777777" w:rsidR="00BD1E7A" w:rsidRPr="009B38E1" w:rsidRDefault="00BD1E7A" w:rsidP="00A44DBC">
      <w:pPr>
        <w:pStyle w:val="Letterlist"/>
      </w:pPr>
      <w:r w:rsidRPr="009B38E1">
        <w:t>RAID 1</w:t>
      </w:r>
    </w:p>
    <w:p w14:paraId="05CC11AC" w14:textId="77777777" w:rsidR="00BD1E7A" w:rsidRPr="009B38E1" w:rsidRDefault="00BD1E7A" w:rsidP="00A44DBC">
      <w:pPr>
        <w:pStyle w:val="Letterlist"/>
      </w:pPr>
      <w:r w:rsidRPr="009B38E1">
        <w:t>RAID 5</w:t>
      </w:r>
    </w:p>
    <w:p w14:paraId="00CEB114" w14:textId="77777777" w:rsidR="00BD1E7A" w:rsidRPr="009B38E1" w:rsidRDefault="00BD1E7A" w:rsidP="00A44DBC">
      <w:pPr>
        <w:pStyle w:val="Letterlist"/>
      </w:pPr>
      <w:r w:rsidRPr="009B38E1">
        <w:t>RAID 6</w:t>
      </w:r>
    </w:p>
    <w:p w14:paraId="146C0B95" w14:textId="77777777" w:rsidR="00BD1E7A" w:rsidRPr="009B38E1" w:rsidRDefault="00BD1E7A" w:rsidP="00BD1E7A">
      <w:pPr>
        <w:pStyle w:val="ListParagraph"/>
        <w:ind w:left="1440"/>
        <w:rPr>
          <w:rFonts w:asciiTheme="minorHAnsi" w:hAnsiTheme="minorHAnsi"/>
          <w:szCs w:val="24"/>
        </w:rPr>
      </w:pPr>
    </w:p>
    <w:p w14:paraId="10051944" w14:textId="6FC6D9B7" w:rsidR="00BD1E7A" w:rsidRPr="009B38E1" w:rsidRDefault="00BD1E7A" w:rsidP="00A44DBC">
      <w:pPr>
        <w:pStyle w:val="Numberlist"/>
      </w:pPr>
      <w:r w:rsidRPr="009B38E1">
        <w:t xml:space="preserve">Given </w:t>
      </w:r>
      <w:r w:rsidR="00A44DBC" w:rsidRPr="009B38E1">
        <w:t>three</w:t>
      </w:r>
      <w:r w:rsidRPr="009B38E1">
        <w:t xml:space="preserve"> disk drives of 2TB each, which level of RAID would provide the best usage of storage space, whilst also providing basic fault tolerance?</w:t>
      </w:r>
    </w:p>
    <w:p w14:paraId="2EA70548" w14:textId="77777777" w:rsidR="00BD1E7A" w:rsidRPr="009B38E1" w:rsidRDefault="00BD1E7A" w:rsidP="00A44DBC">
      <w:pPr>
        <w:pStyle w:val="Letterlist"/>
        <w:numPr>
          <w:ilvl w:val="1"/>
          <w:numId w:val="138"/>
        </w:numPr>
      </w:pPr>
      <w:r w:rsidRPr="009B38E1">
        <w:t>RAID 0</w:t>
      </w:r>
    </w:p>
    <w:p w14:paraId="5882667F" w14:textId="77777777" w:rsidR="00BD1E7A" w:rsidRPr="009B38E1" w:rsidRDefault="00BD1E7A" w:rsidP="00A44DBC">
      <w:pPr>
        <w:pStyle w:val="Letterlist"/>
      </w:pPr>
      <w:r w:rsidRPr="009B38E1">
        <w:t>RAID 1</w:t>
      </w:r>
    </w:p>
    <w:p w14:paraId="1DA2F556" w14:textId="77777777" w:rsidR="00BD1E7A" w:rsidRPr="009B38E1" w:rsidRDefault="00BD1E7A" w:rsidP="00A44DBC">
      <w:pPr>
        <w:pStyle w:val="Letterlist"/>
      </w:pPr>
      <w:r w:rsidRPr="009B38E1">
        <w:t>RAID 5</w:t>
      </w:r>
    </w:p>
    <w:p w14:paraId="0FAAA249" w14:textId="77777777" w:rsidR="00BD1E7A" w:rsidRPr="009B38E1" w:rsidRDefault="00BD1E7A" w:rsidP="00A44DBC">
      <w:pPr>
        <w:pStyle w:val="Letterlist"/>
      </w:pPr>
      <w:r w:rsidRPr="009B38E1">
        <w:lastRenderedPageBreak/>
        <w:t>RAID 6</w:t>
      </w:r>
    </w:p>
    <w:p w14:paraId="20208D48" w14:textId="77777777" w:rsidR="00BD1E7A" w:rsidRPr="009B38E1" w:rsidRDefault="00BD1E7A" w:rsidP="00BD1E7A">
      <w:pPr>
        <w:pStyle w:val="ListParagraph"/>
        <w:ind w:left="1440"/>
        <w:rPr>
          <w:rFonts w:asciiTheme="minorHAnsi" w:hAnsiTheme="minorHAnsi"/>
          <w:szCs w:val="24"/>
        </w:rPr>
      </w:pPr>
      <w:r w:rsidRPr="009B38E1">
        <w:rPr>
          <w:rFonts w:asciiTheme="minorHAnsi" w:hAnsiTheme="minorHAnsi"/>
          <w:szCs w:val="24"/>
        </w:rPr>
        <w:t xml:space="preserve"> </w:t>
      </w:r>
    </w:p>
    <w:p w14:paraId="1BD8D6EE" w14:textId="77777777" w:rsidR="00BD1E7A" w:rsidRPr="009B38E1" w:rsidRDefault="00BD1E7A" w:rsidP="00A44DBC">
      <w:pPr>
        <w:pStyle w:val="Numberlist"/>
      </w:pPr>
      <w:r w:rsidRPr="009B38E1">
        <w:t>Which RAID level should you recommend for a system requiring the best transfer rates which can tolerate total data loss?</w:t>
      </w:r>
    </w:p>
    <w:p w14:paraId="68BA1EC8" w14:textId="77777777" w:rsidR="00BD1E7A" w:rsidRPr="009B38E1" w:rsidRDefault="00BD1E7A" w:rsidP="00A44DBC">
      <w:pPr>
        <w:pStyle w:val="Letterlist"/>
        <w:numPr>
          <w:ilvl w:val="1"/>
          <w:numId w:val="139"/>
        </w:numPr>
      </w:pPr>
      <w:r w:rsidRPr="009B38E1">
        <w:t>RAID 0</w:t>
      </w:r>
    </w:p>
    <w:p w14:paraId="473BD2F2" w14:textId="77777777" w:rsidR="00BD1E7A" w:rsidRPr="009B38E1" w:rsidRDefault="00BD1E7A" w:rsidP="00A44DBC">
      <w:pPr>
        <w:pStyle w:val="Letterlist"/>
      </w:pPr>
      <w:r w:rsidRPr="009B38E1">
        <w:t>RAID 1</w:t>
      </w:r>
    </w:p>
    <w:p w14:paraId="5D186428" w14:textId="77777777" w:rsidR="00BD1E7A" w:rsidRPr="009B38E1" w:rsidRDefault="00BD1E7A" w:rsidP="00A44DBC">
      <w:pPr>
        <w:pStyle w:val="Letterlist"/>
      </w:pPr>
      <w:r w:rsidRPr="009B38E1">
        <w:t>RAID 5</w:t>
      </w:r>
    </w:p>
    <w:p w14:paraId="0BC72EFF" w14:textId="77777777" w:rsidR="00BD1E7A" w:rsidRPr="009B38E1" w:rsidRDefault="00BD1E7A" w:rsidP="00A44DBC">
      <w:pPr>
        <w:pStyle w:val="Letterlist"/>
      </w:pPr>
      <w:r w:rsidRPr="009B38E1">
        <w:t>RAID 6</w:t>
      </w:r>
    </w:p>
    <w:p w14:paraId="7362A5A8" w14:textId="77777777" w:rsidR="00BD1E7A" w:rsidRPr="009B38E1" w:rsidRDefault="00BD1E7A" w:rsidP="00BD1E7A">
      <w:pPr>
        <w:pStyle w:val="ListParagraph"/>
        <w:ind w:left="1440"/>
        <w:rPr>
          <w:rFonts w:asciiTheme="minorHAnsi" w:hAnsiTheme="minorHAnsi"/>
          <w:szCs w:val="24"/>
        </w:rPr>
      </w:pPr>
    </w:p>
    <w:p w14:paraId="2A7A00A3" w14:textId="77777777" w:rsidR="00BD1E7A" w:rsidRPr="009B38E1" w:rsidRDefault="00BD1E7A" w:rsidP="00A44DBC">
      <w:pPr>
        <w:pStyle w:val="Numberlist"/>
      </w:pPr>
      <w:r w:rsidRPr="009B38E1">
        <w:t>Which RAID level provides a total volume capacity equal to all disks?</w:t>
      </w:r>
    </w:p>
    <w:p w14:paraId="2577488E" w14:textId="77777777" w:rsidR="00BD1E7A" w:rsidRPr="009B38E1" w:rsidRDefault="00BD1E7A" w:rsidP="00A44DBC">
      <w:pPr>
        <w:pStyle w:val="Letterlist"/>
        <w:numPr>
          <w:ilvl w:val="1"/>
          <w:numId w:val="140"/>
        </w:numPr>
      </w:pPr>
      <w:r w:rsidRPr="009B38E1">
        <w:t>RAID 0</w:t>
      </w:r>
    </w:p>
    <w:p w14:paraId="6C27332B" w14:textId="77777777" w:rsidR="00BD1E7A" w:rsidRPr="009B38E1" w:rsidRDefault="00BD1E7A" w:rsidP="00A44DBC">
      <w:pPr>
        <w:pStyle w:val="Letterlist"/>
      </w:pPr>
      <w:r w:rsidRPr="009B38E1">
        <w:t>RAID 1</w:t>
      </w:r>
    </w:p>
    <w:p w14:paraId="36E2F2AE" w14:textId="77777777" w:rsidR="00BD1E7A" w:rsidRPr="009B38E1" w:rsidRDefault="00BD1E7A" w:rsidP="00A44DBC">
      <w:pPr>
        <w:pStyle w:val="Letterlist"/>
      </w:pPr>
      <w:r w:rsidRPr="009B38E1">
        <w:t>RAID 5</w:t>
      </w:r>
    </w:p>
    <w:p w14:paraId="3B84D301" w14:textId="77777777" w:rsidR="00BD1E7A" w:rsidRPr="009B38E1" w:rsidRDefault="00BD1E7A" w:rsidP="00A44DBC">
      <w:pPr>
        <w:pStyle w:val="Letterlist"/>
      </w:pPr>
      <w:r w:rsidRPr="009B38E1">
        <w:t>RAID 6</w:t>
      </w:r>
      <w:r w:rsidRPr="009B38E1">
        <w:br/>
      </w:r>
    </w:p>
    <w:p w14:paraId="719FA660" w14:textId="5DBB12F3" w:rsidR="00BD1E7A" w:rsidRPr="009B38E1" w:rsidRDefault="00BD1E7A" w:rsidP="00A44DBC">
      <w:pPr>
        <w:pStyle w:val="Numberlist"/>
      </w:pPr>
      <w:r w:rsidRPr="009B38E1">
        <w:t xml:space="preserve">You are inspecting a RAID system and note that it has </w:t>
      </w:r>
      <w:r w:rsidR="00A44DBC" w:rsidRPr="009B38E1">
        <w:t>seven</w:t>
      </w:r>
      <w:r w:rsidRPr="009B38E1">
        <w:t xml:space="preserve"> disks each containing 500GB of space. You find that the total available disk space is 3TB. Which RAID level is in use?</w:t>
      </w:r>
    </w:p>
    <w:p w14:paraId="14BEA8FD" w14:textId="77777777" w:rsidR="00BD1E7A" w:rsidRPr="009B38E1" w:rsidRDefault="00BD1E7A" w:rsidP="00A44DBC">
      <w:pPr>
        <w:pStyle w:val="Letterlist"/>
        <w:numPr>
          <w:ilvl w:val="1"/>
          <w:numId w:val="142"/>
        </w:numPr>
      </w:pPr>
      <w:r w:rsidRPr="009B38E1">
        <w:t>RAID 0</w:t>
      </w:r>
    </w:p>
    <w:p w14:paraId="7165ABFA" w14:textId="77777777" w:rsidR="00BD1E7A" w:rsidRPr="009B38E1" w:rsidRDefault="00BD1E7A" w:rsidP="00A44DBC">
      <w:pPr>
        <w:pStyle w:val="Letterlist"/>
      </w:pPr>
      <w:r w:rsidRPr="009B38E1">
        <w:t>RAID 1</w:t>
      </w:r>
    </w:p>
    <w:p w14:paraId="64838D41" w14:textId="77777777" w:rsidR="00BD1E7A" w:rsidRPr="009B38E1" w:rsidRDefault="00BD1E7A" w:rsidP="00A44DBC">
      <w:pPr>
        <w:pStyle w:val="Letterlist"/>
      </w:pPr>
      <w:r w:rsidRPr="009B38E1">
        <w:t>RAID 5</w:t>
      </w:r>
    </w:p>
    <w:p w14:paraId="25CEE522" w14:textId="77777777" w:rsidR="00BD1E7A" w:rsidRPr="009B38E1" w:rsidRDefault="00BD1E7A" w:rsidP="00A44DBC">
      <w:pPr>
        <w:pStyle w:val="Letterlist"/>
      </w:pPr>
      <w:r w:rsidRPr="009B38E1">
        <w:t>RAID 6</w:t>
      </w:r>
    </w:p>
    <w:p w14:paraId="0D39201F" w14:textId="77777777" w:rsidR="00BD1E7A" w:rsidRPr="009B38E1" w:rsidRDefault="00BD1E7A" w:rsidP="00BD1E7A">
      <w:pPr>
        <w:pStyle w:val="ListParagraph"/>
        <w:ind w:left="1440"/>
        <w:rPr>
          <w:rFonts w:asciiTheme="minorHAnsi" w:hAnsiTheme="minorHAnsi"/>
          <w:szCs w:val="24"/>
        </w:rPr>
      </w:pPr>
    </w:p>
    <w:p w14:paraId="639205C6" w14:textId="77777777" w:rsidR="00BD1E7A" w:rsidRPr="009B38E1" w:rsidRDefault="00BD1E7A" w:rsidP="00A44DBC">
      <w:pPr>
        <w:pStyle w:val="Numberlist"/>
      </w:pPr>
      <w:r w:rsidRPr="009B38E1">
        <w:t xml:space="preserve"> Which one of these is characteristic of RAID 5?</w:t>
      </w:r>
    </w:p>
    <w:p w14:paraId="73F465D4" w14:textId="77777777" w:rsidR="00BD1E7A" w:rsidRPr="009B38E1" w:rsidRDefault="00BD1E7A" w:rsidP="00A44DBC">
      <w:pPr>
        <w:pStyle w:val="Letterlist"/>
        <w:numPr>
          <w:ilvl w:val="1"/>
          <w:numId w:val="141"/>
        </w:numPr>
      </w:pPr>
      <w:r w:rsidRPr="009B38E1">
        <w:t>Distributed parity</w:t>
      </w:r>
    </w:p>
    <w:p w14:paraId="01F35B3F" w14:textId="16DF8597" w:rsidR="00BD1E7A" w:rsidRPr="009B38E1" w:rsidRDefault="00BD1E7A" w:rsidP="00A44DBC">
      <w:pPr>
        <w:pStyle w:val="Letterlist"/>
      </w:pPr>
      <w:r w:rsidRPr="009B38E1">
        <w:t xml:space="preserve">No </w:t>
      </w:r>
      <w:r w:rsidR="00A44DBC" w:rsidRPr="009B38E1">
        <w:t>p</w:t>
      </w:r>
      <w:r w:rsidRPr="009B38E1">
        <w:t>arity</w:t>
      </w:r>
    </w:p>
    <w:p w14:paraId="700042A5" w14:textId="77777777" w:rsidR="00BD1E7A" w:rsidRPr="009B38E1" w:rsidRDefault="00BD1E7A" w:rsidP="00A44DBC">
      <w:pPr>
        <w:pStyle w:val="Letterlist"/>
      </w:pPr>
      <w:r w:rsidRPr="009B38E1">
        <w:t>All parity in a single disk</w:t>
      </w:r>
    </w:p>
    <w:p w14:paraId="043B25F4" w14:textId="73B8930B" w:rsidR="00BD1E7A" w:rsidRPr="009B38E1" w:rsidRDefault="00BD1E7A" w:rsidP="00A44DBC">
      <w:pPr>
        <w:pStyle w:val="Letterlist"/>
      </w:pPr>
      <w:r w:rsidRPr="009B38E1">
        <w:t xml:space="preserve">Double </w:t>
      </w:r>
      <w:r w:rsidR="00A44DBC" w:rsidRPr="009B38E1">
        <w:t>p</w:t>
      </w:r>
      <w:r w:rsidRPr="009B38E1">
        <w:t>arity</w:t>
      </w:r>
    </w:p>
    <w:p w14:paraId="67104B35" w14:textId="77777777" w:rsidR="00A44DBC" w:rsidRPr="009B38E1" w:rsidRDefault="00A44DBC" w:rsidP="00A44DBC">
      <w:pPr>
        <w:pStyle w:val="Letterlist"/>
        <w:numPr>
          <w:ilvl w:val="0"/>
          <w:numId w:val="0"/>
        </w:numPr>
        <w:ind w:left="1701"/>
      </w:pPr>
    </w:p>
    <w:p w14:paraId="6C2BAE38" w14:textId="77777777" w:rsidR="00BD1E7A" w:rsidRPr="009B38E1" w:rsidRDefault="00BD1E7A" w:rsidP="00A44DBC">
      <w:pPr>
        <w:pStyle w:val="Numberlist"/>
      </w:pPr>
      <w:r w:rsidRPr="009B38E1">
        <w:t xml:space="preserve"> Which of the following raid levels provides maximum usable disk space?</w:t>
      </w:r>
    </w:p>
    <w:p w14:paraId="62C79D77" w14:textId="77777777" w:rsidR="00BD1E7A" w:rsidRPr="009B38E1" w:rsidRDefault="00BD1E7A" w:rsidP="00A44DBC">
      <w:pPr>
        <w:pStyle w:val="Letterlist"/>
        <w:numPr>
          <w:ilvl w:val="1"/>
          <w:numId w:val="143"/>
        </w:numPr>
      </w:pPr>
      <w:r w:rsidRPr="009B38E1">
        <w:t>RAID 1</w:t>
      </w:r>
    </w:p>
    <w:p w14:paraId="1EF0D9A4" w14:textId="77777777" w:rsidR="00BD1E7A" w:rsidRPr="009B38E1" w:rsidRDefault="00BD1E7A" w:rsidP="00A44DBC">
      <w:pPr>
        <w:pStyle w:val="Letterlist"/>
      </w:pPr>
      <w:r w:rsidRPr="009B38E1">
        <w:t>RAID 0</w:t>
      </w:r>
    </w:p>
    <w:p w14:paraId="18DA2247" w14:textId="77777777" w:rsidR="00BD1E7A" w:rsidRPr="009B38E1" w:rsidRDefault="00BD1E7A" w:rsidP="00A44DBC">
      <w:pPr>
        <w:pStyle w:val="Letterlist"/>
      </w:pPr>
      <w:r w:rsidRPr="009B38E1">
        <w:t>RAID 5</w:t>
      </w:r>
    </w:p>
    <w:p w14:paraId="0361AC07" w14:textId="77777777" w:rsidR="00BD1E7A" w:rsidRPr="009B38E1" w:rsidRDefault="00BD1E7A" w:rsidP="00A44DBC">
      <w:pPr>
        <w:pStyle w:val="Letterlist"/>
      </w:pPr>
      <w:r w:rsidRPr="009B38E1">
        <w:t>RAID 6</w:t>
      </w:r>
    </w:p>
    <w:p w14:paraId="55113ECA" w14:textId="77777777" w:rsidR="00BD1E7A" w:rsidRPr="009B38E1" w:rsidRDefault="00BD1E7A" w:rsidP="00BD1E7A">
      <w:pPr>
        <w:pStyle w:val="ListParagraph"/>
        <w:ind w:left="1440"/>
        <w:rPr>
          <w:rFonts w:asciiTheme="minorHAnsi" w:hAnsiTheme="minorHAnsi"/>
          <w:szCs w:val="24"/>
        </w:rPr>
      </w:pPr>
    </w:p>
    <w:p w14:paraId="11A2B8B5" w14:textId="77777777" w:rsidR="00BD1E7A" w:rsidRPr="009B38E1" w:rsidRDefault="00BD1E7A" w:rsidP="00A44DBC">
      <w:pPr>
        <w:pStyle w:val="Numberlist"/>
      </w:pPr>
      <w:r w:rsidRPr="009B38E1">
        <w:lastRenderedPageBreak/>
        <w:t xml:space="preserve">You are working with a media house using a lot of graphics/video applications. They need large throughput for video playback without any jitter and since they are a publishing business, they cannot afford downtime. Even if there is any downtime the data needs to be quickly reconstructed to enable work to continue as quickly as possible. Which RAID level should you recommend? </w:t>
      </w:r>
    </w:p>
    <w:p w14:paraId="2A94ABC1" w14:textId="613452AB" w:rsidR="00BD1E7A" w:rsidRPr="009B38E1" w:rsidRDefault="00A44DBC" w:rsidP="00A44DBC">
      <w:pPr>
        <w:pStyle w:val="Letterlist"/>
        <w:numPr>
          <w:ilvl w:val="1"/>
          <w:numId w:val="144"/>
        </w:numPr>
      </w:pPr>
      <w:r w:rsidRPr="009B38E1">
        <w:t>RAID</w:t>
      </w:r>
      <w:r w:rsidR="00BD1E7A" w:rsidRPr="009B38E1">
        <w:t xml:space="preserve"> 5</w:t>
      </w:r>
    </w:p>
    <w:p w14:paraId="248DE734" w14:textId="217AD648" w:rsidR="00BD1E7A" w:rsidRPr="009B38E1" w:rsidRDefault="00A44DBC" w:rsidP="00A44DBC">
      <w:pPr>
        <w:pStyle w:val="Letterlist"/>
      </w:pPr>
      <w:r w:rsidRPr="009B38E1">
        <w:t xml:space="preserve">RAID </w:t>
      </w:r>
      <w:r w:rsidR="00BD1E7A" w:rsidRPr="009B38E1">
        <w:t>10</w:t>
      </w:r>
    </w:p>
    <w:p w14:paraId="72EB726E" w14:textId="707BF40D" w:rsidR="00BD1E7A" w:rsidRPr="009B38E1" w:rsidRDefault="00A44DBC" w:rsidP="00A44DBC">
      <w:pPr>
        <w:pStyle w:val="Letterlist"/>
      </w:pPr>
      <w:r w:rsidRPr="009B38E1">
        <w:t>RAID</w:t>
      </w:r>
      <w:r w:rsidR="00BD1E7A" w:rsidRPr="009B38E1">
        <w:t xml:space="preserve"> 6</w:t>
      </w:r>
    </w:p>
    <w:p w14:paraId="4D91DD2C" w14:textId="3A5FE3DF" w:rsidR="00BD1E7A" w:rsidRPr="009B38E1" w:rsidRDefault="00A44DBC" w:rsidP="00A44DBC">
      <w:pPr>
        <w:pStyle w:val="Letterlist"/>
      </w:pPr>
      <w:r w:rsidRPr="009B38E1">
        <w:t>RAID</w:t>
      </w:r>
      <w:r w:rsidR="00BD1E7A" w:rsidRPr="009B38E1">
        <w:t xml:space="preserve"> 01</w:t>
      </w:r>
    </w:p>
    <w:p w14:paraId="6FDEBA85" w14:textId="77777777" w:rsidR="00BD1E7A" w:rsidRPr="009B38E1" w:rsidRDefault="00BD1E7A" w:rsidP="00BD1E7A">
      <w:pPr>
        <w:pStyle w:val="ListParagraph"/>
        <w:ind w:left="1440"/>
        <w:rPr>
          <w:rFonts w:asciiTheme="minorHAnsi" w:hAnsiTheme="minorHAnsi"/>
          <w:szCs w:val="24"/>
        </w:rPr>
      </w:pPr>
    </w:p>
    <w:p w14:paraId="4EA682D7" w14:textId="54E1C12D" w:rsidR="00BD1E7A" w:rsidRPr="009B38E1" w:rsidRDefault="00BD1E7A" w:rsidP="00A44DBC">
      <w:pPr>
        <w:pStyle w:val="Numberlist"/>
      </w:pPr>
      <w:r w:rsidRPr="009B38E1">
        <w:t xml:space="preserve">You are setting up a new RAID system with </w:t>
      </w:r>
      <w:r w:rsidR="00A44DBC" w:rsidRPr="009B38E1">
        <w:t>seven</w:t>
      </w:r>
      <w:r w:rsidRPr="009B38E1">
        <w:t xml:space="preserve"> drives. You require improved read performance and fault tolerance for </w:t>
      </w:r>
      <w:r w:rsidR="00A44DBC" w:rsidRPr="009B38E1">
        <w:t>two</w:t>
      </w:r>
      <w:r w:rsidRPr="009B38E1">
        <w:t xml:space="preserve"> disk failures. You also need to ensure you make the most of the space available across the disks. Which RAID level should you choose?</w:t>
      </w:r>
    </w:p>
    <w:p w14:paraId="64F65C21" w14:textId="77777777" w:rsidR="00BD1E7A" w:rsidRPr="009B38E1" w:rsidRDefault="00BD1E7A" w:rsidP="00A44DBC">
      <w:pPr>
        <w:pStyle w:val="Letterlist"/>
        <w:numPr>
          <w:ilvl w:val="1"/>
          <w:numId w:val="145"/>
        </w:numPr>
      </w:pPr>
      <w:r w:rsidRPr="009B38E1">
        <w:t>RAID 0</w:t>
      </w:r>
    </w:p>
    <w:p w14:paraId="5A3938A6" w14:textId="77777777" w:rsidR="00BD1E7A" w:rsidRPr="009B38E1" w:rsidRDefault="00BD1E7A" w:rsidP="00A44DBC">
      <w:pPr>
        <w:pStyle w:val="Letterlist"/>
      </w:pPr>
      <w:r w:rsidRPr="009B38E1">
        <w:t>RAID 15</w:t>
      </w:r>
    </w:p>
    <w:p w14:paraId="603F3043" w14:textId="77777777" w:rsidR="00BD1E7A" w:rsidRPr="009B38E1" w:rsidRDefault="00BD1E7A" w:rsidP="00A44DBC">
      <w:pPr>
        <w:pStyle w:val="Letterlist"/>
      </w:pPr>
      <w:r w:rsidRPr="009B38E1">
        <w:t>RAID 5</w:t>
      </w:r>
    </w:p>
    <w:p w14:paraId="732B731F" w14:textId="77777777" w:rsidR="00BD1E7A" w:rsidRPr="009B38E1" w:rsidRDefault="00BD1E7A" w:rsidP="00A44DBC">
      <w:pPr>
        <w:pStyle w:val="Letterlist"/>
      </w:pPr>
      <w:r w:rsidRPr="009B38E1">
        <w:t>RAID 6</w:t>
      </w:r>
    </w:p>
    <w:p w14:paraId="64EC64F8" w14:textId="77777777" w:rsidR="00BD1E7A" w:rsidRPr="009B38E1" w:rsidRDefault="00BD1E7A" w:rsidP="00BD1E7A">
      <w:pPr>
        <w:spacing w:before="100" w:beforeAutospacing="1" w:after="100" w:afterAutospacing="1" w:line="240" w:lineRule="auto"/>
        <w:rPr>
          <w:rFonts w:eastAsia="Times New Roman" w:cs="Times New Roman"/>
          <w:kern w:val="0"/>
          <w:lang w:eastAsia="en-GB"/>
          <w14:ligatures w14:val="none"/>
        </w:rPr>
      </w:pPr>
    </w:p>
    <w:p w14:paraId="5BEA6FE9" w14:textId="77777777" w:rsidR="00BD1E7A" w:rsidRPr="009B38E1" w:rsidRDefault="00BD1E7A" w:rsidP="00BD1E7A">
      <w:pPr>
        <w:spacing w:before="100" w:beforeAutospacing="1" w:after="100" w:afterAutospacing="1" w:line="240" w:lineRule="auto"/>
        <w:rPr>
          <w:rFonts w:eastAsia="Times New Roman" w:cs="Times New Roman"/>
          <w:kern w:val="0"/>
          <w:lang w:eastAsia="en-GB"/>
          <w14:ligatures w14:val="none"/>
        </w:rPr>
      </w:pPr>
    </w:p>
    <w:p w14:paraId="4BD4141D" w14:textId="77777777" w:rsidR="00BD1E7A" w:rsidRPr="009B38E1" w:rsidRDefault="00BD1E7A" w:rsidP="00BD1E7A">
      <w:pPr>
        <w:spacing w:before="100" w:beforeAutospacing="1" w:after="100" w:afterAutospacing="1" w:line="240" w:lineRule="auto"/>
        <w:rPr>
          <w:rFonts w:asciiTheme="minorHAnsi" w:eastAsia="Times New Roman" w:hAnsiTheme="minorHAnsi" w:cs="Times New Roman"/>
          <w:kern w:val="0"/>
          <w:szCs w:val="24"/>
          <w:lang w:eastAsia="en-GB"/>
          <w14:ligatures w14:val="none"/>
        </w:rPr>
      </w:pPr>
    </w:p>
    <w:p w14:paraId="3DD62F89" w14:textId="11A73B24" w:rsidR="004765BA" w:rsidRPr="009B38E1" w:rsidRDefault="00EA529D" w:rsidP="00FB49AA">
      <w:pPr>
        <w:pStyle w:val="Heading1"/>
        <w:ind w:left="1134" w:hanging="1134"/>
        <w:rPr>
          <w:bCs/>
        </w:rPr>
      </w:pPr>
      <w:bookmarkStart w:id="11" w:name="_Toc205455918"/>
      <w:r w:rsidRPr="009B38E1">
        <w:lastRenderedPageBreak/>
        <w:t>Activity</w:t>
      </w:r>
      <w:r w:rsidR="00FB49AA" w:rsidRPr="009B38E1">
        <w:t xml:space="preserve"> </w:t>
      </w:r>
      <w:r w:rsidR="004765BA" w:rsidRPr="009B38E1">
        <w:t xml:space="preserve">7: </w:t>
      </w:r>
      <w:r w:rsidR="009F7FDA" w:rsidRPr="009B38E1">
        <w:t xml:space="preserve">Recommend </w:t>
      </w:r>
      <w:r w:rsidR="004765BA" w:rsidRPr="009B38E1">
        <w:t>Windows vs Linux Server</w:t>
      </w:r>
      <w:bookmarkEnd w:id="11"/>
      <w:r w:rsidR="00FB49AA" w:rsidRPr="009B38E1">
        <w:t xml:space="preserve"> </w:t>
      </w:r>
    </w:p>
    <w:p w14:paraId="50CE7FFF" w14:textId="77777777" w:rsidR="00E14496" w:rsidRPr="009B38E1" w:rsidRDefault="00E14496" w:rsidP="00FD5902">
      <w:pPr>
        <w:pStyle w:val="Heading2"/>
        <w:rPr>
          <w:rFonts w:eastAsia="Times New Roman"/>
          <w:lang w:eastAsia="en-GB"/>
        </w:rPr>
      </w:pPr>
      <w:r w:rsidRPr="009B38E1">
        <w:rPr>
          <w:rFonts w:eastAsia="Times New Roman"/>
          <w:lang w:eastAsia="en-GB"/>
        </w:rPr>
        <w:t>Scenario</w:t>
      </w:r>
    </w:p>
    <w:p w14:paraId="60D49BE8" w14:textId="4687B4FE" w:rsidR="00E14496" w:rsidRPr="009B38E1" w:rsidRDefault="004765BA" w:rsidP="00A44DBC">
      <w:pPr>
        <w:rPr>
          <w:lang w:eastAsia="en-GB"/>
        </w:rPr>
      </w:pPr>
      <w:r w:rsidRPr="009B38E1">
        <w:rPr>
          <w:lang w:eastAsia="en-GB"/>
        </w:rPr>
        <w:t>You are part of the network Team at LB Solutions, a fast-growing company that needs to setup a new server infrastructure in one of their corporate headquarters to support its expanding operations. Your business is considering Windows Server or Linux Server</w:t>
      </w:r>
      <w:r w:rsidR="00DE0007" w:rsidRPr="009B38E1">
        <w:rPr>
          <w:lang w:eastAsia="en-GB"/>
        </w:rPr>
        <w:t>,</w:t>
      </w:r>
      <w:r w:rsidRPr="009B38E1">
        <w:rPr>
          <w:lang w:eastAsia="en-GB"/>
        </w:rPr>
        <w:t xml:space="preserve"> and you have been delegated the task of evaluating both options and recommend the best solution to meet the business needs.</w:t>
      </w:r>
    </w:p>
    <w:p w14:paraId="46A33BE6" w14:textId="77777777" w:rsidR="00DE0007" w:rsidRPr="009B38E1" w:rsidRDefault="00DE0007" w:rsidP="00DE0007">
      <w:pPr>
        <w:pStyle w:val="NoSpacing"/>
        <w:rPr>
          <w:rFonts w:eastAsia="Times New Roman"/>
          <w:lang w:val="en-GB" w:eastAsia="en-GB"/>
        </w:rPr>
      </w:pPr>
    </w:p>
    <w:p w14:paraId="1B56C0B5" w14:textId="77777777" w:rsidR="00E14496" w:rsidRPr="009B38E1" w:rsidRDefault="004765BA" w:rsidP="00FD5902">
      <w:pPr>
        <w:pStyle w:val="Heading2"/>
        <w:rPr>
          <w:rFonts w:eastAsia="Times New Roman"/>
          <w:sz w:val="22"/>
          <w:szCs w:val="22"/>
          <w:lang w:eastAsia="en-GB"/>
        </w:rPr>
      </w:pPr>
      <w:r w:rsidRPr="009B38E1">
        <w:rPr>
          <w:rFonts w:eastAsia="Times New Roman"/>
          <w:lang w:eastAsia="en-GB"/>
        </w:rPr>
        <w:t>Objectives</w:t>
      </w:r>
    </w:p>
    <w:p w14:paraId="17BE2383" w14:textId="370BF5A7" w:rsidR="00E14496" w:rsidRPr="009B38E1" w:rsidRDefault="004765BA" w:rsidP="00DE0007">
      <w:pPr>
        <w:rPr>
          <w:lang w:eastAsia="en-GB"/>
        </w:rPr>
      </w:pPr>
      <w:r w:rsidRPr="009B38E1">
        <w:rPr>
          <w:lang w:eastAsia="en-GB"/>
        </w:rPr>
        <w:t xml:space="preserve">Recommend a </w:t>
      </w:r>
      <w:r w:rsidR="00DE0007" w:rsidRPr="009B38E1">
        <w:rPr>
          <w:lang w:eastAsia="en-GB"/>
        </w:rPr>
        <w:t>s</w:t>
      </w:r>
      <w:r w:rsidRPr="009B38E1">
        <w:rPr>
          <w:lang w:eastAsia="en-GB"/>
        </w:rPr>
        <w:t>erver solution for a new corporate headquarters.</w:t>
      </w:r>
    </w:p>
    <w:p w14:paraId="37AE2B47" w14:textId="77777777" w:rsidR="00DE0007" w:rsidRPr="009B38E1" w:rsidRDefault="00DE0007" w:rsidP="00DE0007">
      <w:pPr>
        <w:pStyle w:val="NoSpacing"/>
        <w:rPr>
          <w:rFonts w:eastAsia="Times New Roman"/>
          <w:lang w:val="en-GB" w:eastAsia="en-GB"/>
        </w:rPr>
      </w:pPr>
    </w:p>
    <w:p w14:paraId="0FDFDC5F" w14:textId="3E0EC78C" w:rsidR="004765BA" w:rsidRPr="009B38E1" w:rsidRDefault="00E14496" w:rsidP="00FD5902">
      <w:pPr>
        <w:pStyle w:val="Heading2"/>
        <w:rPr>
          <w:rFonts w:eastAsia="Times New Roman"/>
          <w:sz w:val="22"/>
          <w:szCs w:val="22"/>
          <w:lang w:eastAsia="en-GB"/>
        </w:rPr>
      </w:pPr>
      <w:r w:rsidRPr="009B38E1">
        <w:rPr>
          <w:rFonts w:eastAsia="Times New Roman" w:cs="Segoe UI Emoji"/>
          <w:lang w:eastAsia="en-GB"/>
        </w:rPr>
        <w:t>Step</w:t>
      </w:r>
      <w:r w:rsidR="004765BA" w:rsidRPr="009B38E1">
        <w:rPr>
          <w:rFonts w:eastAsia="Times New Roman"/>
          <w:lang w:eastAsia="en-GB"/>
        </w:rPr>
        <w:t xml:space="preserve"> 1: Understanding </w:t>
      </w:r>
      <w:r w:rsidR="00DE0007" w:rsidRPr="009B38E1">
        <w:rPr>
          <w:rFonts w:eastAsia="Times New Roman"/>
          <w:lang w:eastAsia="en-GB"/>
        </w:rPr>
        <w:t>b</w:t>
      </w:r>
      <w:r w:rsidR="004765BA" w:rsidRPr="009B38E1">
        <w:rPr>
          <w:rFonts w:eastAsia="Times New Roman"/>
          <w:lang w:eastAsia="en-GB"/>
        </w:rPr>
        <w:t xml:space="preserve">usiness </w:t>
      </w:r>
      <w:r w:rsidR="00DE0007" w:rsidRPr="009B38E1">
        <w:rPr>
          <w:rFonts w:eastAsia="Times New Roman"/>
          <w:lang w:eastAsia="en-GB"/>
        </w:rPr>
        <w:t>r</w:t>
      </w:r>
      <w:r w:rsidR="004765BA" w:rsidRPr="009B38E1">
        <w:rPr>
          <w:rFonts w:eastAsia="Times New Roman"/>
          <w:lang w:eastAsia="en-GB"/>
        </w:rPr>
        <w:t>equirements</w:t>
      </w:r>
    </w:p>
    <w:p w14:paraId="1A15DC5D" w14:textId="77777777" w:rsidR="004765BA" w:rsidRPr="009B38E1" w:rsidRDefault="004765BA" w:rsidP="00DE0007">
      <w:pPr>
        <w:rPr>
          <w:lang w:eastAsia="en-GB"/>
        </w:rPr>
      </w:pPr>
      <w:r w:rsidRPr="009B38E1">
        <w:rPr>
          <w:lang w:eastAsia="en-GB"/>
        </w:rPr>
        <w:t>The new branch will have multiple departments with the following requirements</w:t>
      </w:r>
      <w:r w:rsidRPr="009B38E1">
        <w:rPr>
          <w:b/>
          <w:lang w:eastAsia="en-GB"/>
        </w:rPr>
        <w:t xml:space="preserve"> </w:t>
      </w:r>
      <w:r w:rsidRPr="009B38E1">
        <w:rPr>
          <w:lang w:eastAsia="en-GB"/>
        </w:rPr>
        <w:t>server requirements:</w:t>
      </w:r>
    </w:p>
    <w:tbl>
      <w:tblPr>
        <w:tblStyle w:val="ListTable3-Accent5"/>
        <w:tblW w:w="0" w:type="auto"/>
        <w:tblLook w:val="0020" w:firstRow="1" w:lastRow="0" w:firstColumn="0" w:lastColumn="0" w:noHBand="0" w:noVBand="0"/>
      </w:tblPr>
      <w:tblGrid>
        <w:gridCol w:w="1441"/>
        <w:gridCol w:w="2508"/>
        <w:gridCol w:w="2000"/>
        <w:gridCol w:w="2410"/>
        <w:gridCol w:w="1835"/>
      </w:tblGrid>
      <w:tr w:rsidR="004765BA" w:rsidRPr="009B38E1" w14:paraId="488BD4BA" w14:textId="77777777" w:rsidTr="00DE000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1" w:type="dxa"/>
          </w:tcPr>
          <w:p w14:paraId="53B3A9EF" w14:textId="77777777" w:rsidR="004765BA" w:rsidRPr="009B38E1" w:rsidRDefault="004765BA" w:rsidP="00DE0007">
            <w:pPr>
              <w:pStyle w:val="Tableheading2"/>
              <w:rPr>
                <w:b/>
                <w:bCs/>
                <w:lang w:eastAsia="en-GB"/>
              </w:rPr>
            </w:pPr>
            <w:r w:rsidRPr="009B38E1">
              <w:rPr>
                <w:b/>
                <w:bCs/>
                <w:lang w:eastAsia="en-GB"/>
              </w:rPr>
              <w:t>Department</w:t>
            </w:r>
            <w:r w:rsidRPr="009B38E1">
              <w:rPr>
                <w:b/>
                <w:bCs/>
                <w:lang w:eastAsia="en-GB"/>
              </w:rPr>
              <w:tab/>
            </w:r>
          </w:p>
        </w:tc>
        <w:tc>
          <w:tcPr>
            <w:tcW w:w="2508" w:type="dxa"/>
          </w:tcPr>
          <w:p w14:paraId="2E8B20F9" w14:textId="77777777" w:rsidR="004765BA" w:rsidRPr="009B38E1" w:rsidRDefault="004765BA" w:rsidP="00DE0007">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Server Usage</w:t>
            </w:r>
          </w:p>
        </w:tc>
        <w:tc>
          <w:tcPr>
            <w:cnfStyle w:val="000010000000" w:firstRow="0" w:lastRow="0" w:firstColumn="0" w:lastColumn="0" w:oddVBand="1" w:evenVBand="0" w:oddHBand="0" w:evenHBand="0" w:firstRowFirstColumn="0" w:firstRowLastColumn="0" w:lastRowFirstColumn="0" w:lastRowLastColumn="0"/>
            <w:tcW w:w="2000" w:type="dxa"/>
          </w:tcPr>
          <w:p w14:paraId="2A7CC08F" w14:textId="264328DC" w:rsidR="004765BA" w:rsidRPr="009B38E1" w:rsidRDefault="004765BA" w:rsidP="00DE0007">
            <w:pPr>
              <w:pStyle w:val="Tableheading2"/>
              <w:rPr>
                <w:b/>
                <w:bCs/>
                <w:lang w:eastAsia="en-GB"/>
              </w:rPr>
            </w:pPr>
            <w:r w:rsidRPr="009B38E1">
              <w:rPr>
                <w:b/>
                <w:bCs/>
                <w:lang w:eastAsia="en-GB"/>
              </w:rPr>
              <w:t xml:space="preserve">Key </w:t>
            </w:r>
            <w:r w:rsidR="00FD5902" w:rsidRPr="009B38E1">
              <w:rPr>
                <w:b/>
                <w:bCs/>
                <w:lang w:eastAsia="en-GB"/>
              </w:rPr>
              <w:t>c</w:t>
            </w:r>
            <w:r w:rsidRPr="009B38E1">
              <w:rPr>
                <w:b/>
                <w:bCs/>
                <w:lang w:eastAsia="en-GB"/>
              </w:rPr>
              <w:t>onsideration</w:t>
            </w:r>
          </w:p>
        </w:tc>
        <w:tc>
          <w:tcPr>
            <w:tcW w:w="2410" w:type="dxa"/>
          </w:tcPr>
          <w:p w14:paraId="0EF3E819" w14:textId="35B8D121" w:rsidR="004765BA" w:rsidRPr="009B38E1" w:rsidRDefault="004765BA" w:rsidP="00DE0007">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 xml:space="preserve">Ease of </w:t>
            </w:r>
            <w:r w:rsidR="00FD5902" w:rsidRPr="009B38E1">
              <w:rPr>
                <w:b/>
                <w:bCs/>
                <w:lang w:eastAsia="en-GB"/>
              </w:rPr>
              <w:t>m</w:t>
            </w:r>
            <w:r w:rsidRPr="009B38E1">
              <w:rPr>
                <w:b/>
                <w:bCs/>
                <w:lang w:eastAsia="en-GB"/>
              </w:rPr>
              <w:t xml:space="preserve">anagement </w:t>
            </w:r>
            <w:r w:rsidR="00FD5902" w:rsidRPr="009B38E1">
              <w:rPr>
                <w:b/>
                <w:bCs/>
                <w:lang w:eastAsia="en-GB"/>
              </w:rPr>
              <w:t>r</w:t>
            </w:r>
            <w:r w:rsidRPr="009B38E1">
              <w:rPr>
                <w:b/>
                <w:bCs/>
                <w:lang w:eastAsia="en-GB"/>
              </w:rPr>
              <w:t>equired</w:t>
            </w:r>
          </w:p>
        </w:tc>
        <w:tc>
          <w:tcPr>
            <w:cnfStyle w:val="000010000000" w:firstRow="0" w:lastRow="0" w:firstColumn="0" w:lastColumn="0" w:oddVBand="1" w:evenVBand="0" w:oddHBand="0" w:evenHBand="0" w:firstRowFirstColumn="0" w:firstRowLastColumn="0" w:lastRowFirstColumn="0" w:lastRowLastColumn="0"/>
            <w:tcW w:w="1835" w:type="dxa"/>
          </w:tcPr>
          <w:p w14:paraId="3E1BB8C3" w14:textId="21E9C8D0" w:rsidR="004765BA" w:rsidRPr="009B38E1" w:rsidRDefault="004765BA" w:rsidP="00DE0007">
            <w:pPr>
              <w:pStyle w:val="Tableheading2"/>
              <w:rPr>
                <w:b/>
                <w:bCs/>
                <w:lang w:eastAsia="en-GB"/>
              </w:rPr>
            </w:pPr>
            <w:r w:rsidRPr="009B38E1">
              <w:rPr>
                <w:b/>
                <w:bCs/>
                <w:lang w:eastAsia="en-GB"/>
              </w:rPr>
              <w:t xml:space="preserve">Security </w:t>
            </w:r>
            <w:r w:rsidR="00FD5902" w:rsidRPr="009B38E1">
              <w:rPr>
                <w:b/>
                <w:bCs/>
                <w:lang w:eastAsia="en-GB"/>
              </w:rPr>
              <w:t>r</w:t>
            </w:r>
            <w:r w:rsidRPr="009B38E1">
              <w:rPr>
                <w:b/>
                <w:bCs/>
                <w:lang w:eastAsia="en-GB"/>
              </w:rPr>
              <w:t>equirements</w:t>
            </w:r>
          </w:p>
        </w:tc>
      </w:tr>
      <w:tr w:rsidR="004765BA" w:rsidRPr="009B38E1" w14:paraId="25D065FC" w14:textId="77777777" w:rsidTr="00DE00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1" w:type="dxa"/>
          </w:tcPr>
          <w:p w14:paraId="376CACC7" w14:textId="77777777" w:rsidR="004765BA" w:rsidRPr="009B38E1" w:rsidRDefault="004765BA" w:rsidP="00FB6EC4">
            <w:pPr>
              <w:spacing w:before="100" w:beforeAutospacing="1" w:after="100" w:afterAutospacing="1"/>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Finance</w:t>
            </w:r>
          </w:p>
        </w:tc>
        <w:tc>
          <w:tcPr>
            <w:tcW w:w="2508" w:type="dxa"/>
          </w:tcPr>
          <w:p w14:paraId="5F2D1386"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Secure financial database transactions</w:t>
            </w:r>
          </w:p>
        </w:tc>
        <w:tc>
          <w:tcPr>
            <w:cnfStyle w:val="000010000000" w:firstRow="0" w:lastRow="0" w:firstColumn="0" w:lastColumn="0" w:oddVBand="1" w:evenVBand="0" w:oddHBand="0" w:evenHBand="0" w:firstRowFirstColumn="0" w:firstRowLastColumn="0" w:lastRowFirstColumn="0" w:lastRowLastColumn="0"/>
            <w:tcW w:w="2000" w:type="dxa"/>
          </w:tcPr>
          <w:p w14:paraId="5F52F596" w14:textId="236DC8B3"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Security </w:t>
            </w:r>
            <w:r w:rsidR="00DE0007" w:rsidRPr="009B38E1">
              <w:rPr>
                <w:rFonts w:asciiTheme="minorHAnsi" w:eastAsia="Times New Roman" w:hAnsiTheme="minorHAnsi" w:cs="Times New Roman"/>
                <w:sz w:val="22"/>
                <w:szCs w:val="22"/>
                <w:lang w:eastAsia="en-GB"/>
              </w:rPr>
              <w:t>and</w:t>
            </w:r>
            <w:r w:rsidRPr="009B38E1">
              <w:rPr>
                <w:rFonts w:asciiTheme="minorHAnsi" w:eastAsia="Times New Roman" w:hAnsiTheme="minorHAnsi" w:cs="Times New Roman"/>
                <w:sz w:val="22"/>
                <w:szCs w:val="22"/>
                <w:lang w:eastAsia="en-GB"/>
              </w:rPr>
              <w:t xml:space="preserve"> </w:t>
            </w:r>
            <w:r w:rsidR="00DE0007" w:rsidRPr="009B38E1">
              <w:rPr>
                <w:rFonts w:asciiTheme="minorHAnsi" w:eastAsia="Times New Roman" w:hAnsiTheme="minorHAnsi" w:cs="Times New Roman"/>
                <w:sz w:val="22"/>
                <w:szCs w:val="22"/>
                <w:lang w:eastAsia="en-GB"/>
              </w:rPr>
              <w:t>s</w:t>
            </w:r>
            <w:r w:rsidRPr="009B38E1">
              <w:rPr>
                <w:rFonts w:asciiTheme="minorHAnsi" w:eastAsia="Times New Roman" w:hAnsiTheme="minorHAnsi" w:cs="Times New Roman"/>
                <w:sz w:val="22"/>
                <w:szCs w:val="22"/>
                <w:lang w:eastAsia="en-GB"/>
              </w:rPr>
              <w:t xml:space="preserve">tability, </w:t>
            </w:r>
            <w:r w:rsidR="00DE0007" w:rsidRPr="009B38E1">
              <w:rPr>
                <w:rFonts w:asciiTheme="minorHAnsi" w:eastAsia="Times New Roman" w:hAnsiTheme="minorHAnsi" w:cs="Times New Roman"/>
                <w:sz w:val="22"/>
                <w:szCs w:val="22"/>
                <w:lang w:eastAsia="en-GB"/>
              </w:rPr>
              <w:t>e</w:t>
            </w:r>
            <w:r w:rsidRPr="009B38E1">
              <w:rPr>
                <w:rFonts w:asciiTheme="minorHAnsi" w:eastAsia="Times New Roman" w:hAnsiTheme="minorHAnsi" w:cs="Times New Roman"/>
                <w:sz w:val="22"/>
                <w:szCs w:val="22"/>
                <w:lang w:eastAsia="en-GB"/>
              </w:rPr>
              <w:t xml:space="preserve">ase of </w:t>
            </w:r>
            <w:r w:rsidR="00DE0007" w:rsidRPr="009B38E1">
              <w:rPr>
                <w:rFonts w:asciiTheme="minorHAnsi" w:eastAsia="Times New Roman" w:hAnsiTheme="minorHAnsi" w:cs="Times New Roman"/>
                <w:sz w:val="22"/>
                <w:szCs w:val="22"/>
                <w:lang w:eastAsia="en-GB"/>
              </w:rPr>
              <w:t>u</w:t>
            </w:r>
            <w:r w:rsidRPr="009B38E1">
              <w:rPr>
                <w:rFonts w:asciiTheme="minorHAnsi" w:eastAsia="Times New Roman" w:hAnsiTheme="minorHAnsi" w:cs="Times New Roman"/>
                <w:sz w:val="22"/>
                <w:szCs w:val="22"/>
                <w:lang w:eastAsia="en-GB"/>
              </w:rPr>
              <w:t>se</w:t>
            </w:r>
          </w:p>
        </w:tc>
        <w:tc>
          <w:tcPr>
            <w:tcW w:w="2410" w:type="dxa"/>
          </w:tcPr>
          <w:p w14:paraId="0CA469A4"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w:t>
            </w:r>
          </w:p>
        </w:tc>
        <w:tc>
          <w:tcPr>
            <w:cnfStyle w:val="000010000000" w:firstRow="0" w:lastRow="0" w:firstColumn="0" w:lastColumn="0" w:oddVBand="1" w:evenVBand="0" w:oddHBand="0" w:evenHBand="0" w:firstRowFirstColumn="0" w:firstRowLastColumn="0" w:lastRowFirstColumn="0" w:lastRowLastColumn="0"/>
            <w:tcW w:w="1835" w:type="dxa"/>
          </w:tcPr>
          <w:p w14:paraId="1A756C82"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Very high</w:t>
            </w:r>
          </w:p>
        </w:tc>
      </w:tr>
      <w:tr w:rsidR="004765BA" w:rsidRPr="009B38E1" w14:paraId="49486A18" w14:textId="77777777" w:rsidTr="00DE0007">
        <w:tc>
          <w:tcPr>
            <w:cnfStyle w:val="000010000000" w:firstRow="0" w:lastRow="0" w:firstColumn="0" w:lastColumn="0" w:oddVBand="1" w:evenVBand="0" w:oddHBand="0" w:evenHBand="0" w:firstRowFirstColumn="0" w:firstRowLastColumn="0" w:lastRowFirstColumn="0" w:lastRowLastColumn="0"/>
            <w:tcW w:w="1441" w:type="dxa"/>
          </w:tcPr>
          <w:p w14:paraId="46E53536"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HR</w:t>
            </w:r>
          </w:p>
        </w:tc>
        <w:tc>
          <w:tcPr>
            <w:tcW w:w="2508" w:type="dxa"/>
          </w:tcPr>
          <w:p w14:paraId="62372917"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Internal web portal and document storage</w:t>
            </w:r>
          </w:p>
        </w:tc>
        <w:tc>
          <w:tcPr>
            <w:cnfStyle w:val="000010000000" w:firstRow="0" w:lastRow="0" w:firstColumn="0" w:lastColumn="0" w:oddVBand="1" w:evenVBand="0" w:oddHBand="0" w:evenHBand="0" w:firstRowFirstColumn="0" w:firstRowLastColumn="0" w:lastRowFirstColumn="0" w:lastRowLastColumn="0"/>
            <w:tcW w:w="2000" w:type="dxa"/>
          </w:tcPr>
          <w:p w14:paraId="79303457" w14:textId="6C25BD70"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Ease of </w:t>
            </w:r>
            <w:r w:rsidR="00DE0007" w:rsidRPr="009B38E1">
              <w:rPr>
                <w:rFonts w:asciiTheme="minorHAnsi" w:eastAsia="Times New Roman" w:hAnsiTheme="minorHAnsi" w:cs="Times New Roman"/>
                <w:sz w:val="22"/>
                <w:szCs w:val="22"/>
                <w:lang w:eastAsia="en-GB"/>
              </w:rPr>
              <w:t>u</w:t>
            </w:r>
            <w:r w:rsidRPr="009B38E1">
              <w:rPr>
                <w:rFonts w:asciiTheme="minorHAnsi" w:eastAsia="Times New Roman" w:hAnsiTheme="minorHAnsi" w:cs="Times New Roman"/>
                <w:sz w:val="22"/>
                <w:szCs w:val="22"/>
                <w:lang w:eastAsia="en-GB"/>
              </w:rPr>
              <w:t>se</w:t>
            </w:r>
          </w:p>
        </w:tc>
        <w:tc>
          <w:tcPr>
            <w:tcW w:w="2410" w:type="dxa"/>
          </w:tcPr>
          <w:p w14:paraId="4954D767"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Very high</w:t>
            </w:r>
          </w:p>
        </w:tc>
        <w:tc>
          <w:tcPr>
            <w:cnfStyle w:val="000010000000" w:firstRow="0" w:lastRow="0" w:firstColumn="0" w:lastColumn="0" w:oddVBand="1" w:evenVBand="0" w:oddHBand="0" w:evenHBand="0" w:firstRowFirstColumn="0" w:firstRowLastColumn="0" w:lastRowFirstColumn="0" w:lastRowLastColumn="0"/>
            <w:tcW w:w="1835" w:type="dxa"/>
          </w:tcPr>
          <w:p w14:paraId="56D8768A"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High</w:t>
            </w:r>
          </w:p>
        </w:tc>
      </w:tr>
      <w:tr w:rsidR="004765BA" w:rsidRPr="009B38E1" w14:paraId="6CD7FFF2" w14:textId="77777777" w:rsidTr="00DE00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1" w:type="dxa"/>
          </w:tcPr>
          <w:p w14:paraId="7A1AEC03"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Sales</w:t>
            </w:r>
          </w:p>
        </w:tc>
        <w:tc>
          <w:tcPr>
            <w:tcW w:w="2508" w:type="dxa"/>
          </w:tcPr>
          <w:p w14:paraId="75DD325C"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Document and marketing database </w:t>
            </w:r>
          </w:p>
        </w:tc>
        <w:tc>
          <w:tcPr>
            <w:cnfStyle w:val="000010000000" w:firstRow="0" w:lastRow="0" w:firstColumn="0" w:lastColumn="0" w:oddVBand="1" w:evenVBand="0" w:oddHBand="0" w:evenHBand="0" w:firstRowFirstColumn="0" w:firstRowLastColumn="0" w:lastRowFirstColumn="0" w:lastRowLastColumn="0"/>
            <w:tcW w:w="2000" w:type="dxa"/>
          </w:tcPr>
          <w:p w14:paraId="41E1FC9E" w14:textId="285CBADA"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Ease of </w:t>
            </w:r>
            <w:r w:rsidR="00DE0007" w:rsidRPr="009B38E1">
              <w:rPr>
                <w:rFonts w:asciiTheme="minorHAnsi" w:eastAsia="Times New Roman" w:hAnsiTheme="minorHAnsi" w:cs="Times New Roman"/>
                <w:sz w:val="22"/>
                <w:szCs w:val="22"/>
                <w:lang w:eastAsia="en-GB"/>
              </w:rPr>
              <w:t>u</w:t>
            </w:r>
            <w:r w:rsidRPr="009B38E1">
              <w:rPr>
                <w:rFonts w:asciiTheme="minorHAnsi" w:eastAsia="Times New Roman" w:hAnsiTheme="minorHAnsi" w:cs="Times New Roman"/>
                <w:sz w:val="22"/>
                <w:szCs w:val="22"/>
                <w:lang w:eastAsia="en-GB"/>
              </w:rPr>
              <w:t>se</w:t>
            </w:r>
          </w:p>
        </w:tc>
        <w:tc>
          <w:tcPr>
            <w:tcW w:w="2410" w:type="dxa"/>
          </w:tcPr>
          <w:p w14:paraId="15A5035B"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Very high</w:t>
            </w:r>
          </w:p>
        </w:tc>
        <w:tc>
          <w:tcPr>
            <w:cnfStyle w:val="000010000000" w:firstRow="0" w:lastRow="0" w:firstColumn="0" w:lastColumn="0" w:oddVBand="1" w:evenVBand="0" w:oddHBand="0" w:evenHBand="0" w:firstRowFirstColumn="0" w:firstRowLastColumn="0" w:lastRowFirstColumn="0" w:lastRowLastColumn="0"/>
            <w:tcW w:w="1835" w:type="dxa"/>
          </w:tcPr>
          <w:p w14:paraId="767E783F"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Moderate </w:t>
            </w:r>
          </w:p>
        </w:tc>
      </w:tr>
      <w:tr w:rsidR="004765BA" w:rsidRPr="009B38E1" w14:paraId="086522ED" w14:textId="77777777" w:rsidTr="00DE0007">
        <w:tc>
          <w:tcPr>
            <w:cnfStyle w:val="000010000000" w:firstRow="0" w:lastRow="0" w:firstColumn="0" w:lastColumn="0" w:oddVBand="1" w:evenVBand="0" w:oddHBand="0" w:evenHBand="0" w:firstRowFirstColumn="0" w:firstRowLastColumn="0" w:lastRowFirstColumn="0" w:lastRowLastColumn="0"/>
            <w:tcW w:w="1441" w:type="dxa"/>
          </w:tcPr>
          <w:p w14:paraId="3582D8E2"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IT </w:t>
            </w:r>
          </w:p>
        </w:tc>
        <w:tc>
          <w:tcPr>
            <w:tcW w:w="2508" w:type="dxa"/>
          </w:tcPr>
          <w:p w14:paraId="77C71437"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Apps deployment tools, system monitoring</w:t>
            </w:r>
          </w:p>
        </w:tc>
        <w:tc>
          <w:tcPr>
            <w:cnfStyle w:val="000010000000" w:firstRow="0" w:lastRow="0" w:firstColumn="0" w:lastColumn="0" w:oddVBand="1" w:evenVBand="0" w:oddHBand="0" w:evenHBand="0" w:firstRowFirstColumn="0" w:firstRowLastColumn="0" w:lastRowFirstColumn="0" w:lastRowLastColumn="0"/>
            <w:tcW w:w="2000" w:type="dxa"/>
          </w:tcPr>
          <w:p w14:paraId="2B5F7213" w14:textId="05D1300A" w:rsidR="004765BA" w:rsidRPr="009B38E1" w:rsidRDefault="00DE0007"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Customisable, flexibility</w:t>
            </w:r>
          </w:p>
        </w:tc>
        <w:tc>
          <w:tcPr>
            <w:tcW w:w="2410" w:type="dxa"/>
          </w:tcPr>
          <w:p w14:paraId="07A8128E"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Low</w:t>
            </w:r>
          </w:p>
        </w:tc>
        <w:tc>
          <w:tcPr>
            <w:cnfStyle w:val="000010000000" w:firstRow="0" w:lastRow="0" w:firstColumn="0" w:lastColumn="0" w:oddVBand="1" w:evenVBand="0" w:oddHBand="0" w:evenHBand="0" w:firstRowFirstColumn="0" w:firstRowLastColumn="0" w:lastRowFirstColumn="0" w:lastRowLastColumn="0"/>
            <w:tcW w:w="1835" w:type="dxa"/>
          </w:tcPr>
          <w:p w14:paraId="55DC8848"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Very high</w:t>
            </w:r>
          </w:p>
        </w:tc>
      </w:tr>
      <w:tr w:rsidR="004765BA" w:rsidRPr="009B38E1" w14:paraId="25B9136A" w14:textId="77777777" w:rsidTr="00DE00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441" w:type="dxa"/>
          </w:tcPr>
          <w:p w14:paraId="2AF99FBD" w14:textId="7B245E99"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Graphic </w:t>
            </w:r>
            <w:r w:rsidR="00DE0007" w:rsidRPr="009B38E1">
              <w:rPr>
                <w:rFonts w:asciiTheme="minorHAnsi" w:eastAsia="Times New Roman" w:hAnsiTheme="minorHAnsi" w:cs="Times New Roman"/>
                <w:sz w:val="22"/>
                <w:szCs w:val="22"/>
                <w:lang w:eastAsia="en-GB"/>
              </w:rPr>
              <w:t>d</w:t>
            </w:r>
            <w:r w:rsidRPr="009B38E1">
              <w:rPr>
                <w:rFonts w:asciiTheme="minorHAnsi" w:eastAsia="Times New Roman" w:hAnsiTheme="minorHAnsi" w:cs="Times New Roman"/>
                <w:sz w:val="22"/>
                <w:szCs w:val="22"/>
                <w:lang w:eastAsia="en-GB"/>
              </w:rPr>
              <w:t>evelopers</w:t>
            </w:r>
          </w:p>
        </w:tc>
        <w:tc>
          <w:tcPr>
            <w:tcW w:w="2508" w:type="dxa"/>
          </w:tcPr>
          <w:p w14:paraId="4571CDA2"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Hosting large multimedia files</w:t>
            </w:r>
          </w:p>
        </w:tc>
        <w:tc>
          <w:tcPr>
            <w:cnfStyle w:val="000010000000" w:firstRow="0" w:lastRow="0" w:firstColumn="0" w:lastColumn="0" w:oddVBand="1" w:evenVBand="0" w:oddHBand="0" w:evenHBand="0" w:firstRowFirstColumn="0" w:firstRowLastColumn="0" w:lastRowFirstColumn="0" w:lastRowLastColumn="0"/>
            <w:tcW w:w="2000" w:type="dxa"/>
          </w:tcPr>
          <w:p w14:paraId="39EA8DA1" w14:textId="26649DBD" w:rsidR="004765BA" w:rsidRPr="009B38E1" w:rsidRDefault="004765BA" w:rsidP="00FB6EC4">
            <w:pPr>
              <w:spacing w:before="100" w:beforeAutospacing="1" w:after="100" w:afterAutospacing="1"/>
              <w:rPr>
                <w:rFonts w:asciiTheme="minorHAnsi" w:eastAsia="Times New Roman" w:hAnsiTheme="minorHAnsi" w:cs="Times New Roman"/>
                <w:b/>
                <w:bCs/>
                <w:sz w:val="22"/>
                <w:szCs w:val="22"/>
                <w:lang w:eastAsia="en-GB"/>
              </w:rPr>
            </w:pPr>
            <w:r w:rsidRPr="009B38E1">
              <w:rPr>
                <w:rFonts w:asciiTheme="minorHAnsi" w:eastAsia="Times New Roman" w:hAnsiTheme="minorHAnsi" w:cs="Times New Roman"/>
                <w:sz w:val="22"/>
                <w:szCs w:val="22"/>
                <w:lang w:eastAsia="en-GB"/>
              </w:rPr>
              <w:t>Performance</w:t>
            </w:r>
            <w:r w:rsidRPr="009B38E1">
              <w:rPr>
                <w:rFonts w:asciiTheme="minorHAnsi" w:hAnsiTheme="minorHAnsi"/>
                <w:sz w:val="22"/>
                <w:szCs w:val="22"/>
              </w:rPr>
              <w:t xml:space="preserve"> and </w:t>
            </w:r>
            <w:r w:rsidR="00DE0007" w:rsidRPr="009B38E1">
              <w:rPr>
                <w:rFonts w:asciiTheme="minorHAnsi" w:eastAsia="Times New Roman" w:hAnsiTheme="minorHAnsi" w:cs="Times New Roman"/>
                <w:sz w:val="22"/>
                <w:szCs w:val="22"/>
                <w:lang w:eastAsia="en-GB"/>
              </w:rPr>
              <w:t>f</w:t>
            </w:r>
            <w:r w:rsidRPr="009B38E1">
              <w:rPr>
                <w:rFonts w:asciiTheme="minorHAnsi" w:eastAsia="Times New Roman" w:hAnsiTheme="minorHAnsi" w:cs="Times New Roman"/>
                <w:sz w:val="22"/>
                <w:szCs w:val="22"/>
                <w:lang w:eastAsia="en-GB"/>
              </w:rPr>
              <w:t>lexibility</w:t>
            </w:r>
          </w:p>
        </w:tc>
        <w:tc>
          <w:tcPr>
            <w:tcW w:w="2410" w:type="dxa"/>
          </w:tcPr>
          <w:p w14:paraId="764821CB"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Low</w:t>
            </w:r>
          </w:p>
        </w:tc>
        <w:tc>
          <w:tcPr>
            <w:cnfStyle w:val="000010000000" w:firstRow="0" w:lastRow="0" w:firstColumn="0" w:lastColumn="0" w:oddVBand="1" w:evenVBand="0" w:oddHBand="0" w:evenHBand="0" w:firstRowFirstColumn="0" w:firstRowLastColumn="0" w:lastRowFirstColumn="0" w:lastRowLastColumn="0"/>
            <w:tcW w:w="1835" w:type="dxa"/>
          </w:tcPr>
          <w:p w14:paraId="48454D73"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Moderate </w:t>
            </w:r>
          </w:p>
        </w:tc>
      </w:tr>
    </w:tbl>
    <w:p w14:paraId="482A8CCB" w14:textId="54E4E606" w:rsidR="004765BA" w:rsidRPr="009B38E1" w:rsidRDefault="004765BA" w:rsidP="00DE0007">
      <w:pPr>
        <w:rPr>
          <w:lang w:eastAsia="en-GB"/>
        </w:rPr>
      </w:pPr>
      <w:r w:rsidRPr="009B38E1">
        <w:rPr>
          <w:lang w:eastAsia="en-GB"/>
        </w:rPr>
        <w:t xml:space="preserve">The project </w:t>
      </w:r>
      <w:r w:rsidR="00DE0007" w:rsidRPr="009B38E1">
        <w:rPr>
          <w:lang w:eastAsia="en-GB"/>
        </w:rPr>
        <w:t>c</w:t>
      </w:r>
      <w:r w:rsidRPr="009B38E1">
        <w:rPr>
          <w:lang w:eastAsia="en-GB"/>
        </w:rPr>
        <w:t>onstraints</w:t>
      </w:r>
      <w:r w:rsidR="00DE0007" w:rsidRPr="009B38E1">
        <w:rPr>
          <w:lang w:eastAsia="en-GB"/>
        </w:rPr>
        <w:t xml:space="preserve"> are</w:t>
      </w:r>
      <w:r w:rsidRPr="009B38E1">
        <w:rPr>
          <w:lang w:eastAsia="en-GB"/>
        </w:rPr>
        <w:t>:</w:t>
      </w:r>
    </w:p>
    <w:p w14:paraId="236825EF" w14:textId="2B94E1DE" w:rsidR="004765BA" w:rsidRPr="009B38E1" w:rsidRDefault="004765BA" w:rsidP="00DE0007">
      <w:pPr>
        <w:pStyle w:val="Bulletlist1"/>
        <w:rPr>
          <w:lang w:eastAsia="en-GB"/>
        </w:rPr>
      </w:pPr>
      <w:r w:rsidRPr="009B38E1">
        <w:rPr>
          <w:b/>
          <w:lang w:eastAsia="en-GB"/>
        </w:rPr>
        <w:t>Budget:</w:t>
      </w:r>
      <w:r w:rsidRPr="009B38E1">
        <w:rPr>
          <w:lang w:eastAsia="en-GB"/>
        </w:rPr>
        <w:t xml:space="preserve"> Moderate</w:t>
      </w:r>
      <w:r w:rsidR="00DE0007" w:rsidRPr="009B38E1">
        <w:rPr>
          <w:lang w:eastAsia="en-GB"/>
        </w:rPr>
        <w:t>.</w:t>
      </w:r>
    </w:p>
    <w:p w14:paraId="6D8401A9" w14:textId="09A9C563" w:rsidR="004765BA" w:rsidRPr="009B38E1" w:rsidRDefault="004765BA" w:rsidP="00DE0007">
      <w:pPr>
        <w:pStyle w:val="Bulletlist1"/>
        <w:rPr>
          <w:lang w:eastAsia="en-GB"/>
        </w:rPr>
      </w:pPr>
      <w:r w:rsidRPr="009B38E1">
        <w:rPr>
          <w:b/>
          <w:lang w:eastAsia="en-GB"/>
        </w:rPr>
        <w:t>Reliability:</w:t>
      </w:r>
      <w:r w:rsidRPr="009B38E1">
        <w:rPr>
          <w:lang w:eastAsia="en-GB"/>
        </w:rPr>
        <w:t xml:space="preserve"> There should be less downtime with the critical business applications</w:t>
      </w:r>
      <w:r w:rsidR="00DE0007" w:rsidRPr="009B38E1">
        <w:rPr>
          <w:lang w:eastAsia="en-GB"/>
        </w:rPr>
        <w:t>.</w:t>
      </w:r>
    </w:p>
    <w:p w14:paraId="7C40A74D" w14:textId="5106223B" w:rsidR="004765BA" w:rsidRPr="009B38E1" w:rsidRDefault="004765BA" w:rsidP="00DE0007">
      <w:pPr>
        <w:pStyle w:val="Bulletlist1"/>
        <w:rPr>
          <w:lang w:eastAsia="en-GB"/>
        </w:rPr>
      </w:pPr>
      <w:r w:rsidRPr="009B38E1">
        <w:rPr>
          <w:b/>
          <w:lang w:eastAsia="en-GB"/>
        </w:rPr>
        <w:t>Scalability:</w:t>
      </w:r>
      <w:r w:rsidRPr="009B38E1">
        <w:rPr>
          <w:lang w:eastAsia="en-GB"/>
        </w:rPr>
        <w:t xml:space="preserve"> There is a plan to expand the server infrastructure in the future</w:t>
      </w:r>
      <w:r w:rsidR="00DE0007" w:rsidRPr="009B38E1">
        <w:rPr>
          <w:lang w:eastAsia="en-GB"/>
        </w:rPr>
        <w:t>.</w:t>
      </w:r>
    </w:p>
    <w:p w14:paraId="575F3F5D" w14:textId="5D0D03C7" w:rsidR="004765BA" w:rsidRPr="009B38E1" w:rsidRDefault="004765BA" w:rsidP="00DE0007">
      <w:pPr>
        <w:pStyle w:val="Bulletlist1"/>
        <w:rPr>
          <w:lang w:eastAsia="en-GB"/>
        </w:rPr>
      </w:pPr>
      <w:r w:rsidRPr="009B38E1">
        <w:rPr>
          <w:b/>
          <w:lang w:eastAsia="en-GB"/>
        </w:rPr>
        <w:lastRenderedPageBreak/>
        <w:t xml:space="preserve">IT </w:t>
      </w:r>
      <w:r w:rsidR="00DE0007" w:rsidRPr="009B38E1">
        <w:rPr>
          <w:b/>
          <w:lang w:eastAsia="en-GB"/>
        </w:rPr>
        <w:t>t</w:t>
      </w:r>
      <w:r w:rsidRPr="009B38E1">
        <w:rPr>
          <w:b/>
          <w:lang w:eastAsia="en-GB"/>
        </w:rPr>
        <w:t xml:space="preserve">eam </w:t>
      </w:r>
      <w:r w:rsidR="00DE0007" w:rsidRPr="009B38E1">
        <w:rPr>
          <w:b/>
          <w:lang w:eastAsia="en-GB"/>
        </w:rPr>
        <w:t>e</w:t>
      </w:r>
      <w:r w:rsidRPr="009B38E1">
        <w:rPr>
          <w:b/>
          <w:lang w:eastAsia="en-GB"/>
        </w:rPr>
        <w:t>xpertise:</w:t>
      </w:r>
      <w:r w:rsidRPr="009B38E1">
        <w:rPr>
          <w:lang w:eastAsia="en-GB"/>
        </w:rPr>
        <w:t xml:space="preserve"> The IT team have very good knowledge of Windows but has limited Linux experience</w:t>
      </w:r>
      <w:r w:rsidR="00DE0007" w:rsidRPr="009B38E1">
        <w:rPr>
          <w:lang w:eastAsia="en-GB"/>
        </w:rPr>
        <w:t>.</w:t>
      </w:r>
    </w:p>
    <w:p w14:paraId="38184F0C" w14:textId="77777777" w:rsidR="00DE0007" w:rsidRPr="009B38E1" w:rsidRDefault="00DE0007" w:rsidP="00DE0007">
      <w:pPr>
        <w:pStyle w:val="NoSpacing"/>
        <w:rPr>
          <w:rFonts w:eastAsia="Times New Roman"/>
          <w:lang w:val="en-GB" w:eastAsia="en-GB"/>
        </w:rPr>
      </w:pPr>
    </w:p>
    <w:p w14:paraId="7C0EBF81" w14:textId="2215BD5A" w:rsidR="004765BA" w:rsidRPr="009B38E1" w:rsidRDefault="00E14496" w:rsidP="00FD5902">
      <w:pPr>
        <w:pStyle w:val="Heading2"/>
        <w:rPr>
          <w:rFonts w:eastAsia="Times New Roman"/>
          <w:lang w:eastAsia="en-GB"/>
        </w:rPr>
      </w:pPr>
      <w:r w:rsidRPr="009B38E1">
        <w:rPr>
          <w:rFonts w:eastAsia="Times New Roman"/>
          <w:lang w:eastAsia="en-GB"/>
        </w:rPr>
        <w:t>Step</w:t>
      </w:r>
      <w:r w:rsidR="004765BA" w:rsidRPr="009B38E1">
        <w:rPr>
          <w:rFonts w:eastAsia="Times New Roman"/>
          <w:lang w:eastAsia="en-GB"/>
        </w:rPr>
        <w:t xml:space="preserve"> 2: Evaluating Windows and Linux Server Options</w:t>
      </w:r>
    </w:p>
    <w:p w14:paraId="5CD5A735" w14:textId="5B2FD3C6" w:rsidR="004765BA" w:rsidRPr="009B38E1" w:rsidRDefault="004765BA" w:rsidP="00DE0007">
      <w:pPr>
        <w:rPr>
          <w:lang w:eastAsia="en-GB"/>
        </w:rPr>
      </w:pPr>
      <w:r w:rsidRPr="009B38E1">
        <w:rPr>
          <w:lang w:eastAsia="en-GB"/>
        </w:rPr>
        <w:t>Carry out research and populate the table below that will help in you in presenting recommendations</w:t>
      </w:r>
      <w:r w:rsidR="00DE0007" w:rsidRPr="009B38E1">
        <w:rPr>
          <w:lang w:eastAsia="en-GB"/>
        </w:rPr>
        <w:t>.</w:t>
      </w:r>
      <w:r w:rsidRPr="009B38E1">
        <w:rPr>
          <w:lang w:eastAsia="en-GB"/>
        </w:rPr>
        <w:t xml:space="preserve"> </w:t>
      </w:r>
    </w:p>
    <w:tbl>
      <w:tblPr>
        <w:tblStyle w:val="ListTable3-Accent5"/>
        <w:tblW w:w="0" w:type="auto"/>
        <w:tblLook w:val="0020" w:firstRow="1" w:lastRow="0" w:firstColumn="0" w:lastColumn="0" w:noHBand="0" w:noVBand="0"/>
      </w:tblPr>
      <w:tblGrid>
        <w:gridCol w:w="2055"/>
        <w:gridCol w:w="4143"/>
        <w:gridCol w:w="3996"/>
      </w:tblGrid>
      <w:tr w:rsidR="004765BA" w:rsidRPr="009B38E1" w14:paraId="3DB9C1F5" w14:textId="77777777" w:rsidTr="00DE0007">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0B7C7319" w14:textId="77777777" w:rsidR="004765BA" w:rsidRPr="009B38E1" w:rsidRDefault="004765BA" w:rsidP="00DE0007">
            <w:pPr>
              <w:pStyle w:val="Tableheading2"/>
              <w:rPr>
                <w:b/>
                <w:bCs/>
                <w:lang w:eastAsia="en-GB"/>
              </w:rPr>
            </w:pPr>
            <w:r w:rsidRPr="009B38E1">
              <w:rPr>
                <w:b/>
                <w:bCs/>
                <w:lang w:eastAsia="en-GB"/>
              </w:rPr>
              <w:t>Feature</w:t>
            </w:r>
          </w:p>
        </w:tc>
        <w:tc>
          <w:tcPr>
            <w:tcW w:w="5670" w:type="dxa"/>
          </w:tcPr>
          <w:p w14:paraId="40584D90" w14:textId="77777777" w:rsidR="004765BA" w:rsidRPr="009B38E1" w:rsidRDefault="004765BA" w:rsidP="00DE0007">
            <w:pPr>
              <w:pStyle w:val="Tableheading2"/>
              <w:cnfStyle w:val="100000000000" w:firstRow="1" w:lastRow="0" w:firstColumn="0" w:lastColumn="0" w:oddVBand="0" w:evenVBand="0" w:oddHBand="0" w:evenHBand="0" w:firstRowFirstColumn="0" w:firstRowLastColumn="0" w:lastRowFirstColumn="0" w:lastRowLastColumn="0"/>
              <w:rPr>
                <w:b/>
                <w:bCs/>
                <w:lang w:eastAsia="en-GB"/>
              </w:rPr>
            </w:pPr>
            <w:r w:rsidRPr="009B38E1">
              <w:rPr>
                <w:b/>
                <w:bCs/>
                <w:lang w:eastAsia="en-GB"/>
              </w:rPr>
              <w:t>Windows Server</w:t>
            </w:r>
          </w:p>
        </w:tc>
        <w:tc>
          <w:tcPr>
            <w:cnfStyle w:val="000010000000" w:firstRow="0" w:lastRow="0" w:firstColumn="0" w:lastColumn="0" w:oddVBand="1" w:evenVBand="0" w:oddHBand="0" w:evenHBand="0" w:firstRowFirstColumn="0" w:firstRowLastColumn="0" w:lastRowFirstColumn="0" w:lastRowLastColumn="0"/>
            <w:tcW w:w="5591" w:type="dxa"/>
          </w:tcPr>
          <w:p w14:paraId="16A47218" w14:textId="77777777" w:rsidR="004765BA" w:rsidRPr="009B38E1" w:rsidRDefault="004765BA" w:rsidP="00DE0007">
            <w:pPr>
              <w:pStyle w:val="Tableheading2"/>
              <w:rPr>
                <w:b/>
                <w:bCs/>
                <w:lang w:eastAsia="en-GB"/>
              </w:rPr>
            </w:pPr>
            <w:r w:rsidRPr="009B38E1">
              <w:rPr>
                <w:b/>
                <w:bCs/>
                <w:lang w:eastAsia="en-GB"/>
              </w:rPr>
              <w:t>Linux Server</w:t>
            </w:r>
          </w:p>
        </w:tc>
      </w:tr>
      <w:tr w:rsidR="004765BA" w:rsidRPr="009B38E1" w14:paraId="5D244086" w14:textId="77777777" w:rsidTr="00DE00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1A52B989"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Security</w:t>
            </w:r>
          </w:p>
        </w:tc>
        <w:tc>
          <w:tcPr>
            <w:tcW w:w="5670" w:type="dxa"/>
          </w:tcPr>
          <w:p w14:paraId="72A474F7"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2A280A6A"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p>
        </w:tc>
      </w:tr>
      <w:tr w:rsidR="004765BA" w:rsidRPr="009B38E1" w14:paraId="4E8C4F80" w14:textId="77777777" w:rsidTr="00DE0007">
        <w:tc>
          <w:tcPr>
            <w:cnfStyle w:val="000010000000" w:firstRow="0" w:lastRow="0" w:firstColumn="0" w:lastColumn="0" w:oddVBand="1" w:evenVBand="0" w:oddHBand="0" w:evenHBand="0" w:firstRowFirstColumn="0" w:firstRowLastColumn="0" w:lastRowFirstColumn="0" w:lastRowLastColumn="0"/>
            <w:tcW w:w="2263" w:type="dxa"/>
          </w:tcPr>
          <w:p w14:paraId="52CC417A"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Performance</w:t>
            </w:r>
          </w:p>
        </w:tc>
        <w:tc>
          <w:tcPr>
            <w:tcW w:w="5670" w:type="dxa"/>
          </w:tcPr>
          <w:p w14:paraId="00F8B546"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604EEAA3"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p>
        </w:tc>
      </w:tr>
      <w:tr w:rsidR="004765BA" w:rsidRPr="009B38E1" w14:paraId="5DA4DDE2" w14:textId="77777777" w:rsidTr="00DE00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7D2B019"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Cost</w:t>
            </w:r>
          </w:p>
        </w:tc>
        <w:tc>
          <w:tcPr>
            <w:tcW w:w="5670" w:type="dxa"/>
          </w:tcPr>
          <w:p w14:paraId="68BA9DAD"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5A3FD395"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p>
        </w:tc>
      </w:tr>
      <w:tr w:rsidR="004765BA" w:rsidRPr="009B38E1" w14:paraId="555A1213" w14:textId="77777777" w:rsidTr="00DE0007">
        <w:tc>
          <w:tcPr>
            <w:cnfStyle w:val="000010000000" w:firstRow="0" w:lastRow="0" w:firstColumn="0" w:lastColumn="0" w:oddVBand="1" w:evenVBand="0" w:oddHBand="0" w:evenHBand="0" w:firstRowFirstColumn="0" w:firstRowLastColumn="0" w:lastRowFirstColumn="0" w:lastRowLastColumn="0"/>
            <w:tcW w:w="2263" w:type="dxa"/>
          </w:tcPr>
          <w:p w14:paraId="18E11061" w14:textId="5D84AAB5"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 xml:space="preserve">Ease of </w:t>
            </w:r>
            <w:r w:rsidR="00DE0007" w:rsidRPr="009B38E1">
              <w:rPr>
                <w:rFonts w:asciiTheme="minorHAnsi" w:eastAsia="Times New Roman" w:hAnsiTheme="minorHAnsi" w:cs="Times New Roman"/>
                <w:sz w:val="22"/>
                <w:szCs w:val="22"/>
                <w:lang w:eastAsia="en-GB"/>
              </w:rPr>
              <w:t>u</w:t>
            </w:r>
            <w:r w:rsidRPr="009B38E1">
              <w:rPr>
                <w:rFonts w:asciiTheme="minorHAnsi" w:eastAsia="Times New Roman" w:hAnsiTheme="minorHAnsi" w:cs="Times New Roman"/>
                <w:sz w:val="22"/>
                <w:szCs w:val="22"/>
                <w:lang w:eastAsia="en-GB"/>
              </w:rPr>
              <w:t>se</w:t>
            </w:r>
          </w:p>
        </w:tc>
        <w:tc>
          <w:tcPr>
            <w:tcW w:w="5670" w:type="dxa"/>
          </w:tcPr>
          <w:p w14:paraId="0D3E1496" w14:textId="77777777" w:rsidR="004765BA" w:rsidRPr="009B38E1" w:rsidRDefault="004765BA" w:rsidP="00FB6EC4">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21A86C93"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p>
        </w:tc>
      </w:tr>
      <w:tr w:rsidR="004765BA" w:rsidRPr="009B38E1" w14:paraId="4BCCC656" w14:textId="77777777" w:rsidTr="00DE0007">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263" w:type="dxa"/>
          </w:tcPr>
          <w:p w14:paraId="7B745876"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r w:rsidRPr="009B38E1">
              <w:rPr>
                <w:rFonts w:asciiTheme="minorHAnsi" w:eastAsia="Times New Roman" w:hAnsiTheme="minorHAnsi" w:cs="Times New Roman"/>
                <w:sz w:val="22"/>
                <w:szCs w:val="22"/>
                <w:lang w:eastAsia="en-GB"/>
              </w:rPr>
              <w:t>Customisation</w:t>
            </w:r>
          </w:p>
        </w:tc>
        <w:tc>
          <w:tcPr>
            <w:tcW w:w="5670" w:type="dxa"/>
          </w:tcPr>
          <w:p w14:paraId="3972A6D8" w14:textId="77777777" w:rsidR="004765BA" w:rsidRPr="009B38E1" w:rsidRDefault="004765BA" w:rsidP="00FB6EC4">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heme="minorHAnsi" w:eastAsia="Times New Roman" w:hAnsiTheme="minorHAnsi" w:cs="Times New Roman"/>
                <w:sz w:val="22"/>
                <w:szCs w:val="22"/>
                <w:lang w:eastAsia="en-GB"/>
              </w:rPr>
            </w:pPr>
          </w:p>
        </w:tc>
        <w:tc>
          <w:tcPr>
            <w:cnfStyle w:val="000010000000" w:firstRow="0" w:lastRow="0" w:firstColumn="0" w:lastColumn="0" w:oddVBand="1" w:evenVBand="0" w:oddHBand="0" w:evenHBand="0" w:firstRowFirstColumn="0" w:firstRowLastColumn="0" w:lastRowFirstColumn="0" w:lastRowLastColumn="0"/>
            <w:tcW w:w="5591" w:type="dxa"/>
          </w:tcPr>
          <w:p w14:paraId="7E778F98" w14:textId="77777777" w:rsidR="004765BA" w:rsidRPr="009B38E1" w:rsidRDefault="004765BA" w:rsidP="00FB6EC4">
            <w:pPr>
              <w:spacing w:before="100" w:beforeAutospacing="1" w:after="100" w:afterAutospacing="1"/>
              <w:rPr>
                <w:rFonts w:asciiTheme="minorHAnsi" w:eastAsia="Times New Roman" w:hAnsiTheme="minorHAnsi" w:cs="Times New Roman"/>
                <w:sz w:val="22"/>
                <w:szCs w:val="22"/>
                <w:lang w:eastAsia="en-GB"/>
              </w:rPr>
            </w:pPr>
          </w:p>
        </w:tc>
      </w:tr>
    </w:tbl>
    <w:p w14:paraId="15E9A430" w14:textId="6EB91E3E" w:rsidR="002B2995" w:rsidRPr="009B38E1" w:rsidRDefault="004765BA" w:rsidP="00DE0007">
      <w:pPr>
        <w:rPr>
          <w:lang w:eastAsia="en-GB"/>
        </w:rPr>
      </w:pPr>
      <w:r w:rsidRPr="009B38E1">
        <w:rPr>
          <w:b/>
          <w:lang w:eastAsia="en-GB"/>
        </w:rPr>
        <w:t xml:space="preserve">Question: </w:t>
      </w:r>
      <w:r w:rsidRPr="009B38E1">
        <w:rPr>
          <w:lang w:eastAsia="en-GB"/>
        </w:rPr>
        <w:t xml:space="preserve">Considering the business requirements and internet research, which of the </w:t>
      </w:r>
      <w:r w:rsidR="00DE0007" w:rsidRPr="009B38E1">
        <w:rPr>
          <w:lang w:eastAsia="en-GB"/>
        </w:rPr>
        <w:t>s</w:t>
      </w:r>
      <w:r w:rsidRPr="009B38E1">
        <w:rPr>
          <w:lang w:eastAsia="en-GB"/>
        </w:rPr>
        <w:t>erver OS would you recommend and why?</w:t>
      </w:r>
    </w:p>
    <w:p w14:paraId="3DBC2151" w14:textId="77777777" w:rsidR="00DE0007" w:rsidRPr="009B38E1" w:rsidRDefault="00DE0007" w:rsidP="00DE0007">
      <w:pPr>
        <w:pStyle w:val="NoSpacing"/>
        <w:rPr>
          <w:rFonts w:eastAsiaTheme="minorHAnsi"/>
          <w:lang w:val="en-GB" w:eastAsia="en-GB"/>
        </w:rPr>
      </w:pPr>
    </w:p>
    <w:p w14:paraId="5714DB2A" w14:textId="4840EF38" w:rsidR="004765BA" w:rsidRPr="009B38E1" w:rsidRDefault="00E14496" w:rsidP="002B2995">
      <w:pPr>
        <w:pStyle w:val="Heading2"/>
        <w:rPr>
          <w:rFonts w:asciiTheme="minorHAnsi" w:eastAsia="Times New Roman" w:hAnsiTheme="minorHAnsi" w:cs="Times New Roman"/>
          <w:kern w:val="0"/>
          <w:szCs w:val="24"/>
          <w:lang w:eastAsia="en-GB"/>
          <w14:ligatures w14:val="none"/>
        </w:rPr>
      </w:pPr>
      <w:r w:rsidRPr="009B38E1">
        <w:rPr>
          <w:rFonts w:eastAsia="Times New Roman"/>
          <w:lang w:eastAsia="en-GB"/>
        </w:rPr>
        <w:t>Step</w:t>
      </w:r>
      <w:r w:rsidR="004765BA" w:rsidRPr="009B38E1">
        <w:rPr>
          <w:rFonts w:eastAsia="Times New Roman"/>
          <w:lang w:eastAsia="en-GB"/>
        </w:rPr>
        <w:t xml:space="preserve"> 3: Decision justification</w:t>
      </w:r>
    </w:p>
    <w:p w14:paraId="5628B359" w14:textId="77777777" w:rsidR="004765BA" w:rsidRPr="009B38E1" w:rsidRDefault="004765BA" w:rsidP="00DE0007">
      <w:pPr>
        <w:rPr>
          <w:lang w:eastAsia="en-GB"/>
        </w:rPr>
      </w:pPr>
      <w:r w:rsidRPr="009B38E1">
        <w:rPr>
          <w:lang w:eastAsia="en-GB"/>
        </w:rPr>
        <w:t>Answer the following questions now that you’ve made your recommendations:</w:t>
      </w:r>
    </w:p>
    <w:p w14:paraId="1573729C" w14:textId="77777777" w:rsidR="00DE0007" w:rsidRPr="009B38E1" w:rsidRDefault="004765BA" w:rsidP="00DE0007">
      <w:pPr>
        <w:pStyle w:val="Numberlist"/>
        <w:numPr>
          <w:ilvl w:val="0"/>
          <w:numId w:val="146"/>
        </w:numPr>
      </w:pPr>
      <w:r w:rsidRPr="009B38E1">
        <w:t>How does your solution align with the business current IT skill set?</w:t>
      </w:r>
    </w:p>
    <w:p w14:paraId="75EB2755" w14:textId="77777777" w:rsidR="00DE0007" w:rsidRPr="009B38E1" w:rsidRDefault="00DE0007" w:rsidP="00DE0007">
      <w:pPr>
        <w:pStyle w:val="Numberlist"/>
        <w:numPr>
          <w:ilvl w:val="0"/>
          <w:numId w:val="0"/>
        </w:numPr>
        <w:ind w:left="851"/>
      </w:pPr>
    </w:p>
    <w:p w14:paraId="7C1522EE" w14:textId="77777777" w:rsidR="00DE0007" w:rsidRPr="009B38E1" w:rsidRDefault="004765BA" w:rsidP="00DE0007">
      <w:pPr>
        <w:pStyle w:val="Numberlist"/>
      </w:pPr>
      <w:r w:rsidRPr="009B38E1">
        <w:rPr>
          <w:rFonts w:asciiTheme="minorHAnsi" w:hAnsiTheme="minorHAnsi"/>
          <w:szCs w:val="24"/>
        </w:rPr>
        <w:t>How will your decision impact the future server upgrades and scalability in the business?</w:t>
      </w:r>
    </w:p>
    <w:p w14:paraId="1B17D031" w14:textId="77777777" w:rsidR="00DE0007" w:rsidRPr="009B38E1" w:rsidRDefault="00DE0007" w:rsidP="00DE0007">
      <w:pPr>
        <w:pStyle w:val="Numberlist"/>
        <w:numPr>
          <w:ilvl w:val="0"/>
          <w:numId w:val="0"/>
        </w:numPr>
        <w:ind w:left="851"/>
      </w:pPr>
    </w:p>
    <w:p w14:paraId="1C192822" w14:textId="48FA4E70" w:rsidR="00E14496" w:rsidRPr="009B38E1" w:rsidRDefault="004765BA" w:rsidP="00DE0007">
      <w:pPr>
        <w:pStyle w:val="Numberlist"/>
      </w:pPr>
      <w:r w:rsidRPr="009B38E1">
        <w:rPr>
          <w:rFonts w:asciiTheme="minorHAnsi" w:hAnsiTheme="minorHAnsi"/>
          <w:szCs w:val="24"/>
        </w:rPr>
        <w:t>What are the potential security risks of your choice, and how can they be mitigated?</w:t>
      </w:r>
    </w:p>
    <w:p w14:paraId="23CC3334" w14:textId="77777777" w:rsidR="00DE0007" w:rsidRPr="009B38E1" w:rsidRDefault="00DE0007" w:rsidP="00DE0007">
      <w:pPr>
        <w:pStyle w:val="Numberlist"/>
        <w:numPr>
          <w:ilvl w:val="0"/>
          <w:numId w:val="0"/>
        </w:numPr>
      </w:pPr>
    </w:p>
    <w:p w14:paraId="3B7B4998" w14:textId="5EEF4439" w:rsidR="004765BA" w:rsidRPr="009B38E1" w:rsidRDefault="004765BA" w:rsidP="002B2995">
      <w:pPr>
        <w:pStyle w:val="Heading2"/>
        <w:rPr>
          <w:szCs w:val="24"/>
        </w:rPr>
      </w:pPr>
      <w:r w:rsidRPr="009B38E1">
        <w:t>Reflection</w:t>
      </w:r>
    </w:p>
    <w:p w14:paraId="74A2C1A0" w14:textId="77777777" w:rsidR="00DE0007" w:rsidRPr="009B38E1" w:rsidRDefault="004765BA" w:rsidP="00DE0007">
      <w:pPr>
        <w:pStyle w:val="Numberlist"/>
        <w:numPr>
          <w:ilvl w:val="0"/>
          <w:numId w:val="147"/>
        </w:numPr>
        <w:rPr>
          <w:lang w:eastAsia="en-GB"/>
        </w:rPr>
      </w:pPr>
      <w:r w:rsidRPr="009B38E1">
        <w:rPr>
          <w:lang w:eastAsia="en-GB"/>
        </w:rPr>
        <w:t>What critical factors did you consider when making your decision making?</w:t>
      </w:r>
    </w:p>
    <w:p w14:paraId="30F8F71B" w14:textId="77777777" w:rsidR="00DE0007" w:rsidRPr="009B38E1" w:rsidRDefault="00DE0007" w:rsidP="00DE0007">
      <w:pPr>
        <w:pStyle w:val="Numberlist"/>
        <w:numPr>
          <w:ilvl w:val="0"/>
          <w:numId w:val="0"/>
        </w:numPr>
        <w:ind w:left="851"/>
        <w:rPr>
          <w:lang w:eastAsia="en-GB"/>
        </w:rPr>
      </w:pPr>
    </w:p>
    <w:p w14:paraId="0A62FC71" w14:textId="22EB1E5F" w:rsidR="004765BA" w:rsidRPr="009B38E1" w:rsidRDefault="004765BA" w:rsidP="00DE0007">
      <w:pPr>
        <w:pStyle w:val="Numberlist"/>
        <w:numPr>
          <w:ilvl w:val="0"/>
          <w:numId w:val="147"/>
        </w:numPr>
        <w:rPr>
          <w:lang w:eastAsia="en-GB"/>
        </w:rPr>
      </w:pPr>
      <w:r w:rsidRPr="009B38E1">
        <w:rPr>
          <w:rFonts w:asciiTheme="minorHAnsi" w:eastAsia="Times New Roman" w:hAnsiTheme="minorHAnsi" w:cs="Times New Roman"/>
          <w:kern w:val="0"/>
          <w:szCs w:val="24"/>
          <w:lang w:eastAsia="en-GB"/>
          <w14:ligatures w14:val="none"/>
        </w:rPr>
        <w:t>Would a hybrid approach be more beneficial for the business? Why (using both Windows and Linux)?</w:t>
      </w:r>
    </w:p>
    <w:p w14:paraId="1AFC9F7C" w14:textId="3A09C827" w:rsidR="004765BA" w:rsidRPr="009B38E1" w:rsidRDefault="004765BA" w:rsidP="00F2495D">
      <w:pPr>
        <w:spacing w:before="100" w:beforeAutospacing="1" w:after="100" w:afterAutospacing="1" w:line="240" w:lineRule="auto"/>
        <w:ind w:left="720"/>
        <w:rPr>
          <w:rFonts w:asciiTheme="minorHAnsi" w:eastAsia="Times New Roman" w:hAnsiTheme="minorHAnsi" w:cs="Times New Roman"/>
          <w:kern w:val="0"/>
          <w:szCs w:val="24"/>
          <w:lang w:eastAsia="en-GB"/>
          <w14:ligatures w14:val="none"/>
        </w:rPr>
      </w:pPr>
    </w:p>
    <w:p w14:paraId="36BCD161" w14:textId="77777777" w:rsidR="002B2995" w:rsidRPr="009B38E1" w:rsidRDefault="002B2995" w:rsidP="00F2495D">
      <w:pPr>
        <w:spacing w:before="100" w:beforeAutospacing="1" w:after="100" w:afterAutospacing="1" w:line="240" w:lineRule="auto"/>
        <w:ind w:left="720"/>
        <w:rPr>
          <w:rFonts w:asciiTheme="minorHAnsi" w:eastAsia="Times New Roman" w:hAnsiTheme="minorHAnsi" w:cs="Times New Roman"/>
          <w:kern w:val="0"/>
          <w:szCs w:val="24"/>
          <w:lang w:eastAsia="en-GB"/>
          <w14:ligatures w14:val="none"/>
        </w:rPr>
      </w:pPr>
    </w:p>
    <w:p w14:paraId="5DD53063" w14:textId="432F4845" w:rsidR="004765BA" w:rsidRPr="009B38E1" w:rsidRDefault="00EA529D" w:rsidP="00C47865">
      <w:pPr>
        <w:pStyle w:val="Heading1"/>
        <w:ind w:left="1134" w:hanging="1134"/>
        <w:rPr>
          <w:bCs/>
        </w:rPr>
      </w:pPr>
      <w:bookmarkStart w:id="12" w:name="_Toc205455919"/>
      <w:r w:rsidRPr="009B38E1">
        <w:lastRenderedPageBreak/>
        <w:t>Activity</w:t>
      </w:r>
      <w:r w:rsidR="004765BA" w:rsidRPr="009B38E1">
        <w:t xml:space="preserve"> 8</w:t>
      </w:r>
      <w:r w:rsidRPr="009B38E1">
        <w:t>:</w:t>
      </w:r>
      <w:r w:rsidR="004765BA" w:rsidRPr="009B38E1">
        <w:t xml:space="preserve"> Windows and Linux </w:t>
      </w:r>
      <w:r w:rsidR="004F214D" w:rsidRPr="009B38E1">
        <w:t>s</w:t>
      </w:r>
      <w:r w:rsidR="004765BA" w:rsidRPr="009B38E1">
        <w:t xml:space="preserve">erver </w:t>
      </w:r>
      <w:r w:rsidR="004F214D" w:rsidRPr="009B38E1">
        <w:t>i</w:t>
      </w:r>
      <w:r w:rsidR="004765BA" w:rsidRPr="009B38E1">
        <w:t>nstall</w:t>
      </w:r>
      <w:bookmarkEnd w:id="12"/>
    </w:p>
    <w:p w14:paraId="56AE38FB" w14:textId="77777777" w:rsidR="004765BA" w:rsidRPr="009B38E1" w:rsidRDefault="004765BA" w:rsidP="0016116C">
      <w:pPr>
        <w:spacing w:before="2" w:line="100" w:lineRule="exact"/>
        <w:rPr>
          <w:rFonts w:asciiTheme="minorHAnsi" w:hAnsiTheme="minorHAnsi"/>
          <w:szCs w:val="24"/>
        </w:rPr>
      </w:pPr>
    </w:p>
    <w:p w14:paraId="74CCC80D" w14:textId="77777777" w:rsidR="004765BA" w:rsidRPr="009B38E1" w:rsidRDefault="004765BA" w:rsidP="00DE0007">
      <w:r w:rsidRPr="009B38E1">
        <w:t>This activity involves installation and configuration of Windows Server 2019 and Linux Ubuntu Server. You will be using these virtual machines for many other labs, so please ensure you have them working or ask your trainer if you need help. Your trainer will have included a copy of the Windows Server 2019 iso file and the Linux Ubuntu Server iso file in the class share, so you must copy these across to your desktop before you begin.</w:t>
      </w:r>
    </w:p>
    <w:p w14:paraId="43600ED4" w14:textId="77777777" w:rsidR="004765BA" w:rsidRPr="009B38E1" w:rsidRDefault="004765BA" w:rsidP="00DE0007">
      <w:pPr>
        <w:pStyle w:val="NoSpacing"/>
        <w:rPr>
          <w:lang w:val="en-GB"/>
        </w:rPr>
      </w:pPr>
    </w:p>
    <w:p w14:paraId="5C6FC90A" w14:textId="7FE4DB95" w:rsidR="004765BA" w:rsidRPr="009B38E1" w:rsidRDefault="004765BA" w:rsidP="004F214D">
      <w:pPr>
        <w:pStyle w:val="Heading2"/>
      </w:pPr>
      <w:r w:rsidRPr="009B38E1">
        <w:t>Objective</w:t>
      </w:r>
      <w:r w:rsidR="00C47865" w:rsidRPr="009B38E1">
        <w:t>s</w:t>
      </w:r>
    </w:p>
    <w:p w14:paraId="2589790A" w14:textId="46164225" w:rsidR="004765BA" w:rsidRPr="009B38E1" w:rsidRDefault="004765BA" w:rsidP="006C1F81">
      <w:r w:rsidRPr="009B38E1">
        <w:t>In this task, you will be installing Windows Server 2019 and performing the main post-installation configuration tasks. Follow the list below to identify what needs to be done. Ask your trainer if you need any help.</w:t>
      </w:r>
    </w:p>
    <w:p w14:paraId="4E578F0F" w14:textId="09C8F28C" w:rsidR="004765BA" w:rsidRPr="009B38E1" w:rsidRDefault="004765BA" w:rsidP="006C1F81">
      <w:pPr>
        <w:rPr>
          <w:rFonts w:asciiTheme="minorHAnsi" w:hAnsiTheme="minorHAnsi"/>
        </w:rPr>
      </w:pPr>
      <w:r w:rsidRPr="009B38E1">
        <w:t xml:space="preserve">After completing this lab, </w:t>
      </w:r>
      <w:r w:rsidRPr="009B38E1">
        <w:rPr>
          <w:rFonts w:asciiTheme="minorHAnsi" w:hAnsiTheme="minorHAnsi"/>
        </w:rPr>
        <w:t>you will be able to:</w:t>
      </w:r>
    </w:p>
    <w:p w14:paraId="087C2373" w14:textId="25C69D75" w:rsidR="004765BA" w:rsidRPr="009B38E1" w:rsidRDefault="004765BA" w:rsidP="006C1F81">
      <w:pPr>
        <w:pStyle w:val="Bulletlist1"/>
      </w:pPr>
      <w:r w:rsidRPr="009B38E1">
        <w:t>Install Windows Server 2019.</w:t>
      </w:r>
    </w:p>
    <w:p w14:paraId="1DEC9ACA" w14:textId="77777777" w:rsidR="006C1F81" w:rsidRPr="009B38E1" w:rsidRDefault="004765BA" w:rsidP="006C1F81">
      <w:pPr>
        <w:pStyle w:val="Bulletlist1"/>
      </w:pPr>
      <w:r w:rsidRPr="009B38E1">
        <w:t>Install Linux Ubuntu Server.</w:t>
      </w:r>
    </w:p>
    <w:p w14:paraId="6B47E68D" w14:textId="77777777" w:rsidR="006C1F81" w:rsidRPr="009B38E1" w:rsidRDefault="004765BA" w:rsidP="006C1F81">
      <w:pPr>
        <w:pStyle w:val="Bulletlist1"/>
      </w:pPr>
      <w:r w:rsidRPr="009B38E1">
        <w:t xml:space="preserve">Undertake post-configuration activities on a </w:t>
      </w:r>
      <w:r w:rsidR="006C1F81" w:rsidRPr="009B38E1">
        <w:t>s</w:t>
      </w:r>
      <w:r w:rsidRPr="009B38E1">
        <w:t>erver.</w:t>
      </w:r>
    </w:p>
    <w:p w14:paraId="2660F1DE" w14:textId="6ED1376B" w:rsidR="004765BA" w:rsidRPr="009B38E1" w:rsidRDefault="004765BA" w:rsidP="006C1F81">
      <w:r w:rsidRPr="009B38E1">
        <w:rPr>
          <w:b/>
          <w:bCs/>
        </w:rPr>
        <w:t>Estimated total lab time:</w:t>
      </w:r>
      <w:r w:rsidRPr="009B38E1">
        <w:t xml:space="preserve"> 60 minutes.</w:t>
      </w:r>
    </w:p>
    <w:p w14:paraId="5F529772" w14:textId="77777777" w:rsidR="0082404F" w:rsidRPr="009B38E1" w:rsidRDefault="0082404F" w:rsidP="0082404F">
      <w:pPr>
        <w:pStyle w:val="NoSpacing"/>
        <w:rPr>
          <w:lang w:val="en-GB"/>
        </w:rPr>
      </w:pPr>
    </w:p>
    <w:p w14:paraId="6128D11E" w14:textId="3ACD46EF" w:rsidR="00C47865" w:rsidRPr="009B38E1" w:rsidRDefault="00E14496" w:rsidP="004F214D">
      <w:pPr>
        <w:pStyle w:val="Heading2"/>
      </w:pPr>
      <w:r w:rsidRPr="009B38E1">
        <w:t>Step</w:t>
      </w:r>
      <w:r w:rsidR="004765BA" w:rsidRPr="009B38E1">
        <w:t xml:space="preserve"> 1</w:t>
      </w:r>
      <w:r w:rsidR="00C47865" w:rsidRPr="009B38E1">
        <w:t>:</w:t>
      </w:r>
      <w:r w:rsidR="004765BA" w:rsidRPr="009B38E1">
        <w:t xml:space="preserve"> Windows Server Install</w:t>
      </w:r>
    </w:p>
    <w:p w14:paraId="5CEE2668" w14:textId="063262D5" w:rsidR="004765BA" w:rsidRPr="009B38E1" w:rsidRDefault="004765BA" w:rsidP="0082404F">
      <w:pPr>
        <w:pStyle w:val="Numberlist"/>
        <w:numPr>
          <w:ilvl w:val="0"/>
          <w:numId w:val="148"/>
        </w:numPr>
      </w:pPr>
      <w:r w:rsidRPr="009B38E1">
        <w:t>Log into the host PC (GOTOMYPC / Learnondemand)</w:t>
      </w:r>
      <w:r w:rsidR="0082404F" w:rsidRPr="009B38E1">
        <w:t>.</w:t>
      </w:r>
    </w:p>
    <w:p w14:paraId="1DBA970A" w14:textId="77777777" w:rsidR="00D42AD9" w:rsidRPr="009B38E1" w:rsidRDefault="004765BA" w:rsidP="0082404F">
      <w:pPr>
        <w:pStyle w:val="Numberlist"/>
      </w:pPr>
      <w:r w:rsidRPr="009B38E1">
        <w:t>Create a new Private Virtual Switch named Vnet_Apps for your server to connect to using the images below as a guide.</w:t>
      </w:r>
    </w:p>
    <w:p w14:paraId="2B0588F2" w14:textId="1C164750" w:rsidR="00FF2B12" w:rsidRPr="009B38E1" w:rsidRDefault="004765BA" w:rsidP="0082404F">
      <w:pPr>
        <w:pStyle w:val="Numberlist"/>
      </w:pPr>
      <w:r w:rsidRPr="009B38E1">
        <w:t xml:space="preserve">Select </w:t>
      </w:r>
      <w:r w:rsidRPr="009B38E1">
        <w:rPr>
          <w:b/>
          <w:bCs/>
        </w:rPr>
        <w:t>Hyper-V Manager</w:t>
      </w:r>
      <w:r w:rsidRPr="009B38E1">
        <w:t>.</w:t>
      </w:r>
    </w:p>
    <w:p w14:paraId="38BDE0AC" w14:textId="5FDB2348" w:rsidR="00FF2B12" w:rsidRPr="009B38E1" w:rsidRDefault="004765BA" w:rsidP="0082404F">
      <w:pPr>
        <w:pStyle w:val="Numberlist"/>
      </w:pPr>
      <w:r w:rsidRPr="009B38E1">
        <w:t xml:space="preserve">Select </w:t>
      </w:r>
      <w:r w:rsidRPr="009B38E1">
        <w:rPr>
          <w:b/>
          <w:bCs/>
        </w:rPr>
        <w:t>Virtual Switch Manager</w:t>
      </w:r>
      <w:r w:rsidRPr="009B38E1">
        <w:t>.</w:t>
      </w:r>
    </w:p>
    <w:p w14:paraId="46A95042" w14:textId="17DC89E7" w:rsidR="004765BA" w:rsidRPr="009B38E1" w:rsidRDefault="004765BA" w:rsidP="0082404F">
      <w:pPr>
        <w:pStyle w:val="Numberlist"/>
      </w:pPr>
      <w:r w:rsidRPr="009B38E1">
        <w:t xml:space="preserve">Select </w:t>
      </w:r>
      <w:r w:rsidRPr="009B38E1">
        <w:rPr>
          <w:b/>
          <w:bCs/>
        </w:rPr>
        <w:t>Private</w:t>
      </w:r>
      <w:r w:rsidRPr="009B38E1">
        <w:t xml:space="preserve"> from the list to create an isolated network switch and </w:t>
      </w:r>
      <w:r w:rsidR="00107270" w:rsidRPr="009B38E1">
        <w:t>select</w:t>
      </w:r>
      <w:r w:rsidRPr="009B38E1">
        <w:t xml:space="preserve"> </w:t>
      </w:r>
      <w:r w:rsidR="00107270" w:rsidRPr="009B38E1">
        <w:rPr>
          <w:b/>
          <w:bCs/>
        </w:rPr>
        <w:t>C</w:t>
      </w:r>
      <w:r w:rsidRPr="009B38E1">
        <w:rPr>
          <w:b/>
          <w:bCs/>
        </w:rPr>
        <w:t>reate Virtual Switch</w:t>
      </w:r>
      <w:r w:rsidRPr="009B38E1">
        <w:t>.</w:t>
      </w:r>
      <w:r w:rsidR="00FF2B12" w:rsidRPr="009B38E1">
        <w:t xml:space="preserve"> </w:t>
      </w:r>
    </w:p>
    <w:p w14:paraId="6D359C38" w14:textId="351FA2C1" w:rsidR="004765BA" w:rsidRPr="009B38E1" w:rsidRDefault="004765BA" w:rsidP="0082404F">
      <w:pPr>
        <w:pStyle w:val="Numberlist"/>
      </w:pPr>
      <w:r w:rsidRPr="009B38E1">
        <w:t xml:space="preserve">Enter </w:t>
      </w:r>
      <w:r w:rsidRPr="009B38E1">
        <w:rPr>
          <w:b/>
          <w:bCs/>
        </w:rPr>
        <w:t>Vnet_Apps</w:t>
      </w:r>
      <w:r w:rsidRPr="009B38E1">
        <w:t xml:space="preserve"> as the name of the new network connection and </w:t>
      </w:r>
      <w:r w:rsidR="00107270" w:rsidRPr="009B38E1">
        <w:t xml:space="preserve">select </w:t>
      </w:r>
      <w:r w:rsidRPr="009B38E1">
        <w:rPr>
          <w:b/>
          <w:bCs/>
        </w:rPr>
        <w:t>OK</w:t>
      </w:r>
      <w:r w:rsidRPr="009B38E1">
        <w:t>.</w:t>
      </w:r>
    </w:p>
    <w:p w14:paraId="7CD4AE5F" w14:textId="41AE3982" w:rsidR="0082404F" w:rsidRPr="009B38E1" w:rsidRDefault="004765BA" w:rsidP="0082404F">
      <w:pPr>
        <w:pStyle w:val="Numberlist"/>
      </w:pPr>
      <w:r w:rsidRPr="009B38E1">
        <w:t>Create a new virtual machine in Hyper-V Manager and name it with appropriate naming conventions so you can identify it again later (</w:t>
      </w:r>
      <w:r w:rsidR="0082404F" w:rsidRPr="009B38E1">
        <w:t>for example,</w:t>
      </w:r>
      <w:r w:rsidRPr="009B38E1">
        <w:t xml:space="preserve"> Windows Server 2019).</w:t>
      </w:r>
      <w:r w:rsidR="009B38E1" w:rsidRPr="009B38E1">
        <w:t xml:space="preserve"> </w:t>
      </w:r>
    </w:p>
    <w:p w14:paraId="7621D1A9" w14:textId="2841BBF7" w:rsidR="00107270" w:rsidRPr="009B38E1" w:rsidRDefault="004765BA" w:rsidP="0082404F">
      <w:pPr>
        <w:pStyle w:val="Numberlist"/>
        <w:numPr>
          <w:ilvl w:val="0"/>
          <w:numId w:val="0"/>
        </w:numPr>
        <w:ind w:left="851"/>
      </w:pPr>
      <w:r w:rsidRPr="009B38E1">
        <w:rPr>
          <w:rFonts w:asciiTheme="minorHAnsi" w:hAnsiTheme="minorHAnsi"/>
        </w:rPr>
        <w:t>Use the settings</w:t>
      </w:r>
      <w:r w:rsidR="00142748" w:rsidRPr="009B38E1">
        <w:rPr>
          <w:rFonts w:asciiTheme="minorHAnsi" w:hAnsiTheme="minorHAnsi"/>
        </w:rPr>
        <w:t>:</w:t>
      </w:r>
    </w:p>
    <w:p w14:paraId="5791FC5D" w14:textId="1EBA8F8D" w:rsidR="004765BA" w:rsidRPr="009B38E1" w:rsidRDefault="004765BA" w:rsidP="00EE1BD2">
      <w:pPr>
        <w:pStyle w:val="ListParagraph"/>
        <w:numPr>
          <w:ilvl w:val="1"/>
          <w:numId w:val="106"/>
        </w:numPr>
        <w:spacing w:after="120"/>
        <w:contextualSpacing w:val="0"/>
        <w:rPr>
          <w:rFonts w:asciiTheme="minorHAnsi" w:hAnsiTheme="minorHAnsi"/>
        </w:rPr>
      </w:pPr>
      <w:r w:rsidRPr="009B38E1">
        <w:rPr>
          <w:rFonts w:asciiTheme="minorHAnsi" w:hAnsiTheme="minorHAnsi"/>
        </w:rPr>
        <w:t>Select New &gt; Virtual Machine &gt; Next.</w:t>
      </w:r>
    </w:p>
    <w:p w14:paraId="6AE8D5DF" w14:textId="77777777" w:rsidR="0082404F" w:rsidRPr="009B38E1" w:rsidRDefault="002E00D8" w:rsidP="0082404F">
      <w:pPr>
        <w:pStyle w:val="Numberlist"/>
      </w:pPr>
      <w:r w:rsidRPr="009B38E1">
        <w:t>O</w:t>
      </w:r>
      <w:r w:rsidR="00142748" w:rsidRPr="009B38E1">
        <w:t xml:space="preserve">n the </w:t>
      </w:r>
      <w:r w:rsidR="00142748" w:rsidRPr="009B38E1">
        <w:rPr>
          <w:b/>
          <w:bCs/>
        </w:rPr>
        <w:t>Specify Name and Location</w:t>
      </w:r>
      <w:r w:rsidRPr="009B38E1">
        <w:t xml:space="preserve"> tab</w:t>
      </w:r>
      <w:r w:rsidR="00142748" w:rsidRPr="009B38E1">
        <w:t xml:space="preserve">, enter </w:t>
      </w:r>
      <w:r w:rsidR="00142748" w:rsidRPr="009B38E1">
        <w:rPr>
          <w:b/>
          <w:bCs/>
        </w:rPr>
        <w:t>Windows 2019</w:t>
      </w:r>
      <w:r w:rsidR="00142748" w:rsidRPr="009B38E1">
        <w:t xml:space="preserve"> and </w:t>
      </w:r>
      <w:r w:rsidRPr="009B38E1">
        <w:t>select</w:t>
      </w:r>
      <w:r w:rsidR="00142748" w:rsidRPr="009B38E1">
        <w:t xml:space="preserve"> </w:t>
      </w:r>
      <w:r w:rsidR="00142748" w:rsidRPr="009B38E1">
        <w:rPr>
          <w:b/>
          <w:bCs/>
        </w:rPr>
        <w:t>Next</w:t>
      </w:r>
      <w:r w:rsidR="00142748" w:rsidRPr="009B38E1">
        <w:t>.</w:t>
      </w:r>
    </w:p>
    <w:p w14:paraId="5077395E" w14:textId="77777777" w:rsidR="0082404F" w:rsidRPr="009B38E1" w:rsidRDefault="002E00D8" w:rsidP="0082404F">
      <w:pPr>
        <w:pStyle w:val="Numberlist"/>
      </w:pPr>
      <w:r w:rsidRPr="009B38E1">
        <w:rPr>
          <w:rFonts w:asciiTheme="minorHAnsi" w:hAnsiTheme="minorHAnsi"/>
        </w:rPr>
        <w:lastRenderedPageBreak/>
        <w:t xml:space="preserve">On the </w:t>
      </w:r>
      <w:r w:rsidRPr="009B38E1">
        <w:rPr>
          <w:rFonts w:asciiTheme="minorHAnsi" w:hAnsiTheme="minorHAnsi"/>
          <w:b/>
          <w:bCs/>
        </w:rPr>
        <w:t xml:space="preserve">Specify Generation </w:t>
      </w:r>
      <w:r w:rsidRPr="009B38E1">
        <w:rPr>
          <w:rFonts w:asciiTheme="minorHAnsi" w:hAnsiTheme="minorHAnsi"/>
        </w:rPr>
        <w:t>tab, l</w:t>
      </w:r>
      <w:r w:rsidR="004765BA" w:rsidRPr="009B38E1">
        <w:rPr>
          <w:rFonts w:asciiTheme="minorHAnsi" w:hAnsiTheme="minorHAnsi"/>
        </w:rPr>
        <w:t xml:space="preserve">eave the default </w:t>
      </w:r>
      <w:r w:rsidR="004765BA" w:rsidRPr="009B38E1">
        <w:rPr>
          <w:rFonts w:asciiTheme="minorHAnsi" w:hAnsiTheme="minorHAnsi"/>
          <w:b/>
          <w:bCs/>
        </w:rPr>
        <w:t xml:space="preserve">Generation 1 </w:t>
      </w:r>
      <w:r w:rsidR="004765BA" w:rsidRPr="009B38E1">
        <w:rPr>
          <w:rFonts w:asciiTheme="minorHAnsi" w:hAnsiTheme="minorHAnsi"/>
        </w:rPr>
        <w:t xml:space="preserve">selected and </w:t>
      </w:r>
      <w:r w:rsidR="00D42AD9" w:rsidRPr="009B38E1">
        <w:rPr>
          <w:rFonts w:asciiTheme="minorHAnsi" w:hAnsiTheme="minorHAnsi"/>
        </w:rPr>
        <w:t>Select</w:t>
      </w:r>
      <w:r w:rsidR="004765BA" w:rsidRPr="009B38E1">
        <w:rPr>
          <w:rFonts w:asciiTheme="minorHAnsi" w:hAnsiTheme="minorHAnsi"/>
        </w:rPr>
        <w:t xml:space="preserve"> </w:t>
      </w:r>
      <w:r w:rsidR="004765BA" w:rsidRPr="009B38E1">
        <w:rPr>
          <w:rFonts w:asciiTheme="minorHAnsi" w:hAnsiTheme="minorHAnsi"/>
          <w:b/>
          <w:bCs/>
        </w:rPr>
        <w:t>Next</w:t>
      </w:r>
      <w:r w:rsidR="004765BA" w:rsidRPr="009B38E1">
        <w:rPr>
          <w:rFonts w:asciiTheme="minorHAnsi" w:hAnsiTheme="minorHAnsi"/>
        </w:rPr>
        <w:t>.</w:t>
      </w:r>
    </w:p>
    <w:p w14:paraId="1AC0C5D3" w14:textId="77777777" w:rsidR="0082404F" w:rsidRPr="009B38E1" w:rsidRDefault="00D65B6B" w:rsidP="0082404F">
      <w:pPr>
        <w:pStyle w:val="Numberlist"/>
      </w:pPr>
      <w:r w:rsidRPr="009B38E1">
        <w:rPr>
          <w:rFonts w:asciiTheme="minorHAnsi" w:hAnsiTheme="minorHAnsi"/>
        </w:rPr>
        <w:t xml:space="preserve">On the </w:t>
      </w:r>
      <w:r w:rsidR="00BD7010" w:rsidRPr="009B38E1">
        <w:rPr>
          <w:rFonts w:asciiTheme="minorHAnsi" w:hAnsiTheme="minorHAnsi"/>
          <w:b/>
          <w:bCs/>
        </w:rPr>
        <w:t>Assign Memory</w:t>
      </w:r>
      <w:r w:rsidR="002E00D8" w:rsidRPr="009B38E1">
        <w:rPr>
          <w:rFonts w:asciiTheme="minorHAnsi" w:hAnsiTheme="minorHAnsi"/>
        </w:rPr>
        <w:t xml:space="preserve"> tab</w:t>
      </w:r>
      <w:r w:rsidRPr="009B38E1">
        <w:rPr>
          <w:rFonts w:asciiTheme="minorHAnsi" w:hAnsiTheme="minorHAnsi"/>
        </w:rPr>
        <w:t xml:space="preserve">, </w:t>
      </w:r>
      <w:r w:rsidR="00BD7010" w:rsidRPr="009B38E1">
        <w:rPr>
          <w:rFonts w:asciiTheme="minorHAnsi" w:hAnsiTheme="minorHAnsi"/>
        </w:rPr>
        <w:t>c</w:t>
      </w:r>
      <w:r w:rsidR="004765BA" w:rsidRPr="009B38E1">
        <w:rPr>
          <w:rFonts w:asciiTheme="minorHAnsi" w:hAnsiTheme="minorHAnsi"/>
        </w:rPr>
        <w:t>hange the memory from 1024 to 2048 and then select Next.</w:t>
      </w:r>
    </w:p>
    <w:p w14:paraId="73313C63" w14:textId="77777777" w:rsidR="0082404F" w:rsidRPr="009B38E1" w:rsidRDefault="009566D3" w:rsidP="0082404F">
      <w:pPr>
        <w:pStyle w:val="Numberlist"/>
      </w:pPr>
      <w:r w:rsidRPr="009B38E1">
        <w:rPr>
          <w:rFonts w:asciiTheme="minorHAnsi" w:hAnsiTheme="minorHAnsi"/>
        </w:rPr>
        <w:t xml:space="preserve">On the </w:t>
      </w:r>
      <w:r w:rsidRPr="009B38E1">
        <w:rPr>
          <w:rFonts w:asciiTheme="minorHAnsi" w:hAnsiTheme="minorHAnsi"/>
          <w:b/>
          <w:bCs/>
        </w:rPr>
        <w:t>Configure Networking</w:t>
      </w:r>
      <w:r w:rsidR="002E00D8" w:rsidRPr="009B38E1">
        <w:rPr>
          <w:rFonts w:asciiTheme="minorHAnsi" w:hAnsiTheme="minorHAnsi"/>
        </w:rPr>
        <w:t xml:space="preserve"> tab</w:t>
      </w:r>
      <w:r w:rsidRPr="009B38E1">
        <w:rPr>
          <w:rFonts w:asciiTheme="minorHAnsi" w:hAnsiTheme="minorHAnsi"/>
        </w:rPr>
        <w:t>, s</w:t>
      </w:r>
      <w:r w:rsidR="004765BA" w:rsidRPr="009B38E1">
        <w:rPr>
          <w:rFonts w:asciiTheme="minorHAnsi" w:hAnsiTheme="minorHAnsi"/>
        </w:rPr>
        <w:t>elect the Vnet_Apps from the drop-down menu and choose Next.</w:t>
      </w:r>
    </w:p>
    <w:p w14:paraId="42691006" w14:textId="77777777" w:rsidR="0082404F" w:rsidRPr="009B38E1" w:rsidRDefault="009566D3" w:rsidP="0082404F">
      <w:pPr>
        <w:pStyle w:val="Numberlist"/>
      </w:pPr>
      <w:r w:rsidRPr="009B38E1">
        <w:rPr>
          <w:rFonts w:asciiTheme="minorHAnsi" w:hAnsiTheme="minorHAnsi"/>
        </w:rPr>
        <w:t xml:space="preserve">On the </w:t>
      </w:r>
      <w:r w:rsidRPr="009B38E1">
        <w:rPr>
          <w:rFonts w:asciiTheme="minorHAnsi" w:hAnsiTheme="minorHAnsi"/>
          <w:b/>
          <w:bCs/>
        </w:rPr>
        <w:t>Connect Virtual Hard Disk</w:t>
      </w:r>
      <w:r w:rsidRPr="009B38E1">
        <w:rPr>
          <w:rFonts w:asciiTheme="minorHAnsi" w:hAnsiTheme="minorHAnsi"/>
        </w:rPr>
        <w:t xml:space="preserve"> </w:t>
      </w:r>
      <w:r w:rsidR="002E00D8" w:rsidRPr="009B38E1">
        <w:rPr>
          <w:rFonts w:asciiTheme="minorHAnsi" w:hAnsiTheme="minorHAnsi"/>
        </w:rPr>
        <w:t>tab,</w:t>
      </w:r>
      <w:r w:rsidRPr="009B38E1">
        <w:rPr>
          <w:rFonts w:asciiTheme="minorHAnsi" w:hAnsiTheme="minorHAnsi"/>
        </w:rPr>
        <w:t xml:space="preserve"> l</w:t>
      </w:r>
      <w:r w:rsidR="004765BA" w:rsidRPr="009B38E1">
        <w:rPr>
          <w:rFonts w:asciiTheme="minorHAnsi" w:hAnsiTheme="minorHAnsi"/>
        </w:rPr>
        <w:t xml:space="preserve">eave the default virtual disk settings and select </w:t>
      </w:r>
      <w:r w:rsidR="004765BA" w:rsidRPr="009B38E1">
        <w:rPr>
          <w:rFonts w:asciiTheme="minorHAnsi" w:hAnsiTheme="minorHAnsi"/>
          <w:b/>
          <w:bCs/>
        </w:rPr>
        <w:t>Nex</w:t>
      </w:r>
      <w:r w:rsidR="00142748" w:rsidRPr="009B38E1">
        <w:rPr>
          <w:rFonts w:asciiTheme="minorHAnsi" w:hAnsiTheme="minorHAnsi"/>
          <w:b/>
          <w:bCs/>
        </w:rPr>
        <w:t>t</w:t>
      </w:r>
      <w:r w:rsidR="00142748" w:rsidRPr="009B38E1">
        <w:rPr>
          <w:rFonts w:asciiTheme="minorHAnsi" w:hAnsiTheme="minorHAnsi"/>
        </w:rPr>
        <w:t xml:space="preserve">. </w:t>
      </w:r>
    </w:p>
    <w:p w14:paraId="5365344E" w14:textId="77777777" w:rsidR="0082404F" w:rsidRPr="009B38E1" w:rsidRDefault="004765BA" w:rsidP="0082404F">
      <w:pPr>
        <w:pStyle w:val="Numberlist"/>
      </w:pPr>
      <w:r w:rsidRPr="009B38E1">
        <w:rPr>
          <w:rFonts w:asciiTheme="minorHAnsi" w:hAnsiTheme="minorHAnsi"/>
        </w:rPr>
        <w:t xml:space="preserve">On the </w:t>
      </w:r>
      <w:r w:rsidR="009566D3" w:rsidRPr="009B38E1">
        <w:rPr>
          <w:rFonts w:asciiTheme="minorHAnsi" w:hAnsiTheme="minorHAnsi"/>
          <w:b/>
          <w:bCs/>
        </w:rPr>
        <w:t>I</w:t>
      </w:r>
      <w:r w:rsidRPr="009B38E1">
        <w:rPr>
          <w:rFonts w:asciiTheme="minorHAnsi" w:hAnsiTheme="minorHAnsi"/>
          <w:b/>
          <w:bCs/>
        </w:rPr>
        <w:t xml:space="preserve">nstallation </w:t>
      </w:r>
      <w:r w:rsidR="009566D3" w:rsidRPr="009B38E1">
        <w:rPr>
          <w:rFonts w:asciiTheme="minorHAnsi" w:hAnsiTheme="minorHAnsi"/>
          <w:b/>
          <w:bCs/>
        </w:rPr>
        <w:t>O</w:t>
      </w:r>
      <w:r w:rsidRPr="009B38E1">
        <w:rPr>
          <w:rFonts w:asciiTheme="minorHAnsi" w:hAnsiTheme="minorHAnsi"/>
          <w:b/>
          <w:bCs/>
        </w:rPr>
        <w:t>ption</w:t>
      </w:r>
      <w:r w:rsidR="009566D3" w:rsidRPr="009B38E1">
        <w:rPr>
          <w:rFonts w:asciiTheme="minorHAnsi" w:hAnsiTheme="minorHAnsi"/>
          <w:b/>
          <w:bCs/>
        </w:rPr>
        <w:t>s</w:t>
      </w:r>
      <w:r w:rsidRPr="009B38E1">
        <w:rPr>
          <w:rFonts w:asciiTheme="minorHAnsi" w:hAnsiTheme="minorHAnsi"/>
        </w:rPr>
        <w:t xml:space="preserve"> tab, select</w:t>
      </w:r>
      <w:r w:rsidRPr="009B38E1">
        <w:rPr>
          <w:rFonts w:asciiTheme="minorHAnsi" w:hAnsiTheme="minorHAnsi"/>
          <w:b/>
          <w:bCs/>
        </w:rPr>
        <w:t xml:space="preserve"> Install an operating system from a bootable CD/DVD-ROM</w:t>
      </w:r>
      <w:r w:rsidRPr="009B38E1">
        <w:rPr>
          <w:rFonts w:asciiTheme="minorHAnsi" w:hAnsiTheme="minorHAnsi"/>
        </w:rPr>
        <w:t xml:space="preserve">, select </w:t>
      </w:r>
      <w:r w:rsidRPr="009B38E1">
        <w:rPr>
          <w:rFonts w:asciiTheme="minorHAnsi" w:hAnsiTheme="minorHAnsi"/>
          <w:b/>
          <w:bCs/>
        </w:rPr>
        <w:t>Image file (.iso)</w:t>
      </w:r>
      <w:r w:rsidRPr="009B38E1">
        <w:rPr>
          <w:rFonts w:asciiTheme="minorHAnsi" w:hAnsiTheme="minorHAnsi"/>
        </w:rPr>
        <w:t xml:space="preserve"> and browse to C:\ISO files\Windows Server 2019, select </w:t>
      </w:r>
      <w:r w:rsidRPr="009B38E1">
        <w:rPr>
          <w:rFonts w:asciiTheme="minorHAnsi" w:hAnsiTheme="minorHAnsi"/>
          <w:b/>
          <w:bCs/>
        </w:rPr>
        <w:t>SW_DVD9_win_server</w:t>
      </w:r>
      <w:r w:rsidRPr="009B38E1">
        <w:rPr>
          <w:rFonts w:asciiTheme="minorHAnsi" w:hAnsiTheme="minorHAnsi"/>
        </w:rPr>
        <w:t xml:space="preserve">, select </w:t>
      </w:r>
      <w:r w:rsidR="005A0A11" w:rsidRPr="009B38E1">
        <w:rPr>
          <w:rFonts w:asciiTheme="minorHAnsi" w:hAnsiTheme="minorHAnsi"/>
          <w:b/>
          <w:bCs/>
        </w:rPr>
        <w:t>O</w:t>
      </w:r>
      <w:r w:rsidRPr="009B38E1">
        <w:rPr>
          <w:rFonts w:asciiTheme="minorHAnsi" w:hAnsiTheme="minorHAnsi"/>
          <w:b/>
          <w:bCs/>
        </w:rPr>
        <w:t>pen</w:t>
      </w:r>
      <w:r w:rsidR="0082404F" w:rsidRPr="009B38E1">
        <w:rPr>
          <w:rFonts w:asciiTheme="minorHAnsi" w:hAnsiTheme="minorHAnsi"/>
        </w:rPr>
        <w:t>,</w:t>
      </w:r>
      <w:r w:rsidRPr="009B38E1">
        <w:rPr>
          <w:rFonts w:asciiTheme="minorHAnsi" w:hAnsiTheme="minorHAnsi"/>
        </w:rPr>
        <w:t xml:space="preserve"> and then select </w:t>
      </w:r>
      <w:r w:rsidR="005A0A11" w:rsidRPr="009B38E1">
        <w:rPr>
          <w:rFonts w:asciiTheme="minorHAnsi" w:hAnsiTheme="minorHAnsi"/>
          <w:b/>
          <w:bCs/>
        </w:rPr>
        <w:t>N</w:t>
      </w:r>
      <w:r w:rsidRPr="009B38E1">
        <w:rPr>
          <w:rFonts w:asciiTheme="minorHAnsi" w:hAnsiTheme="minorHAnsi"/>
          <w:b/>
          <w:bCs/>
        </w:rPr>
        <w:t>ext</w:t>
      </w:r>
      <w:r w:rsidRPr="009B38E1">
        <w:rPr>
          <w:rFonts w:asciiTheme="minorHAnsi" w:hAnsiTheme="minorHAnsi"/>
        </w:rPr>
        <w:t xml:space="preserve"> and </w:t>
      </w:r>
      <w:r w:rsidR="005A0A11" w:rsidRPr="009B38E1">
        <w:rPr>
          <w:rFonts w:asciiTheme="minorHAnsi" w:hAnsiTheme="minorHAnsi"/>
          <w:b/>
          <w:bCs/>
        </w:rPr>
        <w:t>F</w:t>
      </w:r>
      <w:r w:rsidRPr="009B38E1">
        <w:rPr>
          <w:rFonts w:asciiTheme="minorHAnsi" w:hAnsiTheme="minorHAnsi"/>
          <w:b/>
          <w:bCs/>
        </w:rPr>
        <w:t>inish</w:t>
      </w:r>
      <w:r w:rsidRPr="009B38E1">
        <w:rPr>
          <w:rFonts w:asciiTheme="minorHAnsi" w:hAnsiTheme="minorHAnsi"/>
        </w:rPr>
        <w:t>.</w:t>
      </w:r>
    </w:p>
    <w:p w14:paraId="4F53AD89" w14:textId="77777777" w:rsidR="0082404F" w:rsidRPr="009B38E1" w:rsidRDefault="004765BA" w:rsidP="0082404F">
      <w:pPr>
        <w:pStyle w:val="Numberlist"/>
      </w:pPr>
      <w:r w:rsidRPr="009B38E1">
        <w:rPr>
          <w:rFonts w:asciiTheme="minorHAnsi" w:hAnsiTheme="minorHAnsi"/>
        </w:rPr>
        <w:t xml:space="preserve">On the </w:t>
      </w:r>
      <w:r w:rsidRPr="009B38E1">
        <w:rPr>
          <w:rFonts w:asciiTheme="minorHAnsi" w:hAnsiTheme="minorHAnsi"/>
          <w:b/>
          <w:bCs/>
        </w:rPr>
        <w:t>Hyper-V console</w:t>
      </w:r>
      <w:r w:rsidRPr="009B38E1">
        <w:rPr>
          <w:rFonts w:asciiTheme="minorHAnsi" w:hAnsiTheme="minorHAnsi"/>
        </w:rPr>
        <w:t>, right-click Windows Server 2019 and select</w:t>
      </w:r>
      <w:r w:rsidR="00142748" w:rsidRPr="009B38E1">
        <w:rPr>
          <w:rFonts w:asciiTheme="minorHAnsi" w:hAnsiTheme="minorHAnsi"/>
        </w:rPr>
        <w:t xml:space="preserve"> </w:t>
      </w:r>
      <w:r w:rsidRPr="009B38E1">
        <w:rPr>
          <w:rFonts w:asciiTheme="minorHAnsi" w:hAnsiTheme="minorHAnsi"/>
          <w:b/>
          <w:bCs/>
        </w:rPr>
        <w:t>Settings</w:t>
      </w:r>
      <w:r w:rsidRPr="009B38E1">
        <w:rPr>
          <w:rFonts w:asciiTheme="minorHAnsi" w:hAnsiTheme="minorHAnsi"/>
        </w:rPr>
        <w:t>.</w:t>
      </w:r>
    </w:p>
    <w:p w14:paraId="4FB61CE2" w14:textId="77777777" w:rsidR="0082404F" w:rsidRPr="009B38E1" w:rsidRDefault="004765BA" w:rsidP="0082404F">
      <w:pPr>
        <w:pStyle w:val="Numberlist"/>
      </w:pPr>
      <w:r w:rsidRPr="009B38E1">
        <w:rPr>
          <w:rFonts w:asciiTheme="minorHAnsi" w:hAnsiTheme="minorHAnsi"/>
          <w:szCs w:val="24"/>
        </w:rPr>
        <w:t xml:space="preserve">Select the </w:t>
      </w:r>
      <w:r w:rsidRPr="009B38E1">
        <w:rPr>
          <w:rFonts w:asciiTheme="minorHAnsi" w:hAnsiTheme="minorHAnsi"/>
          <w:b/>
          <w:bCs/>
          <w:szCs w:val="24"/>
        </w:rPr>
        <w:t>Processor</w:t>
      </w:r>
      <w:r w:rsidRPr="009B38E1">
        <w:rPr>
          <w:rFonts w:asciiTheme="minorHAnsi" w:hAnsiTheme="minorHAnsi"/>
          <w:szCs w:val="24"/>
        </w:rPr>
        <w:t xml:space="preserve"> and increase the number of processors to 2 and select</w:t>
      </w:r>
      <w:r w:rsidR="00142748" w:rsidRPr="009B38E1">
        <w:rPr>
          <w:rFonts w:asciiTheme="minorHAnsi" w:hAnsiTheme="minorHAnsi"/>
          <w:szCs w:val="24"/>
        </w:rPr>
        <w:t xml:space="preserve"> </w:t>
      </w:r>
      <w:r w:rsidRPr="009B38E1">
        <w:rPr>
          <w:rFonts w:asciiTheme="minorHAnsi" w:hAnsiTheme="minorHAnsi"/>
          <w:b/>
          <w:bCs/>
          <w:szCs w:val="24"/>
        </w:rPr>
        <w:t>O</w:t>
      </w:r>
      <w:r w:rsidR="00142748" w:rsidRPr="009B38E1">
        <w:rPr>
          <w:rFonts w:asciiTheme="minorHAnsi" w:hAnsiTheme="minorHAnsi"/>
          <w:b/>
          <w:bCs/>
        </w:rPr>
        <w:t>K</w:t>
      </w:r>
      <w:r w:rsidR="00142748" w:rsidRPr="009B38E1">
        <w:rPr>
          <w:rFonts w:asciiTheme="minorHAnsi" w:hAnsiTheme="minorHAnsi"/>
        </w:rPr>
        <w:t>.</w:t>
      </w:r>
    </w:p>
    <w:p w14:paraId="5A97B43E" w14:textId="77777777" w:rsidR="0082404F" w:rsidRPr="009B38E1" w:rsidRDefault="00142748" w:rsidP="0082404F">
      <w:pPr>
        <w:pStyle w:val="Numberlist"/>
      </w:pPr>
      <w:r w:rsidRPr="009B38E1">
        <w:rPr>
          <w:rFonts w:asciiTheme="minorHAnsi" w:hAnsiTheme="minorHAnsi"/>
        </w:rPr>
        <w:t xml:space="preserve">Right-click Windows Server 2019, select </w:t>
      </w:r>
      <w:r w:rsidRPr="009B38E1">
        <w:rPr>
          <w:rFonts w:asciiTheme="minorHAnsi" w:hAnsiTheme="minorHAnsi"/>
          <w:b/>
          <w:bCs/>
        </w:rPr>
        <w:t>Connect</w:t>
      </w:r>
      <w:r w:rsidRPr="009B38E1">
        <w:rPr>
          <w:rFonts w:asciiTheme="minorHAnsi" w:hAnsiTheme="minorHAnsi"/>
        </w:rPr>
        <w:t xml:space="preserve"> and then select </w:t>
      </w:r>
      <w:r w:rsidR="005A0A11" w:rsidRPr="009B38E1">
        <w:rPr>
          <w:rFonts w:asciiTheme="minorHAnsi" w:hAnsiTheme="minorHAnsi"/>
          <w:b/>
          <w:bCs/>
        </w:rPr>
        <w:t>S</w:t>
      </w:r>
      <w:r w:rsidRPr="009B38E1">
        <w:rPr>
          <w:rFonts w:asciiTheme="minorHAnsi" w:hAnsiTheme="minorHAnsi"/>
          <w:b/>
          <w:bCs/>
        </w:rPr>
        <w:t>tart</w:t>
      </w:r>
      <w:r w:rsidRPr="009B38E1">
        <w:rPr>
          <w:rFonts w:asciiTheme="minorHAnsi" w:hAnsiTheme="minorHAnsi"/>
        </w:rPr>
        <w:t xml:space="preserve"> to begin the install process.</w:t>
      </w:r>
    </w:p>
    <w:p w14:paraId="05E45F40" w14:textId="2AD8CF5C" w:rsidR="00FB49AA" w:rsidRPr="009B38E1" w:rsidRDefault="00FB49AA" w:rsidP="0082404F">
      <w:pPr>
        <w:pStyle w:val="Numberlist"/>
      </w:pPr>
      <w:r w:rsidRPr="009B38E1">
        <w:rPr>
          <w:rFonts w:asciiTheme="minorHAnsi" w:hAnsiTheme="minorHAnsi"/>
        </w:rPr>
        <w:t>Run through the installation wizard using the following settings:</w:t>
      </w:r>
    </w:p>
    <w:p w14:paraId="7B21C42A" w14:textId="28570CFB" w:rsidR="00FB49AA" w:rsidRPr="009B38E1" w:rsidRDefault="00FB49AA" w:rsidP="0082404F">
      <w:pPr>
        <w:pStyle w:val="Bulletlist2"/>
      </w:pPr>
      <w:r w:rsidRPr="009B38E1">
        <w:t>Language</w:t>
      </w:r>
      <w:r w:rsidR="009C58A1" w:rsidRPr="009B38E1">
        <w:t>:</w:t>
      </w:r>
      <w:r w:rsidRPr="009B38E1">
        <w:t xml:space="preserve"> English (United States)</w:t>
      </w:r>
    </w:p>
    <w:p w14:paraId="596F672F" w14:textId="64FBBB8D" w:rsidR="00FB49AA" w:rsidRPr="009B38E1" w:rsidRDefault="00FB49AA" w:rsidP="0082404F">
      <w:pPr>
        <w:pStyle w:val="Bulletlist2"/>
      </w:pPr>
      <w:r w:rsidRPr="009B38E1">
        <w:t>Time and Currency format</w:t>
      </w:r>
      <w:r w:rsidR="009C58A1" w:rsidRPr="009B38E1">
        <w:t>:</w:t>
      </w:r>
      <w:r w:rsidRPr="009B38E1">
        <w:t xml:space="preserve"> English (United Kingdom)</w:t>
      </w:r>
    </w:p>
    <w:p w14:paraId="21D64D85" w14:textId="77777777" w:rsidR="00FB49AA" w:rsidRPr="009B38E1" w:rsidRDefault="00FB49AA" w:rsidP="0082404F">
      <w:pPr>
        <w:pStyle w:val="Bulletlist2"/>
      </w:pPr>
      <w:r w:rsidRPr="009B38E1">
        <w:t>Windows Server 2019 Standard Evaluation (Desktop Experience)</w:t>
      </w:r>
    </w:p>
    <w:p w14:paraId="356899D2" w14:textId="77777777" w:rsidR="00FB49AA" w:rsidRPr="009B38E1" w:rsidRDefault="00FB49AA" w:rsidP="0082404F">
      <w:pPr>
        <w:pStyle w:val="Bulletlist2"/>
      </w:pPr>
      <w:r w:rsidRPr="009B38E1">
        <w:t>Custom: Install Windows only (advanced)</w:t>
      </w:r>
    </w:p>
    <w:p w14:paraId="3A3DC24E" w14:textId="77777777" w:rsidR="0097021D" w:rsidRPr="009B38E1" w:rsidRDefault="00FB49AA" w:rsidP="0082404F">
      <w:pPr>
        <w:pStyle w:val="Bulletlist2"/>
      </w:pPr>
      <w:r w:rsidRPr="009B38E1">
        <w:t>Default drive partition setup.</w:t>
      </w:r>
    </w:p>
    <w:p w14:paraId="7B6C75BB" w14:textId="623DDFB6" w:rsidR="00FB49AA" w:rsidRPr="009B38E1" w:rsidRDefault="00FB49AA" w:rsidP="0082404F">
      <w:pPr>
        <w:pStyle w:val="Numberlist"/>
        <w:numPr>
          <w:ilvl w:val="0"/>
          <w:numId w:val="0"/>
        </w:numPr>
        <w:ind w:left="851"/>
      </w:pPr>
      <w:r w:rsidRPr="009B38E1">
        <w:rPr>
          <w:b/>
        </w:rPr>
        <w:t>Note:</w:t>
      </w:r>
      <w:r w:rsidRPr="009B38E1">
        <w:t xml:space="preserve"> Windows Server 2019 will now be installed. This may take up to 5-10 minutes. Please remember to </w:t>
      </w:r>
      <w:r w:rsidR="009C58A1" w:rsidRPr="009B38E1">
        <w:t>e</w:t>
      </w:r>
      <w:r w:rsidRPr="009B38E1">
        <w:t xml:space="preserve">ject the Operating System </w:t>
      </w:r>
      <w:r w:rsidR="009C58A1" w:rsidRPr="009B38E1">
        <w:t>i</w:t>
      </w:r>
      <w:r w:rsidRPr="009B38E1">
        <w:t xml:space="preserve">mage from your VM after completing your OS installation. Select </w:t>
      </w:r>
      <w:r w:rsidRPr="009B38E1">
        <w:rPr>
          <w:b/>
          <w:bCs/>
        </w:rPr>
        <w:t>Media</w:t>
      </w:r>
      <w:r w:rsidRPr="009B38E1">
        <w:t xml:space="preserve"> on VM taskbar, then select </w:t>
      </w:r>
      <w:r w:rsidRPr="009B38E1">
        <w:rPr>
          <w:b/>
          <w:bCs/>
        </w:rPr>
        <w:t>DVD Disk</w:t>
      </w:r>
      <w:r w:rsidRPr="009B38E1">
        <w:t xml:space="preserve"> and </w:t>
      </w:r>
      <w:r w:rsidRPr="009B38E1">
        <w:rPr>
          <w:b/>
          <w:bCs/>
        </w:rPr>
        <w:t>Eject</w:t>
      </w:r>
      <w:r w:rsidRPr="009B38E1">
        <w:t>.</w:t>
      </w:r>
    </w:p>
    <w:p w14:paraId="2092ABCA" w14:textId="77777777" w:rsidR="009C58A1" w:rsidRPr="009B38E1" w:rsidRDefault="009C58A1" w:rsidP="009C58A1">
      <w:pPr>
        <w:pStyle w:val="NoSpacing"/>
        <w:rPr>
          <w:lang w:val="en-GB"/>
        </w:rPr>
      </w:pPr>
    </w:p>
    <w:p w14:paraId="42BE8382" w14:textId="28B8CE9C" w:rsidR="004765BA" w:rsidRPr="009B38E1" w:rsidRDefault="00E14496" w:rsidP="0097021D">
      <w:pPr>
        <w:pStyle w:val="Heading2"/>
      </w:pPr>
      <w:r w:rsidRPr="009B38E1">
        <w:t>Step</w:t>
      </w:r>
      <w:r w:rsidR="004765BA" w:rsidRPr="009B38E1">
        <w:t xml:space="preserve"> 2</w:t>
      </w:r>
      <w:r w:rsidR="00FB49AA" w:rsidRPr="009B38E1">
        <w:t xml:space="preserve">: </w:t>
      </w:r>
      <w:r w:rsidR="004765BA" w:rsidRPr="009B38E1">
        <w:t>Configuration of Windows Server 2019</w:t>
      </w:r>
    </w:p>
    <w:p w14:paraId="09C3D07D" w14:textId="1267E83C" w:rsidR="004765BA" w:rsidRPr="009B38E1" w:rsidRDefault="004765BA" w:rsidP="009C58A1">
      <w:r w:rsidRPr="009B38E1">
        <w:t>Once the operating system is installed, you must configure the newly installed Windows Server 2019. Attempt each task using PowerShell before checking it in the GUI. Some hints have been provided to help you work out how to do this.</w:t>
      </w:r>
    </w:p>
    <w:p w14:paraId="3FEF93D9" w14:textId="374506FD" w:rsidR="00FB49AA" w:rsidRPr="009B38E1" w:rsidRDefault="004765BA" w:rsidP="009C58A1">
      <w:pPr>
        <w:pStyle w:val="Numberlist"/>
        <w:numPr>
          <w:ilvl w:val="0"/>
          <w:numId w:val="149"/>
        </w:numPr>
      </w:pPr>
      <w:r w:rsidRPr="009B38E1">
        <w:t>Right-click Start and open Windows PowerShell (Admin).</w:t>
      </w:r>
    </w:p>
    <w:p w14:paraId="581E2808" w14:textId="06051957" w:rsidR="00FB49AA" w:rsidRPr="009B38E1" w:rsidRDefault="004765BA" w:rsidP="009C58A1">
      <w:pPr>
        <w:pStyle w:val="Numberlist"/>
      </w:pPr>
      <w:r w:rsidRPr="009B38E1">
        <w:t>Type the following command to change the computer name and restart the system</w:t>
      </w:r>
      <w:r w:rsidR="009C58A1" w:rsidRPr="009B38E1">
        <w:t>:</w:t>
      </w:r>
      <w:r w:rsidR="00FB49AA" w:rsidRPr="009B38E1">
        <w:br/>
      </w:r>
      <w:r w:rsidRPr="009B38E1">
        <w:t xml:space="preserve">Rename-Computer -NewName "DC01" </w:t>
      </w:r>
    </w:p>
    <w:p w14:paraId="07F2DA42" w14:textId="77777777" w:rsidR="00FB49AA" w:rsidRPr="009B38E1" w:rsidRDefault="004765BA" w:rsidP="009C58A1">
      <w:pPr>
        <w:pStyle w:val="Numberlist"/>
      </w:pPr>
      <w:r w:rsidRPr="009B38E1">
        <w:t>Configure the IP address settings to the below using the PowerShell command below:</w:t>
      </w:r>
    </w:p>
    <w:p w14:paraId="4D3AC778" w14:textId="77777777" w:rsidR="00FB49AA" w:rsidRPr="009B38E1" w:rsidRDefault="004765BA" w:rsidP="009C58A1">
      <w:pPr>
        <w:pStyle w:val="Bulletlist2"/>
      </w:pPr>
      <w:r w:rsidRPr="009B38E1">
        <w:t>IP Address: 192.168.1.1 /24</w:t>
      </w:r>
    </w:p>
    <w:p w14:paraId="7FF6C90B" w14:textId="77777777" w:rsidR="00FB49AA" w:rsidRPr="009B38E1" w:rsidRDefault="004765BA" w:rsidP="009C58A1">
      <w:pPr>
        <w:pStyle w:val="Bulletlist2"/>
      </w:pPr>
      <w:r w:rsidRPr="009B38E1">
        <w:lastRenderedPageBreak/>
        <w:t xml:space="preserve">Default Gateway: 92.168.1.254 c. </w:t>
      </w:r>
    </w:p>
    <w:p w14:paraId="62BDF0E7" w14:textId="77777777" w:rsidR="00FB49AA" w:rsidRPr="009B38E1" w:rsidRDefault="004765BA" w:rsidP="009C58A1">
      <w:pPr>
        <w:pStyle w:val="Bulletlist2"/>
      </w:pPr>
      <w:r w:rsidRPr="009B38E1">
        <w:t>DNS Server Address: 192.168.1.1</w:t>
      </w:r>
    </w:p>
    <w:p w14:paraId="419000E6" w14:textId="77777777" w:rsidR="00FB49AA" w:rsidRPr="009B38E1" w:rsidRDefault="004765BA" w:rsidP="009C58A1">
      <w:pPr>
        <w:pStyle w:val="Bulletlist2"/>
      </w:pPr>
      <w:r w:rsidRPr="009B38E1">
        <w:t>Get-NetAdapter (run alone to obtain index number ‘x’ for the NIC and use this number when entering the value for InterfaceIndex commands in further scripts)</w:t>
      </w:r>
    </w:p>
    <w:p w14:paraId="5534C9B1" w14:textId="77777777" w:rsidR="00FB49AA" w:rsidRPr="009B38E1" w:rsidRDefault="004765BA" w:rsidP="009C58A1">
      <w:pPr>
        <w:pStyle w:val="Bulletlist2"/>
      </w:pPr>
      <w:r w:rsidRPr="009B38E1">
        <w:t>New-NetIPAddress -InterfaceIndex x -IPAddress 192.168.1.1 -PrefixLength 24 -DefaultGateway 192.168.1.254</w:t>
      </w:r>
    </w:p>
    <w:p w14:paraId="3FA1F600" w14:textId="58071D1F" w:rsidR="00FB49AA" w:rsidRPr="009B38E1" w:rsidRDefault="004765BA" w:rsidP="009C58A1">
      <w:pPr>
        <w:pStyle w:val="Bulletlist2"/>
      </w:pPr>
      <w:r w:rsidRPr="009B38E1">
        <w:t>Set-DnsClientServerAddress -InterfaceIndex x -ServerAddresses 192.168.1.1</w:t>
      </w:r>
    </w:p>
    <w:p w14:paraId="0C9BF32A" w14:textId="77777777" w:rsidR="00FB49AA" w:rsidRPr="009B38E1" w:rsidRDefault="004765BA" w:rsidP="009C58A1">
      <w:pPr>
        <w:pStyle w:val="Numberlist"/>
      </w:pPr>
      <w:r w:rsidRPr="009B38E1">
        <w:t>Add the features listed below using the PowerShell command:</w:t>
      </w:r>
    </w:p>
    <w:p w14:paraId="2F674872" w14:textId="77777777" w:rsidR="00FB49AA" w:rsidRPr="009B38E1" w:rsidRDefault="004765BA" w:rsidP="009C58A1">
      <w:pPr>
        <w:pStyle w:val="Bulletlist2"/>
      </w:pPr>
      <w:r w:rsidRPr="009B38E1">
        <w:t>ASP.NET 4.7</w:t>
      </w:r>
    </w:p>
    <w:p w14:paraId="141596A2" w14:textId="77777777" w:rsidR="00FB49AA" w:rsidRPr="009B38E1" w:rsidRDefault="004765BA" w:rsidP="009C58A1">
      <w:pPr>
        <w:pStyle w:val="Bulletlist2"/>
      </w:pPr>
      <w:r w:rsidRPr="009B38E1">
        <w:t>SNMP Service</w:t>
      </w:r>
    </w:p>
    <w:p w14:paraId="35DB773B" w14:textId="77777777" w:rsidR="00FB49AA" w:rsidRPr="009B38E1" w:rsidRDefault="004765BA" w:rsidP="009C58A1">
      <w:pPr>
        <w:pStyle w:val="Bulletlist2"/>
      </w:pPr>
      <w:r w:rsidRPr="009B38E1">
        <w:t>Get-WindowsFeature (used to obtain names of the features to be installed)</w:t>
      </w:r>
    </w:p>
    <w:p w14:paraId="75D8B62C" w14:textId="77777777" w:rsidR="00FB49AA" w:rsidRPr="009B38E1" w:rsidRDefault="004765BA" w:rsidP="009C58A1">
      <w:pPr>
        <w:pStyle w:val="Bulletlist2"/>
      </w:pPr>
      <w:r w:rsidRPr="009B38E1">
        <w:t>Install-WindowsFeature –name NET-Framework-45-ASPNET</w:t>
      </w:r>
    </w:p>
    <w:p w14:paraId="11C682F3" w14:textId="23F51B96" w:rsidR="00FB49AA" w:rsidRPr="009B38E1" w:rsidRDefault="004765BA" w:rsidP="009C58A1">
      <w:pPr>
        <w:pStyle w:val="Bulletlist2"/>
      </w:pPr>
      <w:r w:rsidRPr="009B38E1">
        <w:t>Install-WindowsFeature –name SNMP-Service</w:t>
      </w:r>
    </w:p>
    <w:p w14:paraId="438AE74F" w14:textId="77777777" w:rsidR="00FB49AA" w:rsidRPr="009B38E1" w:rsidRDefault="004765BA" w:rsidP="009C58A1">
      <w:pPr>
        <w:pStyle w:val="Numberlist"/>
      </w:pPr>
      <w:r w:rsidRPr="009B38E1">
        <w:t>Set the power scheme to high performance using PowerShell:</w:t>
      </w:r>
    </w:p>
    <w:p w14:paraId="6C001868" w14:textId="77777777" w:rsidR="00FB49AA" w:rsidRPr="009B38E1" w:rsidRDefault="004765BA" w:rsidP="009C58A1">
      <w:pPr>
        <w:pStyle w:val="Bulletlist2"/>
      </w:pPr>
      <w:r w:rsidRPr="009B38E1">
        <w:t>Powercfg /aliases (to obtain the GUID for the high-performance scheme)</w:t>
      </w:r>
    </w:p>
    <w:p w14:paraId="3CBC6CF1" w14:textId="77777777" w:rsidR="00FB49AA" w:rsidRPr="009B38E1" w:rsidRDefault="004765BA" w:rsidP="009C58A1">
      <w:pPr>
        <w:pStyle w:val="Bulletlist2"/>
      </w:pPr>
      <w:r w:rsidRPr="009B38E1">
        <w:t xml:space="preserve">Powercfg /getactivescheme (to get the currently active scheme) </w:t>
      </w:r>
    </w:p>
    <w:p w14:paraId="601EA357" w14:textId="77777777" w:rsidR="0021318C" w:rsidRPr="009B38E1" w:rsidRDefault="004765BA" w:rsidP="009C58A1">
      <w:pPr>
        <w:pStyle w:val="Bulletlist2"/>
      </w:pPr>
      <w:r w:rsidRPr="009B38E1">
        <w:t>Powercfg /s 8c5e7fda-e8bf-4a96-9a85-a6e23a8c635c (to set the</w:t>
      </w:r>
      <w:r w:rsidR="00FB49AA" w:rsidRPr="009B38E1">
        <w:t xml:space="preserve"> </w:t>
      </w:r>
      <w:r w:rsidRPr="009B38E1">
        <w:t>scheme to the stated GUID)</w:t>
      </w:r>
    </w:p>
    <w:p w14:paraId="3CBF565F" w14:textId="686AB13F" w:rsidR="004765BA" w:rsidRPr="009B38E1" w:rsidRDefault="004765BA" w:rsidP="009C58A1">
      <w:pPr>
        <w:pStyle w:val="Numberlist"/>
        <w:numPr>
          <w:ilvl w:val="0"/>
          <w:numId w:val="0"/>
        </w:numPr>
        <w:ind w:left="851"/>
      </w:pPr>
      <w:r w:rsidRPr="009B38E1">
        <w:rPr>
          <w:b/>
        </w:rPr>
        <w:t>Note:</w:t>
      </w:r>
      <w:r w:rsidRPr="009B38E1">
        <w:t xml:space="preserve"> Restart your Windows Server 2019 to apply the above changes and leave it running for the later labs.</w:t>
      </w:r>
    </w:p>
    <w:p w14:paraId="20F87951" w14:textId="77777777" w:rsidR="009C58A1" w:rsidRPr="009B38E1" w:rsidRDefault="009C58A1" w:rsidP="009C58A1">
      <w:pPr>
        <w:pStyle w:val="NoSpacing"/>
        <w:rPr>
          <w:lang w:val="en-GB"/>
        </w:rPr>
      </w:pPr>
    </w:p>
    <w:p w14:paraId="5BAC2FB3" w14:textId="696978CC" w:rsidR="004765BA" w:rsidRPr="009B38E1" w:rsidRDefault="00E14496" w:rsidP="00FF0D64">
      <w:pPr>
        <w:pStyle w:val="Heading2"/>
      </w:pPr>
      <w:r w:rsidRPr="009B38E1">
        <w:t>Step</w:t>
      </w:r>
      <w:r w:rsidR="00FB49AA" w:rsidRPr="009B38E1">
        <w:t xml:space="preserve"> </w:t>
      </w:r>
      <w:r w:rsidR="00FF0D64" w:rsidRPr="009B38E1">
        <w:t>3</w:t>
      </w:r>
      <w:r w:rsidR="00FB49AA" w:rsidRPr="009B38E1">
        <w:t>:</w:t>
      </w:r>
      <w:r w:rsidR="004765BA" w:rsidRPr="009B38E1">
        <w:t xml:space="preserve"> Installation of Linux Ubuntu Server</w:t>
      </w:r>
    </w:p>
    <w:p w14:paraId="602ACB65" w14:textId="26999729" w:rsidR="004765BA" w:rsidRPr="009B38E1" w:rsidRDefault="004765BA" w:rsidP="00FF2B12">
      <w:r w:rsidRPr="009B38E1">
        <w:rPr>
          <w:rFonts w:asciiTheme="minorHAnsi" w:hAnsiTheme="minorHAnsi"/>
        </w:rPr>
        <w:t>In this task, you will undertake the same set of activities as before, but this time, with the Linux Ubuntu Server.</w:t>
      </w:r>
    </w:p>
    <w:p w14:paraId="0D435877" w14:textId="4C528DA2" w:rsidR="00461C97" w:rsidRPr="009B38E1" w:rsidRDefault="004765BA" w:rsidP="009C58A1">
      <w:pPr>
        <w:pStyle w:val="Numberlist"/>
        <w:numPr>
          <w:ilvl w:val="0"/>
          <w:numId w:val="150"/>
        </w:numPr>
        <w:rPr>
          <w:rFonts w:asciiTheme="minorHAnsi" w:hAnsiTheme="minorHAnsi"/>
        </w:rPr>
      </w:pPr>
      <w:r w:rsidRPr="009B38E1">
        <w:t>Create a new virtual machine in Hyper-V Manager and name it with appropriate naming conventions so you can identify it again later (</w:t>
      </w:r>
      <w:r w:rsidR="009C58A1" w:rsidRPr="009B38E1">
        <w:t>for example,</w:t>
      </w:r>
      <w:r w:rsidRPr="009B38E1">
        <w:t xml:space="preserve"> Ubuntu Server). Use the below settings:</w:t>
      </w:r>
    </w:p>
    <w:p w14:paraId="4EA6CEC9" w14:textId="252BF450" w:rsidR="00FB49AA" w:rsidRPr="009B38E1" w:rsidRDefault="004765BA" w:rsidP="009C58A1">
      <w:pPr>
        <w:pStyle w:val="Numberlist"/>
        <w:numPr>
          <w:ilvl w:val="0"/>
          <w:numId w:val="0"/>
        </w:numPr>
        <w:ind w:left="851"/>
        <w:rPr>
          <w:rFonts w:asciiTheme="minorHAnsi" w:hAnsiTheme="minorHAnsi"/>
        </w:rPr>
      </w:pPr>
      <w:r w:rsidRPr="009B38E1">
        <w:t>Select New &gt; Virtual Machine &gt; Next.</w:t>
      </w:r>
    </w:p>
    <w:p w14:paraId="08093C67" w14:textId="6537BEA4" w:rsidR="00FB1E5E" w:rsidRPr="009B38E1" w:rsidRDefault="00710893" w:rsidP="009C58A1">
      <w:pPr>
        <w:pStyle w:val="Numberlist"/>
        <w:rPr>
          <w:rFonts w:asciiTheme="minorHAnsi" w:hAnsiTheme="minorHAnsi"/>
        </w:rPr>
      </w:pPr>
      <w:r w:rsidRPr="009B38E1">
        <w:rPr>
          <w:rFonts w:asciiTheme="minorHAnsi" w:hAnsiTheme="minorHAnsi"/>
        </w:rPr>
        <w:t xml:space="preserve">On the </w:t>
      </w:r>
      <w:r w:rsidR="00FB49AA" w:rsidRPr="009B38E1">
        <w:rPr>
          <w:rFonts w:asciiTheme="minorHAnsi" w:hAnsiTheme="minorHAnsi"/>
          <w:b/>
          <w:bCs/>
        </w:rPr>
        <w:t>Specify Name and Location</w:t>
      </w:r>
      <w:r w:rsidRPr="009B38E1">
        <w:rPr>
          <w:rFonts w:asciiTheme="minorHAnsi" w:hAnsiTheme="minorHAnsi"/>
        </w:rPr>
        <w:t xml:space="preserve"> tab</w:t>
      </w:r>
      <w:r w:rsidR="00FB49AA" w:rsidRPr="009B38E1">
        <w:rPr>
          <w:rFonts w:asciiTheme="minorHAnsi" w:hAnsiTheme="minorHAnsi"/>
        </w:rPr>
        <w:t xml:space="preserve">, enter </w:t>
      </w:r>
      <w:r w:rsidR="00FB49AA" w:rsidRPr="009B38E1">
        <w:rPr>
          <w:rFonts w:asciiTheme="minorHAnsi" w:hAnsiTheme="minorHAnsi"/>
          <w:b/>
          <w:bCs/>
        </w:rPr>
        <w:t>Ubuntu Server</w:t>
      </w:r>
      <w:r w:rsidR="00FB49AA" w:rsidRPr="009B38E1">
        <w:rPr>
          <w:rFonts w:asciiTheme="minorHAnsi" w:hAnsiTheme="minorHAnsi"/>
        </w:rPr>
        <w:t xml:space="preserve"> and then select</w:t>
      </w:r>
      <w:r w:rsidR="00FB1E5E" w:rsidRPr="009B38E1">
        <w:rPr>
          <w:rFonts w:asciiTheme="minorHAnsi" w:hAnsiTheme="minorHAnsi"/>
        </w:rPr>
        <w:t>.</w:t>
      </w:r>
    </w:p>
    <w:p w14:paraId="097E4D6F" w14:textId="6EB90C6E" w:rsidR="00FB49AA" w:rsidRPr="009B38E1" w:rsidRDefault="005A3F00" w:rsidP="009C58A1">
      <w:pPr>
        <w:pStyle w:val="Numberlist"/>
        <w:rPr>
          <w:rFonts w:asciiTheme="minorHAnsi" w:hAnsiTheme="minorHAnsi"/>
        </w:rPr>
      </w:pPr>
      <w:r w:rsidRPr="009B38E1">
        <w:rPr>
          <w:rFonts w:asciiTheme="minorHAnsi" w:hAnsiTheme="minorHAnsi"/>
        </w:rPr>
        <w:t xml:space="preserve">On the </w:t>
      </w:r>
      <w:r w:rsidRPr="009B38E1">
        <w:rPr>
          <w:rFonts w:asciiTheme="minorHAnsi" w:hAnsiTheme="minorHAnsi"/>
          <w:b/>
          <w:bCs/>
        </w:rPr>
        <w:t>Specify Generation</w:t>
      </w:r>
      <w:r w:rsidRPr="009B38E1">
        <w:rPr>
          <w:rFonts w:asciiTheme="minorHAnsi" w:hAnsiTheme="minorHAnsi"/>
        </w:rPr>
        <w:t xml:space="preserve"> tab</w:t>
      </w:r>
      <w:r w:rsidRPr="009B38E1">
        <w:t xml:space="preserve"> </w:t>
      </w:r>
      <w:r w:rsidR="004765BA" w:rsidRPr="009B38E1">
        <w:rPr>
          <w:rFonts w:asciiTheme="minorHAnsi" w:hAnsiTheme="minorHAnsi"/>
        </w:rPr>
        <w:t xml:space="preserve">Leave the default Generation 1 selected and </w:t>
      </w:r>
      <w:r w:rsidRPr="009B38E1">
        <w:rPr>
          <w:rFonts w:asciiTheme="minorHAnsi" w:hAnsiTheme="minorHAnsi"/>
        </w:rPr>
        <w:t>select</w:t>
      </w:r>
      <w:r w:rsidR="004765BA" w:rsidRPr="009B38E1">
        <w:rPr>
          <w:rFonts w:asciiTheme="minorHAnsi" w:hAnsiTheme="minorHAnsi"/>
        </w:rPr>
        <w:t xml:space="preserve"> </w:t>
      </w:r>
      <w:r w:rsidR="004765BA" w:rsidRPr="009B38E1">
        <w:rPr>
          <w:rFonts w:asciiTheme="minorHAnsi" w:hAnsiTheme="minorHAnsi"/>
          <w:b/>
          <w:bCs/>
        </w:rPr>
        <w:t>Next</w:t>
      </w:r>
      <w:r w:rsidR="004765BA" w:rsidRPr="009B38E1">
        <w:rPr>
          <w:rFonts w:asciiTheme="minorHAnsi" w:hAnsiTheme="minorHAnsi"/>
        </w:rPr>
        <w:t>.</w:t>
      </w:r>
    </w:p>
    <w:p w14:paraId="3785549A" w14:textId="556E13CA" w:rsidR="00FB49AA" w:rsidRPr="009B38E1" w:rsidRDefault="005A3F00" w:rsidP="009C58A1">
      <w:pPr>
        <w:pStyle w:val="Numberlist"/>
        <w:rPr>
          <w:rFonts w:asciiTheme="minorHAnsi" w:hAnsiTheme="minorHAnsi"/>
        </w:rPr>
      </w:pPr>
      <w:r w:rsidRPr="009B38E1">
        <w:rPr>
          <w:rFonts w:asciiTheme="minorHAnsi" w:hAnsiTheme="minorHAnsi"/>
        </w:rPr>
        <w:t xml:space="preserve">On the </w:t>
      </w:r>
      <w:r w:rsidRPr="009B38E1">
        <w:rPr>
          <w:rFonts w:asciiTheme="minorHAnsi" w:hAnsiTheme="minorHAnsi"/>
          <w:b/>
          <w:bCs/>
        </w:rPr>
        <w:t xml:space="preserve">Assign Memory </w:t>
      </w:r>
      <w:r w:rsidRPr="009B38E1">
        <w:rPr>
          <w:rFonts w:asciiTheme="minorHAnsi" w:hAnsiTheme="minorHAnsi"/>
        </w:rPr>
        <w:t xml:space="preserve">tab, </w:t>
      </w:r>
      <w:r w:rsidR="00FB49AA" w:rsidRPr="009B38E1">
        <w:rPr>
          <w:rFonts w:asciiTheme="minorHAnsi" w:hAnsiTheme="minorHAnsi"/>
        </w:rPr>
        <w:t xml:space="preserve">Change the memory from 1024 to 2048 and then select </w:t>
      </w:r>
      <w:r w:rsidR="00FB49AA" w:rsidRPr="009B38E1">
        <w:rPr>
          <w:rFonts w:asciiTheme="minorHAnsi" w:hAnsiTheme="minorHAnsi"/>
          <w:b/>
          <w:bCs/>
        </w:rPr>
        <w:t>Next</w:t>
      </w:r>
      <w:r w:rsidR="00FB49AA" w:rsidRPr="009B38E1">
        <w:rPr>
          <w:rFonts w:asciiTheme="minorHAnsi" w:hAnsiTheme="minorHAnsi"/>
        </w:rPr>
        <w:t>.</w:t>
      </w:r>
    </w:p>
    <w:p w14:paraId="6D0DF6B6" w14:textId="4560D915" w:rsidR="00FB49AA" w:rsidRPr="009B38E1" w:rsidRDefault="005A3F00" w:rsidP="009C58A1">
      <w:pPr>
        <w:pStyle w:val="Numberlist"/>
        <w:rPr>
          <w:rFonts w:asciiTheme="minorHAnsi" w:hAnsiTheme="minorHAnsi"/>
        </w:rPr>
      </w:pPr>
      <w:r w:rsidRPr="009B38E1">
        <w:rPr>
          <w:rFonts w:asciiTheme="minorHAnsi" w:hAnsiTheme="minorHAnsi"/>
        </w:rPr>
        <w:lastRenderedPageBreak/>
        <w:t xml:space="preserve">On the </w:t>
      </w:r>
      <w:r w:rsidRPr="009B38E1">
        <w:rPr>
          <w:rFonts w:asciiTheme="minorHAnsi" w:hAnsiTheme="minorHAnsi"/>
          <w:b/>
          <w:bCs/>
        </w:rPr>
        <w:t>Configure Networking</w:t>
      </w:r>
      <w:r w:rsidRPr="009B38E1">
        <w:rPr>
          <w:rFonts w:asciiTheme="minorHAnsi" w:hAnsiTheme="minorHAnsi"/>
        </w:rPr>
        <w:t xml:space="preserve"> tab, s</w:t>
      </w:r>
      <w:r w:rsidR="00FB49AA" w:rsidRPr="009B38E1">
        <w:rPr>
          <w:rFonts w:asciiTheme="minorHAnsi" w:hAnsiTheme="minorHAnsi"/>
        </w:rPr>
        <w:t xml:space="preserve">elect the </w:t>
      </w:r>
      <w:r w:rsidR="00FB49AA" w:rsidRPr="009B38E1">
        <w:rPr>
          <w:rFonts w:asciiTheme="minorHAnsi" w:hAnsiTheme="minorHAnsi"/>
          <w:b/>
          <w:bCs/>
        </w:rPr>
        <w:t>Vnet_Apps</w:t>
      </w:r>
      <w:r w:rsidR="00FB49AA" w:rsidRPr="009B38E1">
        <w:rPr>
          <w:rFonts w:asciiTheme="minorHAnsi" w:hAnsiTheme="minorHAnsi"/>
        </w:rPr>
        <w:t xml:space="preserve"> and select </w:t>
      </w:r>
      <w:r w:rsidR="00FB49AA" w:rsidRPr="009B38E1">
        <w:rPr>
          <w:rFonts w:asciiTheme="minorHAnsi" w:hAnsiTheme="minorHAnsi"/>
          <w:b/>
          <w:bCs/>
        </w:rPr>
        <w:t>Next</w:t>
      </w:r>
      <w:r w:rsidR="00620A3D" w:rsidRPr="009B38E1">
        <w:rPr>
          <w:rFonts w:asciiTheme="minorHAnsi" w:hAnsiTheme="minorHAnsi"/>
        </w:rPr>
        <w:t>.</w:t>
      </w:r>
    </w:p>
    <w:p w14:paraId="4532E700" w14:textId="0B626822" w:rsidR="00620A3D" w:rsidRPr="009B38E1" w:rsidRDefault="00C1643F" w:rsidP="009C58A1">
      <w:pPr>
        <w:pStyle w:val="Numberlist"/>
        <w:rPr>
          <w:rFonts w:asciiTheme="minorHAnsi" w:hAnsiTheme="minorHAnsi"/>
        </w:rPr>
      </w:pPr>
      <w:r w:rsidRPr="009B38E1">
        <w:rPr>
          <w:rFonts w:asciiTheme="minorHAnsi" w:hAnsiTheme="minorHAnsi"/>
        </w:rPr>
        <w:t xml:space="preserve">On the </w:t>
      </w:r>
      <w:r w:rsidRPr="009B38E1">
        <w:rPr>
          <w:rFonts w:asciiTheme="minorHAnsi" w:hAnsiTheme="minorHAnsi"/>
          <w:b/>
          <w:bCs/>
        </w:rPr>
        <w:t>Connect Virtual Hard Disk</w:t>
      </w:r>
      <w:r w:rsidRPr="009B38E1">
        <w:rPr>
          <w:rFonts w:asciiTheme="minorHAnsi" w:hAnsiTheme="minorHAnsi"/>
        </w:rPr>
        <w:t xml:space="preserve"> tab, l</w:t>
      </w:r>
      <w:r w:rsidR="00620A3D" w:rsidRPr="009B38E1">
        <w:rPr>
          <w:rFonts w:asciiTheme="minorHAnsi" w:hAnsiTheme="minorHAnsi"/>
        </w:rPr>
        <w:t xml:space="preserve">eave the default virtual disk settings and select </w:t>
      </w:r>
      <w:r w:rsidR="00620A3D" w:rsidRPr="009B38E1">
        <w:rPr>
          <w:rFonts w:asciiTheme="minorHAnsi" w:hAnsiTheme="minorHAnsi"/>
          <w:b/>
          <w:bCs/>
        </w:rPr>
        <w:t>Next</w:t>
      </w:r>
      <w:r w:rsidR="00620A3D" w:rsidRPr="009B38E1">
        <w:rPr>
          <w:rFonts w:asciiTheme="minorHAnsi" w:hAnsiTheme="minorHAnsi"/>
        </w:rPr>
        <w:t>.</w:t>
      </w:r>
    </w:p>
    <w:p w14:paraId="0088C955" w14:textId="45888D72" w:rsidR="00015881" w:rsidRPr="009B38E1" w:rsidRDefault="004765BA" w:rsidP="009C58A1">
      <w:pPr>
        <w:pStyle w:val="Numberlist"/>
        <w:rPr>
          <w:rFonts w:asciiTheme="minorHAnsi" w:hAnsiTheme="minorHAnsi"/>
        </w:rPr>
      </w:pPr>
      <w:r w:rsidRPr="009B38E1">
        <w:rPr>
          <w:rFonts w:asciiTheme="minorHAnsi" w:hAnsiTheme="minorHAnsi"/>
        </w:rPr>
        <w:t xml:space="preserve">On the </w:t>
      </w:r>
      <w:r w:rsidR="00C1643F" w:rsidRPr="009B38E1">
        <w:rPr>
          <w:rFonts w:asciiTheme="minorHAnsi" w:hAnsiTheme="minorHAnsi"/>
          <w:b/>
          <w:bCs/>
        </w:rPr>
        <w:t>I</w:t>
      </w:r>
      <w:r w:rsidRPr="009B38E1">
        <w:rPr>
          <w:rFonts w:asciiTheme="minorHAnsi" w:hAnsiTheme="minorHAnsi"/>
          <w:b/>
          <w:bCs/>
        </w:rPr>
        <w:t xml:space="preserve">nstallation </w:t>
      </w:r>
      <w:r w:rsidR="00C1643F" w:rsidRPr="009B38E1">
        <w:rPr>
          <w:rFonts w:asciiTheme="minorHAnsi" w:hAnsiTheme="minorHAnsi"/>
          <w:b/>
          <w:bCs/>
        </w:rPr>
        <w:t>O</w:t>
      </w:r>
      <w:r w:rsidRPr="009B38E1">
        <w:rPr>
          <w:rFonts w:asciiTheme="minorHAnsi" w:hAnsiTheme="minorHAnsi"/>
          <w:b/>
          <w:bCs/>
        </w:rPr>
        <w:t>ption</w:t>
      </w:r>
      <w:r w:rsidR="00C1643F" w:rsidRPr="009B38E1">
        <w:rPr>
          <w:rFonts w:asciiTheme="minorHAnsi" w:hAnsiTheme="minorHAnsi"/>
          <w:b/>
          <w:bCs/>
        </w:rPr>
        <w:t>s</w:t>
      </w:r>
      <w:r w:rsidRPr="009B38E1">
        <w:rPr>
          <w:rFonts w:asciiTheme="minorHAnsi" w:hAnsiTheme="minorHAnsi"/>
        </w:rPr>
        <w:t xml:space="preserve"> tab, select </w:t>
      </w:r>
      <w:r w:rsidRPr="009B38E1">
        <w:rPr>
          <w:rFonts w:asciiTheme="minorHAnsi" w:hAnsiTheme="minorHAnsi"/>
          <w:b/>
          <w:bCs/>
        </w:rPr>
        <w:t>Install an operating system from a bootable CD/DVD-ROM</w:t>
      </w:r>
      <w:r w:rsidRPr="009B38E1">
        <w:rPr>
          <w:rFonts w:asciiTheme="minorHAnsi" w:hAnsiTheme="minorHAnsi"/>
        </w:rPr>
        <w:t xml:space="preserve">, select </w:t>
      </w:r>
      <w:r w:rsidRPr="009B38E1">
        <w:rPr>
          <w:rFonts w:asciiTheme="minorHAnsi" w:hAnsiTheme="minorHAnsi"/>
          <w:b/>
          <w:bCs/>
        </w:rPr>
        <w:t>Image file (.iso)</w:t>
      </w:r>
      <w:r w:rsidRPr="009B38E1">
        <w:rPr>
          <w:rFonts w:asciiTheme="minorHAnsi" w:hAnsiTheme="minorHAnsi"/>
        </w:rPr>
        <w:t xml:space="preserve"> and browse to C:\ISO files\Ubuntu Server, select </w:t>
      </w:r>
      <w:r w:rsidRPr="009B38E1">
        <w:rPr>
          <w:rFonts w:asciiTheme="minorHAnsi" w:hAnsiTheme="minorHAnsi"/>
          <w:b/>
          <w:bCs/>
        </w:rPr>
        <w:t>Ubuntu-22.04.1_live_server</w:t>
      </w:r>
      <w:r w:rsidRPr="009B38E1">
        <w:rPr>
          <w:rFonts w:asciiTheme="minorHAnsi" w:hAnsiTheme="minorHAnsi"/>
        </w:rPr>
        <w:t xml:space="preserve">, select </w:t>
      </w:r>
      <w:r w:rsidRPr="009B38E1">
        <w:rPr>
          <w:rFonts w:asciiTheme="minorHAnsi" w:hAnsiTheme="minorHAnsi"/>
          <w:b/>
          <w:bCs/>
        </w:rPr>
        <w:t>Open</w:t>
      </w:r>
      <w:r w:rsidRPr="009B38E1">
        <w:rPr>
          <w:rFonts w:asciiTheme="minorHAnsi" w:hAnsiTheme="minorHAnsi"/>
        </w:rPr>
        <w:t xml:space="preserve">, then </w:t>
      </w:r>
      <w:r w:rsidRPr="009B38E1">
        <w:rPr>
          <w:rFonts w:asciiTheme="minorHAnsi" w:hAnsiTheme="minorHAnsi"/>
          <w:b/>
          <w:bCs/>
        </w:rPr>
        <w:t>Next</w:t>
      </w:r>
      <w:r w:rsidRPr="009B38E1">
        <w:rPr>
          <w:rFonts w:asciiTheme="minorHAnsi" w:hAnsiTheme="minorHAnsi"/>
        </w:rPr>
        <w:t xml:space="preserve">, then </w:t>
      </w:r>
      <w:r w:rsidRPr="009B38E1">
        <w:rPr>
          <w:rFonts w:asciiTheme="minorHAnsi" w:hAnsiTheme="minorHAnsi"/>
          <w:b/>
          <w:bCs/>
        </w:rPr>
        <w:t>Finish</w:t>
      </w:r>
      <w:r w:rsidRPr="009B38E1">
        <w:rPr>
          <w:rFonts w:asciiTheme="minorHAnsi" w:hAnsiTheme="minorHAnsi"/>
        </w:rPr>
        <w:t>.</w:t>
      </w:r>
    </w:p>
    <w:p w14:paraId="03F62E32" w14:textId="7F5DF709" w:rsidR="00015881" w:rsidRPr="009B38E1" w:rsidRDefault="00015881" w:rsidP="009C58A1">
      <w:pPr>
        <w:pStyle w:val="Numberlist"/>
        <w:rPr>
          <w:rFonts w:asciiTheme="minorHAnsi" w:hAnsiTheme="minorHAnsi"/>
        </w:rPr>
      </w:pPr>
      <w:r w:rsidRPr="009B38E1">
        <w:rPr>
          <w:rFonts w:asciiTheme="minorHAnsi" w:hAnsiTheme="minorHAnsi"/>
        </w:rPr>
        <w:t xml:space="preserve">On the </w:t>
      </w:r>
      <w:r w:rsidRPr="009B38E1">
        <w:rPr>
          <w:rFonts w:asciiTheme="minorHAnsi" w:hAnsiTheme="minorHAnsi"/>
          <w:b/>
          <w:bCs/>
        </w:rPr>
        <w:t>Hyper-V console</w:t>
      </w:r>
      <w:r w:rsidRPr="009B38E1">
        <w:rPr>
          <w:rFonts w:asciiTheme="minorHAnsi" w:hAnsiTheme="minorHAnsi"/>
        </w:rPr>
        <w:t xml:space="preserve">, right-click </w:t>
      </w:r>
      <w:r w:rsidRPr="009B38E1">
        <w:rPr>
          <w:rFonts w:asciiTheme="minorHAnsi" w:hAnsiTheme="minorHAnsi"/>
          <w:b/>
          <w:bCs/>
        </w:rPr>
        <w:t>Ubuntu Server</w:t>
      </w:r>
      <w:r w:rsidRPr="009B38E1">
        <w:rPr>
          <w:rFonts w:asciiTheme="minorHAnsi" w:hAnsiTheme="minorHAnsi"/>
        </w:rPr>
        <w:t xml:space="preserve"> and select </w:t>
      </w:r>
      <w:r w:rsidRPr="009B38E1">
        <w:rPr>
          <w:rFonts w:asciiTheme="minorHAnsi" w:hAnsiTheme="minorHAnsi"/>
          <w:b/>
          <w:bCs/>
        </w:rPr>
        <w:t>Settings</w:t>
      </w:r>
      <w:r w:rsidR="003F20BB" w:rsidRPr="009B38E1">
        <w:rPr>
          <w:rFonts w:asciiTheme="minorHAnsi" w:hAnsiTheme="minorHAnsi"/>
        </w:rPr>
        <w:t>.</w:t>
      </w:r>
    </w:p>
    <w:p w14:paraId="63944EAB" w14:textId="6222B8CA" w:rsidR="00863936" w:rsidRPr="009B38E1" w:rsidRDefault="00F62BB3" w:rsidP="009C58A1">
      <w:pPr>
        <w:pStyle w:val="Numberlist"/>
        <w:rPr>
          <w:rFonts w:asciiTheme="minorHAnsi" w:hAnsiTheme="minorHAnsi"/>
        </w:rPr>
      </w:pPr>
      <w:r w:rsidRPr="009B38E1">
        <w:rPr>
          <w:rFonts w:asciiTheme="minorHAnsi" w:hAnsiTheme="minorHAnsi"/>
        </w:rPr>
        <w:t xml:space="preserve">Select </w:t>
      </w:r>
      <w:r w:rsidRPr="009B38E1">
        <w:rPr>
          <w:rFonts w:asciiTheme="minorHAnsi" w:hAnsiTheme="minorHAnsi"/>
          <w:b/>
          <w:bCs/>
        </w:rPr>
        <w:t>Processor</w:t>
      </w:r>
      <w:r w:rsidRPr="009B38E1">
        <w:rPr>
          <w:rFonts w:asciiTheme="minorHAnsi" w:hAnsiTheme="minorHAnsi"/>
        </w:rPr>
        <w:t xml:space="preserve">, increase the number of processors to </w:t>
      </w:r>
      <w:r w:rsidR="009A0BB5" w:rsidRPr="009B38E1">
        <w:rPr>
          <w:rFonts w:asciiTheme="minorHAnsi" w:hAnsiTheme="minorHAnsi"/>
        </w:rPr>
        <w:t>two</w:t>
      </w:r>
      <w:r w:rsidRPr="009B38E1">
        <w:rPr>
          <w:rFonts w:asciiTheme="minorHAnsi" w:hAnsiTheme="minorHAnsi"/>
        </w:rPr>
        <w:t xml:space="preserve">, and select </w:t>
      </w:r>
      <w:r w:rsidRPr="009B38E1">
        <w:rPr>
          <w:rFonts w:asciiTheme="minorHAnsi" w:hAnsiTheme="minorHAnsi"/>
          <w:b/>
          <w:bCs/>
        </w:rPr>
        <w:t>OK</w:t>
      </w:r>
      <w:r w:rsidRPr="009B38E1">
        <w:rPr>
          <w:rFonts w:asciiTheme="minorHAnsi" w:hAnsiTheme="minorHAnsi"/>
        </w:rPr>
        <w:t>.</w:t>
      </w:r>
      <w:r w:rsidR="009A0BB5" w:rsidRPr="009B38E1">
        <w:rPr>
          <w:rFonts w:asciiTheme="minorHAnsi" w:hAnsiTheme="minorHAnsi"/>
        </w:rPr>
        <w:t xml:space="preserve"> </w:t>
      </w:r>
      <w:r w:rsidR="004765BA" w:rsidRPr="009B38E1">
        <w:rPr>
          <w:rFonts w:asciiTheme="minorHAnsi" w:hAnsiTheme="minorHAnsi"/>
        </w:rPr>
        <w:t>Right-click the Ubuntu Server, select Connect, and then select Start to begin the installation</w:t>
      </w:r>
      <w:r w:rsidR="00894E38" w:rsidRPr="009B38E1">
        <w:rPr>
          <w:rFonts w:asciiTheme="minorHAnsi" w:hAnsiTheme="minorHAnsi"/>
        </w:rPr>
        <w:t>.</w:t>
      </w:r>
    </w:p>
    <w:p w14:paraId="4AF98727" w14:textId="4B9AEBFC" w:rsidR="007D3240" w:rsidRPr="009B38E1" w:rsidRDefault="004765BA" w:rsidP="009C58A1">
      <w:pPr>
        <w:pStyle w:val="Numberlist"/>
        <w:rPr>
          <w:rFonts w:asciiTheme="minorHAnsi" w:hAnsiTheme="minorHAnsi"/>
        </w:rPr>
      </w:pPr>
      <w:r w:rsidRPr="009B38E1">
        <w:rPr>
          <w:rFonts w:asciiTheme="minorHAnsi" w:hAnsiTheme="minorHAnsi"/>
        </w:rPr>
        <w:t xml:space="preserve">Select </w:t>
      </w:r>
      <w:r w:rsidRPr="009B38E1">
        <w:rPr>
          <w:rFonts w:asciiTheme="minorHAnsi" w:hAnsiTheme="minorHAnsi"/>
          <w:b/>
          <w:bCs/>
        </w:rPr>
        <w:t>Install Ubuntu Server</w:t>
      </w:r>
      <w:r w:rsidR="007D3240" w:rsidRPr="009B38E1">
        <w:rPr>
          <w:rFonts w:asciiTheme="minorHAnsi" w:hAnsiTheme="minorHAnsi"/>
        </w:rPr>
        <w:t>.</w:t>
      </w:r>
    </w:p>
    <w:p w14:paraId="4E436B29" w14:textId="1A2261F0" w:rsidR="007D3240" w:rsidRPr="009B38E1" w:rsidRDefault="007D3240" w:rsidP="009C58A1">
      <w:pPr>
        <w:pStyle w:val="Numberlist"/>
        <w:rPr>
          <w:rFonts w:asciiTheme="minorHAnsi" w:hAnsiTheme="minorHAnsi"/>
        </w:rPr>
      </w:pPr>
      <w:r w:rsidRPr="009B38E1">
        <w:rPr>
          <w:rFonts w:asciiTheme="minorHAnsi" w:hAnsiTheme="minorHAnsi"/>
        </w:rPr>
        <w:t>Select your language, keyboard, and location settings as United Kingdom.</w:t>
      </w:r>
    </w:p>
    <w:p w14:paraId="79A9010B" w14:textId="77777777" w:rsidR="009A0BB5" w:rsidRPr="009B38E1" w:rsidRDefault="00CA6F9D" w:rsidP="009C58A1">
      <w:pPr>
        <w:pStyle w:val="Numberlist"/>
        <w:rPr>
          <w:rFonts w:asciiTheme="minorHAnsi" w:hAnsiTheme="minorHAnsi"/>
        </w:rPr>
      </w:pPr>
      <w:r w:rsidRPr="009B38E1">
        <w:rPr>
          <w:rFonts w:asciiTheme="minorHAnsi" w:hAnsiTheme="minorHAnsi"/>
        </w:rPr>
        <w:t>Select the I</w:t>
      </w:r>
      <w:r w:rsidRPr="009B38E1">
        <w:rPr>
          <w:rFonts w:asciiTheme="minorHAnsi" w:hAnsiTheme="minorHAnsi"/>
          <w:b/>
          <w:bCs/>
        </w:rPr>
        <w:t>nstallation and default disk partitioning</w:t>
      </w:r>
      <w:r w:rsidRPr="009B38E1">
        <w:rPr>
          <w:rFonts w:asciiTheme="minorHAnsi" w:hAnsiTheme="minorHAnsi"/>
        </w:rPr>
        <w:t xml:space="preserve"> to begin installation.</w:t>
      </w:r>
    </w:p>
    <w:p w14:paraId="499E246F" w14:textId="5ACCB0D7" w:rsidR="004765BA" w:rsidRPr="009B38E1" w:rsidRDefault="004765BA" w:rsidP="009C58A1">
      <w:pPr>
        <w:pStyle w:val="Numberlist"/>
        <w:rPr>
          <w:rFonts w:asciiTheme="minorHAnsi" w:hAnsiTheme="minorHAnsi"/>
        </w:rPr>
      </w:pPr>
      <w:r w:rsidRPr="009B38E1">
        <w:rPr>
          <w:rFonts w:asciiTheme="minorHAnsi" w:hAnsiTheme="minorHAnsi"/>
        </w:rPr>
        <w:t xml:space="preserve">Select </w:t>
      </w:r>
      <w:r w:rsidRPr="009B38E1">
        <w:rPr>
          <w:rFonts w:asciiTheme="minorHAnsi" w:hAnsiTheme="minorHAnsi"/>
          <w:b/>
          <w:bCs/>
        </w:rPr>
        <w:t>continue without network</w:t>
      </w:r>
      <w:r w:rsidRPr="009B38E1">
        <w:rPr>
          <w:rFonts w:asciiTheme="minorHAnsi" w:hAnsiTheme="minorHAnsi"/>
        </w:rPr>
        <w:t xml:space="preserve"> on the </w:t>
      </w:r>
      <w:r w:rsidRPr="009B38E1">
        <w:rPr>
          <w:rFonts w:asciiTheme="minorHAnsi" w:hAnsiTheme="minorHAnsi"/>
          <w:b/>
          <w:bCs/>
        </w:rPr>
        <w:t>Network connections</w:t>
      </w:r>
      <w:r w:rsidRPr="009B38E1">
        <w:rPr>
          <w:rFonts w:asciiTheme="minorHAnsi" w:hAnsiTheme="minorHAnsi"/>
        </w:rPr>
        <w:t xml:space="preserve"> and then press the </w:t>
      </w:r>
      <w:r w:rsidRPr="009B38E1">
        <w:rPr>
          <w:rFonts w:asciiTheme="minorHAnsi" w:hAnsiTheme="minorHAnsi"/>
          <w:b/>
          <w:bCs/>
        </w:rPr>
        <w:t>Enter</w:t>
      </w:r>
      <w:r w:rsidR="00863936" w:rsidRPr="009B38E1">
        <w:rPr>
          <w:rFonts w:asciiTheme="minorHAnsi" w:hAnsiTheme="minorHAnsi"/>
        </w:rPr>
        <w:t>.</w:t>
      </w:r>
    </w:p>
    <w:p w14:paraId="4167D07A" w14:textId="5B8A28D6" w:rsidR="004765BA" w:rsidRPr="009B38E1" w:rsidRDefault="004765BA" w:rsidP="009C58A1">
      <w:pPr>
        <w:pStyle w:val="Numberlist"/>
        <w:rPr>
          <w:rFonts w:asciiTheme="minorHAnsi" w:hAnsiTheme="minorHAnsi"/>
        </w:rPr>
      </w:pPr>
      <w:r w:rsidRPr="009B38E1">
        <w:rPr>
          <w:rFonts w:asciiTheme="minorHAnsi" w:hAnsiTheme="minorHAnsi"/>
        </w:rPr>
        <w:t xml:space="preserve">Leave the </w:t>
      </w:r>
      <w:r w:rsidRPr="009B38E1">
        <w:rPr>
          <w:rFonts w:asciiTheme="minorHAnsi" w:hAnsiTheme="minorHAnsi"/>
          <w:b/>
          <w:bCs/>
        </w:rPr>
        <w:t>Proxy address blank</w:t>
      </w:r>
      <w:r w:rsidRPr="009B38E1">
        <w:rPr>
          <w:rFonts w:asciiTheme="minorHAnsi" w:hAnsiTheme="minorHAnsi"/>
        </w:rPr>
        <w:t xml:space="preserve"> and press </w:t>
      </w:r>
      <w:r w:rsidRPr="009B38E1">
        <w:rPr>
          <w:rFonts w:asciiTheme="minorHAnsi" w:hAnsiTheme="minorHAnsi"/>
          <w:b/>
          <w:bCs/>
        </w:rPr>
        <w:t>Enter</w:t>
      </w:r>
      <w:r w:rsidRPr="009B38E1">
        <w:rPr>
          <w:rFonts w:asciiTheme="minorHAnsi" w:hAnsiTheme="minorHAnsi"/>
        </w:rPr>
        <w:t xml:space="preserve"> to continue.</w:t>
      </w:r>
    </w:p>
    <w:p w14:paraId="3B7761C6" w14:textId="3C1D3EA9" w:rsidR="004765BA" w:rsidRPr="009B38E1" w:rsidRDefault="004765BA" w:rsidP="009C58A1">
      <w:pPr>
        <w:pStyle w:val="Numberlist"/>
        <w:rPr>
          <w:rFonts w:asciiTheme="minorHAnsi" w:hAnsiTheme="minorHAnsi"/>
        </w:rPr>
      </w:pPr>
      <w:r w:rsidRPr="009B38E1">
        <w:rPr>
          <w:rFonts w:asciiTheme="minorHAnsi" w:hAnsiTheme="minorHAnsi"/>
        </w:rPr>
        <w:t xml:space="preserve">Press </w:t>
      </w:r>
      <w:r w:rsidRPr="009B38E1">
        <w:rPr>
          <w:rFonts w:asciiTheme="minorHAnsi" w:hAnsiTheme="minorHAnsi"/>
          <w:b/>
          <w:bCs/>
        </w:rPr>
        <w:t>Enter</w:t>
      </w:r>
      <w:r w:rsidRPr="009B38E1">
        <w:rPr>
          <w:rFonts w:asciiTheme="minorHAnsi" w:hAnsiTheme="minorHAnsi"/>
        </w:rPr>
        <w:t xml:space="preserve"> to accept the </w:t>
      </w:r>
      <w:r w:rsidRPr="009B38E1">
        <w:rPr>
          <w:rFonts w:asciiTheme="minorHAnsi" w:hAnsiTheme="minorHAnsi"/>
          <w:b/>
          <w:bCs/>
        </w:rPr>
        <w:t>default Mirror address</w:t>
      </w:r>
      <w:r w:rsidRPr="009B38E1">
        <w:rPr>
          <w:rFonts w:asciiTheme="minorHAnsi" w:hAnsiTheme="minorHAnsi"/>
        </w:rPr>
        <w:t>.</w:t>
      </w:r>
    </w:p>
    <w:p w14:paraId="6DEEC790" w14:textId="55F3F136" w:rsidR="004765BA" w:rsidRPr="009B38E1" w:rsidRDefault="004765BA" w:rsidP="009C58A1">
      <w:pPr>
        <w:pStyle w:val="Numberlist"/>
        <w:rPr>
          <w:rFonts w:asciiTheme="minorHAnsi" w:hAnsiTheme="minorHAnsi"/>
        </w:rPr>
      </w:pPr>
      <w:r w:rsidRPr="009B38E1">
        <w:rPr>
          <w:rFonts w:asciiTheme="minorHAnsi" w:hAnsiTheme="minorHAnsi"/>
        </w:rPr>
        <w:t>P</w:t>
      </w:r>
      <w:r w:rsidR="00CA6F9D" w:rsidRPr="009B38E1">
        <w:rPr>
          <w:rFonts w:asciiTheme="minorHAnsi" w:hAnsiTheme="minorHAnsi"/>
        </w:rPr>
        <w:t>r</w:t>
      </w:r>
      <w:r w:rsidRPr="009B38E1">
        <w:rPr>
          <w:rFonts w:asciiTheme="minorHAnsi" w:hAnsiTheme="minorHAnsi"/>
        </w:rPr>
        <w:t xml:space="preserve">ess </w:t>
      </w:r>
      <w:r w:rsidRPr="009B38E1">
        <w:rPr>
          <w:rFonts w:asciiTheme="minorHAnsi" w:hAnsiTheme="minorHAnsi"/>
          <w:b/>
          <w:bCs/>
        </w:rPr>
        <w:t>Enter</w:t>
      </w:r>
      <w:r w:rsidRPr="009B38E1">
        <w:rPr>
          <w:rFonts w:asciiTheme="minorHAnsi" w:hAnsiTheme="minorHAnsi"/>
        </w:rPr>
        <w:t xml:space="preserve"> to accept the </w:t>
      </w:r>
      <w:r w:rsidRPr="009B38E1">
        <w:rPr>
          <w:rFonts w:asciiTheme="minorHAnsi" w:hAnsiTheme="minorHAnsi"/>
          <w:b/>
          <w:bCs/>
        </w:rPr>
        <w:t>default Guided storage configuration</w:t>
      </w:r>
      <w:r w:rsidRPr="009B38E1">
        <w:rPr>
          <w:rFonts w:asciiTheme="minorHAnsi" w:hAnsiTheme="minorHAnsi"/>
        </w:rPr>
        <w:t>.</w:t>
      </w:r>
    </w:p>
    <w:p w14:paraId="3EC50F9B" w14:textId="4EA60FF9" w:rsidR="00CA6F9D" w:rsidRPr="009B38E1" w:rsidRDefault="004765BA" w:rsidP="009C58A1">
      <w:pPr>
        <w:pStyle w:val="Numberlist"/>
        <w:rPr>
          <w:rFonts w:asciiTheme="minorHAnsi" w:hAnsiTheme="minorHAnsi"/>
          <w:b/>
          <w:bCs/>
        </w:rPr>
      </w:pPr>
      <w:r w:rsidRPr="009B38E1">
        <w:rPr>
          <w:rFonts w:asciiTheme="minorHAnsi" w:hAnsiTheme="minorHAnsi"/>
        </w:rPr>
        <w:t xml:space="preserve">Press </w:t>
      </w:r>
      <w:r w:rsidRPr="009B38E1">
        <w:rPr>
          <w:rFonts w:asciiTheme="minorHAnsi" w:hAnsiTheme="minorHAnsi"/>
          <w:b/>
          <w:bCs/>
        </w:rPr>
        <w:t>Enter</w:t>
      </w:r>
      <w:r w:rsidRPr="009B38E1">
        <w:rPr>
          <w:rFonts w:asciiTheme="minorHAnsi" w:hAnsiTheme="minorHAnsi"/>
        </w:rPr>
        <w:t xml:space="preserve"> to </w:t>
      </w:r>
      <w:r w:rsidRPr="009B38E1">
        <w:rPr>
          <w:rFonts w:asciiTheme="minorHAnsi" w:hAnsiTheme="minorHAnsi"/>
          <w:b/>
          <w:bCs/>
        </w:rPr>
        <w:t>continue with the installation.</w:t>
      </w:r>
    </w:p>
    <w:p w14:paraId="4319A09B" w14:textId="77777777" w:rsidR="00895917" w:rsidRPr="009B38E1" w:rsidRDefault="004765BA" w:rsidP="009C58A1">
      <w:pPr>
        <w:pStyle w:val="Numberlist"/>
        <w:rPr>
          <w:rFonts w:asciiTheme="minorHAnsi" w:hAnsiTheme="minorHAnsi"/>
        </w:rPr>
      </w:pPr>
      <w:r w:rsidRPr="009B38E1">
        <w:rPr>
          <w:rFonts w:asciiTheme="minorHAnsi" w:hAnsiTheme="minorHAnsi"/>
        </w:rPr>
        <w:t>Set the Username as</w:t>
      </w:r>
      <w:r w:rsidRPr="009B38E1">
        <w:rPr>
          <w:rFonts w:asciiTheme="minorHAnsi" w:hAnsiTheme="minorHAnsi"/>
          <w:b/>
          <w:bCs/>
        </w:rPr>
        <w:t xml:space="preserve"> root_admin</w:t>
      </w:r>
      <w:r w:rsidRPr="009B38E1">
        <w:rPr>
          <w:rFonts w:asciiTheme="minorHAnsi" w:hAnsiTheme="minorHAnsi"/>
        </w:rPr>
        <w:t xml:space="preserve"> password to </w:t>
      </w:r>
      <w:r w:rsidRPr="009B38E1">
        <w:rPr>
          <w:rFonts w:asciiTheme="minorHAnsi" w:hAnsiTheme="minorHAnsi"/>
          <w:b/>
          <w:bCs/>
        </w:rPr>
        <w:t>Pa$$w0rd</w:t>
      </w:r>
      <w:r w:rsidRPr="009B38E1">
        <w:rPr>
          <w:rFonts w:asciiTheme="minorHAnsi" w:hAnsiTheme="minorHAnsi"/>
        </w:rPr>
        <w:t xml:space="preserve"> and do not create any new user accounts at this stage.</w:t>
      </w:r>
    </w:p>
    <w:p w14:paraId="57798AD3" w14:textId="493340CF" w:rsidR="004765BA" w:rsidRPr="009B38E1" w:rsidRDefault="004765BA" w:rsidP="009A0BB5">
      <w:pPr>
        <w:pStyle w:val="Numberlist"/>
        <w:numPr>
          <w:ilvl w:val="0"/>
          <w:numId w:val="0"/>
        </w:numPr>
        <w:ind w:left="851"/>
        <w:rPr>
          <w:rFonts w:asciiTheme="minorHAnsi" w:hAnsiTheme="minorHAnsi"/>
        </w:rPr>
      </w:pPr>
      <w:r w:rsidRPr="009B38E1">
        <w:rPr>
          <w:rFonts w:asciiTheme="minorHAnsi" w:hAnsiTheme="minorHAnsi"/>
          <w:b/>
          <w:bCs/>
        </w:rPr>
        <w:t>Note:</w:t>
      </w:r>
      <w:r w:rsidRPr="009B38E1">
        <w:rPr>
          <w:rFonts w:asciiTheme="minorHAnsi" w:hAnsiTheme="minorHAnsi"/>
        </w:rPr>
        <w:t xml:space="preserve"> Use the tab or the arrow key to move between each field.</w:t>
      </w:r>
    </w:p>
    <w:p w14:paraId="4E3D40BB" w14:textId="77777777" w:rsidR="00895917" w:rsidRPr="009B38E1" w:rsidRDefault="004765BA" w:rsidP="009C58A1">
      <w:pPr>
        <w:pStyle w:val="Numberlist"/>
        <w:rPr>
          <w:rFonts w:asciiTheme="minorHAnsi" w:hAnsiTheme="minorHAnsi"/>
        </w:rPr>
      </w:pPr>
      <w:r w:rsidRPr="009B38E1">
        <w:rPr>
          <w:rFonts w:asciiTheme="minorHAnsi" w:hAnsiTheme="minorHAnsi"/>
        </w:rPr>
        <w:t xml:space="preserve">Press </w:t>
      </w:r>
      <w:r w:rsidRPr="009B38E1">
        <w:rPr>
          <w:rFonts w:asciiTheme="minorHAnsi" w:hAnsiTheme="minorHAnsi"/>
          <w:b/>
          <w:bCs/>
        </w:rPr>
        <w:t>Enter</w:t>
      </w:r>
      <w:r w:rsidRPr="009B38E1">
        <w:rPr>
          <w:rFonts w:asciiTheme="minorHAnsi" w:hAnsiTheme="minorHAnsi"/>
        </w:rPr>
        <w:t xml:space="preserve"> to </w:t>
      </w:r>
      <w:r w:rsidRPr="009B38E1">
        <w:rPr>
          <w:rFonts w:asciiTheme="minorHAnsi" w:hAnsiTheme="minorHAnsi"/>
          <w:b/>
          <w:bCs/>
        </w:rPr>
        <w:t>accept the username setting</w:t>
      </w:r>
      <w:r w:rsidRPr="009B38E1">
        <w:rPr>
          <w:rFonts w:asciiTheme="minorHAnsi" w:hAnsiTheme="minorHAnsi"/>
        </w:rPr>
        <w:t>.</w:t>
      </w:r>
    </w:p>
    <w:p w14:paraId="6FA5C9E9" w14:textId="77777777" w:rsidR="00895917" w:rsidRPr="009B38E1" w:rsidRDefault="004765BA" w:rsidP="009C58A1">
      <w:pPr>
        <w:pStyle w:val="Numberlist"/>
        <w:rPr>
          <w:rFonts w:asciiTheme="minorHAnsi" w:hAnsiTheme="minorHAnsi"/>
        </w:rPr>
      </w:pPr>
      <w:r w:rsidRPr="009B38E1">
        <w:rPr>
          <w:rFonts w:asciiTheme="minorHAnsi" w:hAnsiTheme="minorHAnsi"/>
        </w:rPr>
        <w:t xml:space="preserve">Do not select (X) to install the OpenSSH tool. </w:t>
      </w:r>
    </w:p>
    <w:p w14:paraId="718084E1" w14:textId="77777777" w:rsidR="003A1558" w:rsidRPr="009B38E1" w:rsidRDefault="004765BA" w:rsidP="009C58A1">
      <w:pPr>
        <w:pStyle w:val="Numberlist"/>
        <w:rPr>
          <w:rFonts w:asciiTheme="minorHAnsi" w:hAnsiTheme="minorHAnsi"/>
        </w:rPr>
      </w:pPr>
      <w:r w:rsidRPr="009B38E1">
        <w:rPr>
          <w:rFonts w:asciiTheme="minorHAnsi" w:hAnsiTheme="minorHAnsi"/>
        </w:rPr>
        <w:t xml:space="preserve">Press </w:t>
      </w:r>
      <w:r w:rsidR="003A1558" w:rsidRPr="009B38E1">
        <w:rPr>
          <w:rFonts w:asciiTheme="minorHAnsi" w:hAnsiTheme="minorHAnsi"/>
          <w:b/>
          <w:bCs/>
        </w:rPr>
        <w:t>E</w:t>
      </w:r>
      <w:r w:rsidRPr="009B38E1">
        <w:rPr>
          <w:rFonts w:asciiTheme="minorHAnsi" w:hAnsiTheme="minorHAnsi"/>
          <w:b/>
          <w:bCs/>
        </w:rPr>
        <w:t>nter</w:t>
      </w:r>
      <w:r w:rsidRPr="009B38E1">
        <w:rPr>
          <w:rFonts w:asciiTheme="minorHAnsi" w:hAnsiTheme="minorHAnsi"/>
        </w:rPr>
        <w:t xml:space="preserve"> to start the installation process.</w:t>
      </w:r>
    </w:p>
    <w:p w14:paraId="637E8770" w14:textId="62744B9C" w:rsidR="003A1558" w:rsidRPr="009B38E1" w:rsidRDefault="004765BA" w:rsidP="009C58A1">
      <w:pPr>
        <w:pStyle w:val="Numberlist"/>
        <w:rPr>
          <w:rFonts w:asciiTheme="minorHAnsi" w:hAnsiTheme="minorHAnsi"/>
        </w:rPr>
      </w:pPr>
      <w:r w:rsidRPr="009B38E1">
        <w:rPr>
          <w:rFonts w:asciiTheme="minorHAnsi" w:hAnsiTheme="minorHAnsi"/>
        </w:rPr>
        <w:t xml:space="preserve">Complete the installation and select </w:t>
      </w:r>
      <w:r w:rsidR="00461C97" w:rsidRPr="009B38E1">
        <w:rPr>
          <w:rFonts w:asciiTheme="minorHAnsi" w:hAnsiTheme="minorHAnsi"/>
          <w:b/>
          <w:bCs/>
        </w:rPr>
        <w:t>D</w:t>
      </w:r>
      <w:r w:rsidRPr="009B38E1">
        <w:rPr>
          <w:rFonts w:asciiTheme="minorHAnsi" w:hAnsiTheme="minorHAnsi"/>
          <w:b/>
          <w:bCs/>
        </w:rPr>
        <w:t>one</w:t>
      </w:r>
      <w:r w:rsidRPr="009B38E1">
        <w:rPr>
          <w:rFonts w:asciiTheme="minorHAnsi" w:hAnsiTheme="minorHAnsi"/>
        </w:rPr>
        <w:t xml:space="preserve"> when prompted to reboot the server. </w:t>
      </w:r>
    </w:p>
    <w:p w14:paraId="71EC2890" w14:textId="15246E88" w:rsidR="00A60DC6" w:rsidRPr="009B38E1" w:rsidRDefault="004765BA" w:rsidP="009C58A1">
      <w:pPr>
        <w:pStyle w:val="Numberlist"/>
        <w:rPr>
          <w:rFonts w:asciiTheme="minorHAnsi" w:hAnsiTheme="minorHAnsi"/>
        </w:rPr>
      </w:pPr>
      <w:r w:rsidRPr="009B38E1">
        <w:rPr>
          <w:rFonts w:asciiTheme="minorHAnsi" w:hAnsiTheme="minorHAnsi"/>
        </w:rPr>
        <w:t xml:space="preserve">Eject the disk from the DVD drive before it reboots to ensure you do not go back into the installation menu (to eject, select </w:t>
      </w:r>
      <w:r w:rsidRPr="009B38E1">
        <w:rPr>
          <w:rFonts w:asciiTheme="minorHAnsi" w:hAnsiTheme="minorHAnsi"/>
          <w:b/>
          <w:bCs/>
        </w:rPr>
        <w:t>Media</w:t>
      </w:r>
      <w:r w:rsidRPr="009B38E1">
        <w:rPr>
          <w:rFonts w:asciiTheme="minorHAnsi" w:hAnsiTheme="minorHAnsi"/>
        </w:rPr>
        <w:t xml:space="preserve"> on the server menu and then choose </w:t>
      </w:r>
      <w:r w:rsidRPr="009B38E1">
        <w:rPr>
          <w:rFonts w:asciiTheme="minorHAnsi" w:hAnsiTheme="minorHAnsi"/>
          <w:b/>
          <w:bCs/>
        </w:rPr>
        <w:t>Eject installation disc</w:t>
      </w:r>
      <w:r w:rsidRPr="009B38E1">
        <w:rPr>
          <w:rFonts w:asciiTheme="minorHAnsi" w:hAnsiTheme="minorHAnsi"/>
        </w:rPr>
        <w:t>).</w:t>
      </w:r>
    </w:p>
    <w:p w14:paraId="6365AB58" w14:textId="0289F793" w:rsidR="004765BA" w:rsidRPr="009B38E1" w:rsidRDefault="004765BA" w:rsidP="00FB1E5E">
      <w:pPr>
        <w:rPr>
          <w:rFonts w:asciiTheme="minorHAnsi" w:hAnsiTheme="minorHAnsi"/>
        </w:rPr>
      </w:pPr>
      <w:r w:rsidRPr="009B38E1">
        <w:rPr>
          <w:rFonts w:asciiTheme="minorHAnsi" w:hAnsiTheme="minorHAnsi"/>
          <w:b/>
        </w:rPr>
        <w:t>Note:</w:t>
      </w:r>
      <w:r w:rsidRPr="009B38E1">
        <w:rPr>
          <w:rFonts w:asciiTheme="minorHAnsi" w:hAnsiTheme="minorHAnsi"/>
        </w:rPr>
        <w:t xml:space="preserve"> Ubuntu Server will now be installed. This may take up to 5-10 minutes. Please remember to </w:t>
      </w:r>
      <w:r w:rsidR="009A0BB5" w:rsidRPr="009B38E1">
        <w:rPr>
          <w:rFonts w:asciiTheme="minorHAnsi" w:hAnsiTheme="minorHAnsi"/>
        </w:rPr>
        <w:t>e</w:t>
      </w:r>
      <w:r w:rsidRPr="009B38E1">
        <w:rPr>
          <w:rFonts w:asciiTheme="minorHAnsi" w:hAnsiTheme="minorHAnsi"/>
        </w:rPr>
        <w:t xml:space="preserve">ject the Operating System </w:t>
      </w:r>
      <w:r w:rsidR="009A0BB5" w:rsidRPr="009B38E1">
        <w:rPr>
          <w:rFonts w:asciiTheme="minorHAnsi" w:hAnsiTheme="minorHAnsi"/>
        </w:rPr>
        <w:t>i</w:t>
      </w:r>
      <w:r w:rsidRPr="009B38E1">
        <w:rPr>
          <w:rFonts w:asciiTheme="minorHAnsi" w:hAnsiTheme="minorHAnsi"/>
        </w:rPr>
        <w:t>mage from your VM after completing your OS installation. Select Media on VM taskbar, then select DVD Disk and Click Eject.</w:t>
      </w:r>
    </w:p>
    <w:p w14:paraId="7748E828" w14:textId="188A8D0F" w:rsidR="004765BA" w:rsidRPr="009B38E1" w:rsidRDefault="00E14496" w:rsidP="00FF0D64">
      <w:pPr>
        <w:pStyle w:val="Heading2"/>
      </w:pPr>
      <w:r w:rsidRPr="009B38E1">
        <w:lastRenderedPageBreak/>
        <w:t>Step</w:t>
      </w:r>
      <w:r w:rsidR="0046736A" w:rsidRPr="009B38E1">
        <w:t xml:space="preserve"> </w:t>
      </w:r>
      <w:r w:rsidR="00FF0D64" w:rsidRPr="009B38E1">
        <w:t>4</w:t>
      </w:r>
      <w:r w:rsidR="0046736A" w:rsidRPr="009B38E1">
        <w:t>:</w:t>
      </w:r>
      <w:r w:rsidR="004765BA" w:rsidRPr="009B38E1">
        <w:t xml:space="preserve"> Configuration of Linux Ubuntu Server</w:t>
      </w:r>
    </w:p>
    <w:p w14:paraId="42FF49B2" w14:textId="77777777" w:rsidR="004765BA" w:rsidRPr="009B38E1" w:rsidRDefault="004765BA" w:rsidP="00FF2B12">
      <w:pPr>
        <w:rPr>
          <w:rFonts w:asciiTheme="minorHAnsi" w:hAnsiTheme="minorHAnsi"/>
        </w:rPr>
      </w:pPr>
      <w:r w:rsidRPr="009B38E1">
        <w:rPr>
          <w:rFonts w:asciiTheme="minorHAnsi" w:hAnsiTheme="minorHAnsi"/>
        </w:rPr>
        <w:t>Now you will undertake the same tasks as before, but on the Linux Server. As before, some hints have been provided to help you work out how to do this. In addition to this, don’t forget to use the man command to get help for each command!</w:t>
      </w:r>
    </w:p>
    <w:p w14:paraId="72B2D8A1" w14:textId="7FE6B086" w:rsidR="0046736A" w:rsidRPr="009B38E1" w:rsidRDefault="004765BA" w:rsidP="009A0BB5">
      <w:r w:rsidRPr="009B38E1">
        <w:rPr>
          <w:b/>
          <w:bCs/>
        </w:rPr>
        <w:t>man command</w:t>
      </w:r>
      <w:r w:rsidRPr="009B38E1">
        <w:t xml:space="preserve"> will provide the manual for each command from the Linux Terminal:</w:t>
      </w:r>
    </w:p>
    <w:p w14:paraId="497157CF" w14:textId="4DC575A5" w:rsidR="0046736A" w:rsidRPr="009B38E1" w:rsidRDefault="004765BA" w:rsidP="009A0BB5">
      <w:pPr>
        <w:pStyle w:val="Numberlist"/>
        <w:numPr>
          <w:ilvl w:val="0"/>
          <w:numId w:val="151"/>
        </w:numPr>
      </w:pPr>
      <w:r w:rsidRPr="009B38E1">
        <w:t>Change computer name to using the following terminal commands and restart the computer:</w:t>
      </w:r>
    </w:p>
    <w:p w14:paraId="78D97EAA" w14:textId="7D292A60" w:rsidR="0046736A" w:rsidRPr="009B38E1" w:rsidRDefault="004765BA" w:rsidP="009A0BB5">
      <w:pPr>
        <w:pStyle w:val="Bulletlist2"/>
      </w:pPr>
      <w:r w:rsidRPr="009B38E1">
        <w:t>sudo hostnamectl set -hostname SRV_Ubuntu</w:t>
      </w:r>
      <w:r w:rsidR="009B38E1" w:rsidRPr="009B38E1">
        <w:t xml:space="preserve"> </w:t>
      </w:r>
      <w:r w:rsidRPr="009B38E1">
        <w:t xml:space="preserve"> (to change the computer name)( note: can be executed without set) </w:t>
      </w:r>
    </w:p>
    <w:p w14:paraId="14AE47A7" w14:textId="77777777" w:rsidR="0046736A" w:rsidRPr="009B38E1" w:rsidRDefault="004765BA" w:rsidP="009A0BB5">
      <w:pPr>
        <w:pStyle w:val="Bulletlist2"/>
      </w:pPr>
      <w:r w:rsidRPr="009B38E1">
        <w:t>hostnamectl (to see what the hostname currently is)</w:t>
      </w:r>
    </w:p>
    <w:p w14:paraId="56CCE3F2" w14:textId="118DAB1F" w:rsidR="004765BA" w:rsidRPr="009B38E1" w:rsidRDefault="004765BA" w:rsidP="009A0BB5">
      <w:pPr>
        <w:pStyle w:val="Bulletlist2"/>
      </w:pPr>
      <w:r w:rsidRPr="009B38E1">
        <w:t>shutdown –r (to reboot the server)</w:t>
      </w:r>
    </w:p>
    <w:p w14:paraId="7D742AB6" w14:textId="77777777" w:rsidR="0046736A" w:rsidRPr="009B38E1" w:rsidRDefault="004765BA" w:rsidP="009A0BB5">
      <w:pPr>
        <w:pStyle w:val="Numberlist"/>
      </w:pPr>
      <w:r w:rsidRPr="009B38E1">
        <w:t>Configure the IP address settings to 192.168.1.2 /24:</w:t>
      </w:r>
    </w:p>
    <w:p w14:paraId="0FF1E03C" w14:textId="77777777" w:rsidR="0046736A" w:rsidRPr="009B38E1" w:rsidRDefault="004765BA" w:rsidP="009A0BB5">
      <w:pPr>
        <w:pStyle w:val="Bulletlist2"/>
      </w:pPr>
      <w:r w:rsidRPr="009B38E1">
        <w:t>ip addr show (to check name of network connection to configure (probably eth0)</w:t>
      </w:r>
    </w:p>
    <w:p w14:paraId="1D31D9B0" w14:textId="77777777" w:rsidR="000D3BD9" w:rsidRPr="009B38E1" w:rsidRDefault="004765BA" w:rsidP="009A0BB5">
      <w:pPr>
        <w:pStyle w:val="Bulletlist2"/>
      </w:pPr>
      <w:r w:rsidRPr="009B38E1">
        <w:t xml:space="preserve">sudo ip a add 192.168.1.2/24 dev eth0 (to add the new IP address) </w:t>
      </w:r>
    </w:p>
    <w:p w14:paraId="713ED66C" w14:textId="5094EDA5" w:rsidR="004765BA" w:rsidRPr="009B38E1" w:rsidRDefault="004765BA" w:rsidP="009A0BB5">
      <w:pPr>
        <w:pStyle w:val="Bulletlist2"/>
      </w:pPr>
      <w:r w:rsidRPr="009B38E1">
        <w:t>Use ip addrshow (to verify that the address has been configured)</w:t>
      </w:r>
    </w:p>
    <w:p w14:paraId="6CBBE367" w14:textId="77777777" w:rsidR="0046736A" w:rsidRPr="009B38E1" w:rsidRDefault="004765BA" w:rsidP="009A0BB5">
      <w:pPr>
        <w:pStyle w:val="Numberlist"/>
      </w:pPr>
      <w:r w:rsidRPr="009B38E1">
        <w:t>Configure DNS Server Address to 192.168.1.1:</w:t>
      </w:r>
    </w:p>
    <w:p w14:paraId="4622CF18" w14:textId="0EF7B985" w:rsidR="004765BA" w:rsidRPr="009B38E1" w:rsidRDefault="004765BA" w:rsidP="009A0BB5">
      <w:pPr>
        <w:pStyle w:val="Bulletlist2"/>
      </w:pPr>
      <w:r w:rsidRPr="009B38E1">
        <w:t>sudo nano /etc/resolv.conf</w:t>
      </w:r>
    </w:p>
    <w:p w14:paraId="62BF1B40" w14:textId="77777777" w:rsidR="0046736A" w:rsidRPr="009B38E1" w:rsidRDefault="004765BA" w:rsidP="009A0BB5">
      <w:pPr>
        <w:pStyle w:val="Numberlist"/>
      </w:pPr>
      <w:r w:rsidRPr="009B38E1">
        <w:t>Change the nameserver IP to the one below:</w:t>
      </w:r>
    </w:p>
    <w:p w14:paraId="15BE2197" w14:textId="791504DB" w:rsidR="004765BA" w:rsidRPr="009B38E1" w:rsidRDefault="004765BA" w:rsidP="009A0BB5">
      <w:pPr>
        <w:pStyle w:val="Bulletlist2"/>
      </w:pPr>
      <w:r w:rsidRPr="009B38E1">
        <w:rPr>
          <w:szCs w:val="24"/>
        </w:rPr>
        <w:t>nameserver</w:t>
      </w:r>
      <w:r w:rsidRPr="009B38E1">
        <w:t xml:space="preserve"> 192.168.1.1</w:t>
      </w:r>
    </w:p>
    <w:p w14:paraId="3A1B5634" w14:textId="12E041BD" w:rsidR="004765BA" w:rsidRPr="009B38E1" w:rsidRDefault="004765BA" w:rsidP="009A0BB5">
      <w:pPr>
        <w:pStyle w:val="Numberlist"/>
      </w:pPr>
      <w:r w:rsidRPr="009B38E1">
        <w:t>Crtl+ X to exit and then type Y to accept the new configuration.</w:t>
      </w:r>
    </w:p>
    <w:p w14:paraId="45C6D325" w14:textId="7B1C972B" w:rsidR="004765BA" w:rsidRPr="009B38E1" w:rsidRDefault="004765BA" w:rsidP="009A0BB5">
      <w:pPr>
        <w:pStyle w:val="Numberlist"/>
      </w:pPr>
      <w:r w:rsidRPr="009B38E1">
        <w:t>Press Enter to exit the configuration.</w:t>
      </w:r>
    </w:p>
    <w:p w14:paraId="2BAF9771" w14:textId="704832D2" w:rsidR="004765BA" w:rsidRPr="009B38E1" w:rsidRDefault="004765BA" w:rsidP="009A0BB5">
      <w:pPr>
        <w:pStyle w:val="Numberlist"/>
      </w:pPr>
      <w:r w:rsidRPr="009B38E1">
        <w:t>Create a new user account so you do not have to log in with the root account.</w:t>
      </w:r>
    </w:p>
    <w:p w14:paraId="7720897B" w14:textId="14283EC9" w:rsidR="004765BA" w:rsidRPr="009B38E1" w:rsidRDefault="004765BA" w:rsidP="009A0BB5">
      <w:pPr>
        <w:pStyle w:val="Bulletlist2"/>
      </w:pPr>
      <w:r w:rsidRPr="009B38E1">
        <w:t>Sudo useradd username (to add the username of your own. For example, sudo useradd Jake) or (can also use adduser)</w:t>
      </w:r>
    </w:p>
    <w:p w14:paraId="06815021" w14:textId="20D3DEF1" w:rsidR="004765BA" w:rsidRPr="009B38E1" w:rsidRDefault="004765BA" w:rsidP="009A0BB5">
      <w:pPr>
        <w:pStyle w:val="Bulletlist2"/>
      </w:pPr>
      <w:r w:rsidRPr="009B38E1">
        <w:t>Sudo passwd username (to set the user password. It will prompt for the password to be entered. For example, sudo passwd Jake)</w:t>
      </w:r>
    </w:p>
    <w:p w14:paraId="29EBB3E4" w14:textId="77777777" w:rsidR="004765BA" w:rsidRPr="009B38E1" w:rsidRDefault="004765BA" w:rsidP="000D3BD9">
      <w:pPr>
        <w:spacing w:before="0" w:after="120" w:line="200" w:lineRule="exact"/>
        <w:rPr>
          <w:rFonts w:asciiTheme="minorHAnsi" w:hAnsiTheme="minorHAnsi"/>
          <w:szCs w:val="24"/>
        </w:rPr>
      </w:pPr>
    </w:p>
    <w:p w14:paraId="52610A9E" w14:textId="77777777" w:rsidR="004765BA" w:rsidRPr="009B38E1" w:rsidRDefault="004765BA" w:rsidP="0016116C">
      <w:pPr>
        <w:spacing w:before="9" w:line="240" w:lineRule="exact"/>
        <w:rPr>
          <w:rFonts w:asciiTheme="minorHAnsi" w:hAnsiTheme="minorHAnsi"/>
          <w:szCs w:val="24"/>
        </w:rPr>
      </w:pPr>
    </w:p>
    <w:p w14:paraId="6FE1329A" w14:textId="77777777" w:rsidR="004765BA" w:rsidRPr="009B38E1" w:rsidRDefault="004765BA" w:rsidP="0016116C">
      <w:pPr>
        <w:rPr>
          <w:rFonts w:asciiTheme="minorHAnsi" w:hAnsiTheme="minorHAnsi"/>
          <w:b/>
          <w:color w:val="004050"/>
          <w:w w:val="121"/>
          <w:szCs w:val="24"/>
        </w:rPr>
      </w:pPr>
      <w:r w:rsidRPr="009B38E1">
        <w:rPr>
          <w:rFonts w:asciiTheme="minorHAnsi" w:hAnsiTheme="minorHAnsi"/>
          <w:b/>
          <w:color w:val="004050"/>
          <w:w w:val="121"/>
          <w:szCs w:val="24"/>
        </w:rPr>
        <w:br w:type="page"/>
      </w:r>
    </w:p>
    <w:p w14:paraId="054B1B32" w14:textId="378D8AEF" w:rsidR="004765BA" w:rsidRPr="009B38E1" w:rsidRDefault="00DC48A5" w:rsidP="00287579">
      <w:pPr>
        <w:pStyle w:val="Heading1"/>
        <w:ind w:left="1134" w:hanging="1134"/>
      </w:pPr>
      <w:bookmarkStart w:id="13" w:name="_Toc205455920"/>
      <w:r w:rsidRPr="009B38E1">
        <w:lastRenderedPageBreak/>
        <w:t>Activity 9: Install Active Directory Domain Services</w:t>
      </w:r>
      <w:bookmarkEnd w:id="13"/>
    </w:p>
    <w:p w14:paraId="2D5EFD7F" w14:textId="7F8629FA" w:rsidR="004765BA" w:rsidRPr="009B38E1" w:rsidRDefault="004765BA" w:rsidP="00DC48A5">
      <w:r w:rsidRPr="009B38E1">
        <w:t xml:space="preserve">This </w:t>
      </w:r>
      <w:r w:rsidR="00DC48A5" w:rsidRPr="009B38E1">
        <w:t xml:space="preserve">lab </w:t>
      </w:r>
      <w:r w:rsidRPr="009B38E1">
        <w:t>activity involves the installation and configuration of Microsoft Active Directory Domain Services. You will be converting your Server 2019 machine you created in activity 04 into a domain controller.</w:t>
      </w:r>
    </w:p>
    <w:p w14:paraId="21BF7392" w14:textId="77777777" w:rsidR="009A0BB5" w:rsidRPr="009B38E1" w:rsidRDefault="009A0BB5" w:rsidP="009A0BB5">
      <w:pPr>
        <w:pStyle w:val="NoSpacing"/>
        <w:rPr>
          <w:lang w:val="en-GB"/>
        </w:rPr>
      </w:pPr>
    </w:p>
    <w:p w14:paraId="23EACB0A" w14:textId="77777777" w:rsidR="00C47865" w:rsidRPr="009B38E1" w:rsidRDefault="004765BA" w:rsidP="00287579">
      <w:pPr>
        <w:pStyle w:val="Heading2"/>
      </w:pPr>
      <w:r w:rsidRPr="009B38E1">
        <w:t>Objective</w:t>
      </w:r>
      <w:r w:rsidR="00C47865" w:rsidRPr="009B38E1">
        <w:t>s</w:t>
      </w:r>
    </w:p>
    <w:p w14:paraId="58A17C71" w14:textId="40D7CA38" w:rsidR="00287579" w:rsidRPr="009B38E1" w:rsidRDefault="004765BA" w:rsidP="009A0BB5">
      <w:r w:rsidRPr="009B38E1">
        <w:t>Install and configure Microsoft Active Directory Domain Services.</w:t>
      </w:r>
    </w:p>
    <w:p w14:paraId="557902C3" w14:textId="6A4AC360" w:rsidR="004765BA" w:rsidRPr="009B38E1" w:rsidRDefault="004765BA" w:rsidP="009A0BB5">
      <w:r w:rsidRPr="009B38E1">
        <w:t>After completing this lab, you will be able to:</w:t>
      </w:r>
    </w:p>
    <w:p w14:paraId="1E6BD1C7" w14:textId="3268A08A" w:rsidR="004765BA" w:rsidRPr="009B38E1" w:rsidRDefault="004765BA" w:rsidP="009A0BB5">
      <w:pPr>
        <w:pStyle w:val="Bulletlist1"/>
      </w:pPr>
      <w:r w:rsidRPr="009B38E1">
        <w:t>Install Active Directory Domain Services.</w:t>
      </w:r>
    </w:p>
    <w:p w14:paraId="4F75D0A1" w14:textId="7BD2905A" w:rsidR="00DC48A5" w:rsidRPr="009B38E1" w:rsidRDefault="004765BA" w:rsidP="009A0BB5">
      <w:pPr>
        <w:pStyle w:val="Bulletlist1"/>
      </w:pPr>
      <w:r w:rsidRPr="009B38E1">
        <w:t>Configure a domain controller.</w:t>
      </w:r>
    </w:p>
    <w:p w14:paraId="38E5FFBB" w14:textId="345AE383" w:rsidR="004765BA" w:rsidRPr="009B38E1" w:rsidRDefault="004765BA" w:rsidP="00DC48A5">
      <w:r w:rsidRPr="009B38E1">
        <w:rPr>
          <w:b/>
          <w:bCs/>
        </w:rPr>
        <w:t>Estimated total lab time:</w:t>
      </w:r>
      <w:r w:rsidRPr="009B38E1">
        <w:t xml:space="preserve"> 30 minutes.</w:t>
      </w:r>
    </w:p>
    <w:p w14:paraId="56E85190" w14:textId="77777777" w:rsidR="009A0BB5" w:rsidRPr="009B38E1" w:rsidRDefault="009A0BB5" w:rsidP="009A0BB5">
      <w:pPr>
        <w:pStyle w:val="NoSpacing"/>
        <w:rPr>
          <w:lang w:val="en-GB"/>
        </w:rPr>
      </w:pPr>
    </w:p>
    <w:p w14:paraId="421B9873" w14:textId="0CC44C0A" w:rsidR="004765BA" w:rsidRPr="009B38E1" w:rsidRDefault="00E14496" w:rsidP="00287579">
      <w:pPr>
        <w:pStyle w:val="Heading2"/>
      </w:pPr>
      <w:r w:rsidRPr="009B38E1">
        <w:t>Step</w:t>
      </w:r>
      <w:r w:rsidR="004765BA" w:rsidRPr="009B38E1">
        <w:t xml:space="preserve"> 1: Installing the Active Directory role on the server</w:t>
      </w:r>
    </w:p>
    <w:p w14:paraId="7D170C9E" w14:textId="7EB27A42" w:rsidR="004765BA" w:rsidRPr="009B38E1" w:rsidRDefault="004765BA" w:rsidP="009A0BB5">
      <w:pPr>
        <w:pStyle w:val="Numberlist"/>
        <w:numPr>
          <w:ilvl w:val="0"/>
          <w:numId w:val="152"/>
        </w:numPr>
      </w:pPr>
      <w:r w:rsidRPr="009B38E1">
        <w:t>Boot the Server 2019 machine you created in Activity 5 and log in.</w:t>
      </w:r>
    </w:p>
    <w:p w14:paraId="07B6EB5D" w14:textId="5E8E6AD2" w:rsidR="00DC48A5" w:rsidRPr="009B38E1" w:rsidRDefault="004765BA" w:rsidP="009A0BB5">
      <w:pPr>
        <w:pStyle w:val="Numberlist"/>
      </w:pPr>
      <w:r w:rsidRPr="009B38E1">
        <w:t xml:space="preserve">In Server Manager, select </w:t>
      </w:r>
      <w:r w:rsidRPr="009B38E1">
        <w:rPr>
          <w:b/>
          <w:bCs/>
        </w:rPr>
        <w:t>Add Roles and Features</w:t>
      </w:r>
      <w:r w:rsidRPr="009B38E1">
        <w:t>.</w:t>
      </w:r>
    </w:p>
    <w:p w14:paraId="0BF4E0B2" w14:textId="18A4D4A8" w:rsidR="004765BA" w:rsidRPr="009B38E1" w:rsidRDefault="004765BA" w:rsidP="009A0BB5">
      <w:pPr>
        <w:pStyle w:val="Numberlist"/>
      </w:pPr>
      <w:r w:rsidRPr="009B38E1">
        <w:t xml:space="preserve">Select </w:t>
      </w:r>
      <w:r w:rsidRPr="009B38E1">
        <w:rPr>
          <w:b/>
          <w:bCs/>
        </w:rPr>
        <w:t>Next</w:t>
      </w:r>
      <w:r w:rsidRPr="009B38E1">
        <w:t>.</w:t>
      </w:r>
    </w:p>
    <w:p w14:paraId="598F1DC2" w14:textId="1BBE1C7A" w:rsidR="004765BA" w:rsidRPr="009B38E1" w:rsidRDefault="004765BA" w:rsidP="009A0BB5">
      <w:pPr>
        <w:pStyle w:val="Numberlist"/>
      </w:pPr>
      <w:r w:rsidRPr="009B38E1">
        <w:t xml:space="preserve">Select </w:t>
      </w:r>
      <w:r w:rsidRPr="009B38E1">
        <w:rPr>
          <w:b/>
          <w:bCs/>
        </w:rPr>
        <w:t>Role-based</w:t>
      </w:r>
      <w:r w:rsidRPr="009B38E1">
        <w:t xml:space="preserve"> or </w:t>
      </w:r>
      <w:r w:rsidR="00F4509E" w:rsidRPr="009B38E1">
        <w:rPr>
          <w:b/>
          <w:bCs/>
        </w:rPr>
        <w:t>F</w:t>
      </w:r>
      <w:r w:rsidRPr="009B38E1">
        <w:rPr>
          <w:b/>
          <w:bCs/>
        </w:rPr>
        <w:t>eature-based</w:t>
      </w:r>
      <w:r w:rsidRPr="009B38E1">
        <w:t xml:space="preserve"> installation and select </w:t>
      </w:r>
      <w:r w:rsidRPr="009B38E1">
        <w:rPr>
          <w:b/>
          <w:bCs/>
        </w:rPr>
        <w:t>Next</w:t>
      </w:r>
      <w:r w:rsidRPr="009B38E1">
        <w:t>.</w:t>
      </w:r>
    </w:p>
    <w:p w14:paraId="6DFDCCC4" w14:textId="261AACD0" w:rsidR="00DC48A5" w:rsidRPr="009B38E1" w:rsidRDefault="004765BA" w:rsidP="009A0BB5">
      <w:pPr>
        <w:pStyle w:val="Numberlist"/>
      </w:pPr>
      <w:r w:rsidRPr="009B38E1">
        <w:t xml:space="preserve">Select the current server and </w:t>
      </w:r>
      <w:r w:rsidR="00F4509E" w:rsidRPr="009B38E1">
        <w:t>select</w:t>
      </w:r>
      <w:r w:rsidRPr="009B38E1">
        <w:t xml:space="preserve"> </w:t>
      </w:r>
      <w:r w:rsidRPr="009B38E1">
        <w:rPr>
          <w:b/>
          <w:bCs/>
        </w:rPr>
        <w:t>Next</w:t>
      </w:r>
      <w:r w:rsidRPr="009B38E1">
        <w:t>.</w:t>
      </w:r>
    </w:p>
    <w:p w14:paraId="01886020" w14:textId="33791B75" w:rsidR="004765BA" w:rsidRPr="009B38E1" w:rsidRDefault="004765BA" w:rsidP="009A0BB5">
      <w:pPr>
        <w:pStyle w:val="Numberlist"/>
      </w:pPr>
      <w:r w:rsidRPr="009B38E1">
        <w:t xml:space="preserve">Check the box next to Active Directory Domain Services and DNS Roles, then choose </w:t>
      </w:r>
      <w:r w:rsidRPr="009B38E1">
        <w:rPr>
          <w:b/>
          <w:bCs/>
        </w:rPr>
        <w:t>Next</w:t>
      </w:r>
      <w:r w:rsidRPr="009B38E1">
        <w:t>.</w:t>
      </w:r>
    </w:p>
    <w:p w14:paraId="46FD579E" w14:textId="1FBD0E3F" w:rsidR="00DC48A5" w:rsidRPr="009B38E1" w:rsidRDefault="004765BA" w:rsidP="009A0BB5">
      <w:pPr>
        <w:pStyle w:val="Numberlist"/>
      </w:pPr>
      <w:r w:rsidRPr="009B38E1">
        <w:t xml:space="preserve">Select </w:t>
      </w:r>
      <w:r w:rsidRPr="009B38E1">
        <w:rPr>
          <w:b/>
          <w:bCs/>
        </w:rPr>
        <w:t>Add Features</w:t>
      </w:r>
      <w:r w:rsidRPr="009B38E1">
        <w:t xml:space="preserve"> to add the required features.</w:t>
      </w:r>
    </w:p>
    <w:p w14:paraId="0B0E2899" w14:textId="32D852A4" w:rsidR="004765BA" w:rsidRPr="009B38E1" w:rsidRDefault="004765BA" w:rsidP="009A0BB5">
      <w:pPr>
        <w:pStyle w:val="Numberlist"/>
      </w:pPr>
      <w:r w:rsidRPr="009B38E1">
        <w:t xml:space="preserve">Select </w:t>
      </w:r>
      <w:r w:rsidRPr="009B38E1">
        <w:rPr>
          <w:b/>
          <w:bCs/>
        </w:rPr>
        <w:t>Next</w:t>
      </w:r>
      <w:r w:rsidRPr="009B38E1">
        <w:t xml:space="preserve"> until the end of the wizard, paying attention to the comments and prompts on screen.</w:t>
      </w:r>
    </w:p>
    <w:p w14:paraId="5BB9BC16" w14:textId="2FE7298F" w:rsidR="004765BA" w:rsidRPr="009B38E1" w:rsidRDefault="004765BA" w:rsidP="009A0BB5">
      <w:pPr>
        <w:pStyle w:val="Numberlist"/>
      </w:pPr>
      <w:r w:rsidRPr="009B38E1">
        <w:t xml:space="preserve">Select </w:t>
      </w:r>
      <w:r w:rsidRPr="009B38E1">
        <w:rPr>
          <w:b/>
          <w:bCs/>
        </w:rPr>
        <w:t>Install</w:t>
      </w:r>
      <w:r w:rsidRPr="009B38E1">
        <w:t>.</w:t>
      </w:r>
    </w:p>
    <w:p w14:paraId="7F71731A" w14:textId="6111989E" w:rsidR="004765BA" w:rsidRPr="009B38E1" w:rsidRDefault="004765BA" w:rsidP="009A0BB5">
      <w:pPr>
        <w:pStyle w:val="Numberlist"/>
      </w:pPr>
      <w:r w:rsidRPr="009B38E1">
        <w:t xml:space="preserve">While waiting for the installation to be completed, select </w:t>
      </w:r>
      <w:r w:rsidRPr="009B38E1">
        <w:rPr>
          <w:b/>
          <w:bCs/>
        </w:rPr>
        <w:t>Export configuration settings</w:t>
      </w:r>
      <w:r w:rsidRPr="009B38E1">
        <w:t xml:space="preserve"> and save the file. This will produce an XML file that can be used to automate the installation of this role on other machines. Inspect the contents while you wait.</w:t>
      </w:r>
    </w:p>
    <w:p w14:paraId="10893655" w14:textId="7A6C41B5" w:rsidR="004765BA" w:rsidRPr="009B38E1" w:rsidRDefault="004765BA" w:rsidP="009A0BB5">
      <w:pPr>
        <w:pStyle w:val="Numberlist"/>
      </w:pPr>
      <w:r w:rsidRPr="009B38E1">
        <w:t xml:space="preserve">Once the installation is complete, select </w:t>
      </w:r>
      <w:r w:rsidRPr="009B38E1">
        <w:rPr>
          <w:b/>
          <w:bCs/>
        </w:rPr>
        <w:t>Close</w:t>
      </w:r>
      <w:r w:rsidRPr="009B38E1">
        <w:t>.</w:t>
      </w:r>
    </w:p>
    <w:p w14:paraId="72C2B31A" w14:textId="77777777" w:rsidR="00287579" w:rsidRPr="009B38E1" w:rsidRDefault="00287579" w:rsidP="00287579">
      <w:pPr>
        <w:spacing w:after="120"/>
      </w:pPr>
    </w:p>
    <w:p w14:paraId="4708664D" w14:textId="50CCFEC0" w:rsidR="004765BA" w:rsidRPr="009B38E1" w:rsidRDefault="00E14496" w:rsidP="00287579">
      <w:pPr>
        <w:pStyle w:val="Heading2"/>
      </w:pPr>
      <w:r w:rsidRPr="009B38E1">
        <w:lastRenderedPageBreak/>
        <w:t>Step</w:t>
      </w:r>
      <w:r w:rsidR="004765BA" w:rsidRPr="009B38E1">
        <w:t xml:space="preserve"> 2: </w:t>
      </w:r>
      <w:r w:rsidRPr="009B38E1">
        <w:t>C</w:t>
      </w:r>
      <w:r w:rsidR="004765BA" w:rsidRPr="009B38E1">
        <w:t>onfiguring the server as an Active Directory</w:t>
      </w:r>
      <w:r w:rsidR="00956ED2" w:rsidRPr="009B38E1">
        <w:t xml:space="preserve"> </w:t>
      </w:r>
      <w:r w:rsidR="004765BA" w:rsidRPr="009B38E1">
        <w:t>Domain Controller</w:t>
      </w:r>
    </w:p>
    <w:p w14:paraId="28497A0E" w14:textId="5306851F" w:rsidR="004765BA" w:rsidRPr="009B38E1" w:rsidRDefault="004765BA" w:rsidP="009A0BB5">
      <w:pPr>
        <w:pStyle w:val="Numberlist"/>
        <w:numPr>
          <w:ilvl w:val="0"/>
          <w:numId w:val="153"/>
        </w:numPr>
      </w:pPr>
      <w:r w:rsidRPr="009B38E1">
        <w:t xml:space="preserve">On the machine you were working with in </w:t>
      </w:r>
      <w:r w:rsidR="00E14496" w:rsidRPr="009B38E1">
        <w:t>Step</w:t>
      </w:r>
      <w:r w:rsidRPr="009B38E1">
        <w:t xml:space="preserve"> 1, select the notifications flag at the top of the screen.</w:t>
      </w:r>
    </w:p>
    <w:p w14:paraId="0CF6F92A" w14:textId="3C2DC769" w:rsidR="004765BA" w:rsidRPr="009B38E1" w:rsidRDefault="004765BA" w:rsidP="009A0BB5">
      <w:pPr>
        <w:pStyle w:val="Numberlist"/>
        <w:numPr>
          <w:ilvl w:val="0"/>
          <w:numId w:val="0"/>
        </w:numPr>
        <w:ind w:left="851"/>
      </w:pPr>
      <w:r w:rsidRPr="009B38E1">
        <w:rPr>
          <w:b/>
          <w:bCs/>
        </w:rPr>
        <w:t>Note</w:t>
      </w:r>
      <w:r w:rsidR="00BE6028" w:rsidRPr="009B38E1">
        <w:rPr>
          <w:b/>
          <w:bCs/>
        </w:rPr>
        <w:t>:</w:t>
      </w:r>
      <w:r w:rsidRPr="009B38E1">
        <w:t xml:space="preserve"> </w:t>
      </w:r>
      <w:r w:rsidR="00BE6028" w:rsidRPr="009B38E1">
        <w:t>T</w:t>
      </w:r>
      <w:r w:rsidRPr="009B38E1">
        <w:t>he message stating post-deployment configuration required and select Promote this server to a domain controller.</w:t>
      </w:r>
    </w:p>
    <w:p w14:paraId="1E94DCAF" w14:textId="669DFA52" w:rsidR="00BE6028" w:rsidRPr="009B38E1" w:rsidRDefault="004765BA" w:rsidP="009A0BB5">
      <w:pPr>
        <w:pStyle w:val="Numberlist"/>
      </w:pPr>
      <w:r w:rsidRPr="009B38E1">
        <w:t xml:space="preserve">Select </w:t>
      </w:r>
      <w:r w:rsidRPr="009B38E1">
        <w:rPr>
          <w:b/>
          <w:bCs/>
        </w:rPr>
        <w:t>Add a new Forest</w:t>
      </w:r>
      <w:r w:rsidRPr="009B38E1">
        <w:t xml:space="preserve"> and specify a root domain. This must be in FQDN format for example myCompany.local. </w:t>
      </w:r>
    </w:p>
    <w:p w14:paraId="0B75966C" w14:textId="559910C0" w:rsidR="004765BA" w:rsidRPr="009B38E1" w:rsidRDefault="004765BA" w:rsidP="009A0BB5">
      <w:pPr>
        <w:pStyle w:val="Numberlist"/>
      </w:pPr>
      <w:r w:rsidRPr="009B38E1">
        <w:t xml:space="preserve">Select </w:t>
      </w:r>
      <w:r w:rsidRPr="009B38E1">
        <w:rPr>
          <w:b/>
          <w:bCs/>
        </w:rPr>
        <w:t>Next</w:t>
      </w:r>
      <w:r w:rsidR="00602613" w:rsidRPr="009B38E1">
        <w:t>.</w:t>
      </w:r>
    </w:p>
    <w:p w14:paraId="78C9E633" w14:textId="428DAB5D" w:rsidR="004765BA" w:rsidRPr="009B38E1" w:rsidRDefault="004765BA" w:rsidP="009A0BB5">
      <w:pPr>
        <w:pStyle w:val="Numberlist"/>
      </w:pPr>
      <w:r w:rsidRPr="009B38E1">
        <w:t>Check the Forest and Domain Functional levels are set to Windows Server</w:t>
      </w:r>
      <w:r w:rsidR="00C271C1" w:rsidRPr="009B38E1">
        <w:t xml:space="preserve"> </w:t>
      </w:r>
      <w:r w:rsidRPr="009B38E1">
        <w:t>2016 to provide some backwards compatibility with other DCs in the forest. Note that DNS will also be installed at the same time.</w:t>
      </w:r>
    </w:p>
    <w:p w14:paraId="7DC1EACD" w14:textId="4FF601B4" w:rsidR="004765BA" w:rsidRPr="009B38E1" w:rsidRDefault="004765BA" w:rsidP="009A0BB5">
      <w:pPr>
        <w:pStyle w:val="Numberlist"/>
      </w:pPr>
      <w:r w:rsidRPr="009B38E1">
        <w:t xml:space="preserve">Enter a password for Directory Services Restore Mode and select </w:t>
      </w:r>
      <w:r w:rsidRPr="009B38E1">
        <w:rPr>
          <w:b/>
          <w:bCs/>
        </w:rPr>
        <w:t>Next</w:t>
      </w:r>
      <w:r w:rsidRPr="009B38E1">
        <w:t>.</w:t>
      </w:r>
    </w:p>
    <w:p w14:paraId="46EDBC70" w14:textId="7B778509" w:rsidR="00CE433D" w:rsidRPr="009B38E1" w:rsidRDefault="004765BA" w:rsidP="009A0BB5">
      <w:pPr>
        <w:pStyle w:val="Numberlist"/>
      </w:pPr>
      <w:r w:rsidRPr="009B38E1">
        <w:t>DSRM allows system restore functionality for Active Directory in case of problems.</w:t>
      </w:r>
    </w:p>
    <w:p w14:paraId="684FB556" w14:textId="3337AAEC" w:rsidR="004765BA" w:rsidRPr="009B38E1" w:rsidRDefault="004765BA" w:rsidP="009A0BB5">
      <w:pPr>
        <w:pStyle w:val="Numberlist"/>
      </w:pPr>
      <w:r w:rsidRPr="009B38E1">
        <w:t xml:space="preserve">A warning will appear regarding delegation for the DNS server. This is because there is no currently active DNS server on the network. Ignore this message and select </w:t>
      </w:r>
      <w:r w:rsidRPr="009B38E1">
        <w:rPr>
          <w:b/>
          <w:bCs/>
        </w:rPr>
        <w:t>Next</w:t>
      </w:r>
      <w:r w:rsidRPr="009B38E1">
        <w:t>.</w:t>
      </w:r>
    </w:p>
    <w:p w14:paraId="5351B04E" w14:textId="79A4F4ED" w:rsidR="004765BA" w:rsidRPr="009B38E1" w:rsidRDefault="004765BA" w:rsidP="009A0BB5">
      <w:pPr>
        <w:pStyle w:val="Numberlist"/>
      </w:pPr>
      <w:r w:rsidRPr="009B38E1">
        <w:t xml:space="preserve">Check the NetBIOS name assigned to the server and select </w:t>
      </w:r>
      <w:r w:rsidRPr="009B38E1">
        <w:rPr>
          <w:b/>
          <w:bCs/>
        </w:rPr>
        <w:t>Next</w:t>
      </w:r>
      <w:r w:rsidRPr="009B38E1">
        <w:t>.</w:t>
      </w:r>
    </w:p>
    <w:p w14:paraId="20E069C8" w14:textId="48551618" w:rsidR="004765BA" w:rsidRPr="009B38E1" w:rsidRDefault="004765BA" w:rsidP="009A0BB5">
      <w:pPr>
        <w:pStyle w:val="Numberlist"/>
        <w:numPr>
          <w:ilvl w:val="0"/>
          <w:numId w:val="0"/>
        </w:numPr>
        <w:ind w:left="851"/>
      </w:pPr>
      <w:r w:rsidRPr="009B38E1">
        <w:rPr>
          <w:b/>
          <w:bCs/>
        </w:rPr>
        <w:t>Note</w:t>
      </w:r>
      <w:r w:rsidR="00956ED2" w:rsidRPr="009B38E1">
        <w:rPr>
          <w:b/>
          <w:bCs/>
        </w:rPr>
        <w:t>:</w:t>
      </w:r>
      <w:r w:rsidRPr="009B38E1">
        <w:t xml:space="preserve"> </w:t>
      </w:r>
      <w:r w:rsidR="00956ED2" w:rsidRPr="009B38E1">
        <w:t>T</w:t>
      </w:r>
      <w:r w:rsidRPr="009B38E1">
        <w:t>he default paths provided for storing the Active Directory files and select Next.</w:t>
      </w:r>
    </w:p>
    <w:p w14:paraId="2655BA0E" w14:textId="033D6313" w:rsidR="004765BA" w:rsidRPr="009B38E1" w:rsidRDefault="004765BA" w:rsidP="009A0BB5">
      <w:pPr>
        <w:pStyle w:val="Numberlist"/>
      </w:pPr>
      <w:r w:rsidRPr="009B38E1">
        <w:t>On the Review Options screen, check the settings are correct. You can also select View script to obtain a copy of the PowerShell cmdlets required to undertake this task.</w:t>
      </w:r>
    </w:p>
    <w:p w14:paraId="26462C1D" w14:textId="650E86E6" w:rsidR="004765BA" w:rsidRPr="009B38E1" w:rsidRDefault="004765BA" w:rsidP="009A0BB5">
      <w:pPr>
        <w:pStyle w:val="Numberlist"/>
      </w:pPr>
      <w:r w:rsidRPr="009B38E1">
        <w:t xml:space="preserve">Select </w:t>
      </w:r>
      <w:r w:rsidRPr="009B38E1">
        <w:rPr>
          <w:b/>
          <w:bCs/>
        </w:rPr>
        <w:t>Next</w:t>
      </w:r>
      <w:r w:rsidRPr="009B38E1">
        <w:t>.</w:t>
      </w:r>
    </w:p>
    <w:p w14:paraId="297B372A" w14:textId="795A0BD5" w:rsidR="004765BA" w:rsidRPr="009B38E1" w:rsidRDefault="004765BA" w:rsidP="009A0BB5">
      <w:pPr>
        <w:pStyle w:val="Numberlist"/>
      </w:pPr>
      <w:r w:rsidRPr="009B38E1">
        <w:t>Wait for the prerequisites check to complete and check any warning / error messages present. You will find at least two warnings appear, which can be ignored.</w:t>
      </w:r>
    </w:p>
    <w:p w14:paraId="7F6DF6A8" w14:textId="0E84D8E7" w:rsidR="004765BA" w:rsidRPr="009B38E1" w:rsidRDefault="004765BA" w:rsidP="009A0BB5">
      <w:pPr>
        <w:pStyle w:val="Numberlist"/>
      </w:pPr>
      <w:r w:rsidRPr="009B38E1">
        <w:t xml:space="preserve">Select </w:t>
      </w:r>
      <w:r w:rsidRPr="009B38E1">
        <w:rPr>
          <w:b/>
          <w:bCs/>
        </w:rPr>
        <w:t>Install</w:t>
      </w:r>
      <w:r w:rsidRPr="009B38E1">
        <w:t>.</w:t>
      </w:r>
    </w:p>
    <w:p w14:paraId="389C895C" w14:textId="00F58B99" w:rsidR="004765BA" w:rsidRPr="009B38E1" w:rsidRDefault="004765BA" w:rsidP="009A0BB5">
      <w:pPr>
        <w:pStyle w:val="Numberlist"/>
      </w:pPr>
      <w:r w:rsidRPr="009B38E1">
        <w:t>Once the installation is complete, the server will reboot. Log in and inspect the new tools under administrative tools in the start menu.</w:t>
      </w:r>
    </w:p>
    <w:p w14:paraId="11A22EC8" w14:textId="1D80E3F8" w:rsidR="00BE6028" w:rsidRPr="009B38E1" w:rsidRDefault="00BE6028" w:rsidP="00BE6028">
      <w:pPr>
        <w:sectPr w:rsidR="00BE6028" w:rsidRPr="009B38E1" w:rsidSect="004765BA">
          <w:pgSz w:w="11906" w:h="16838"/>
          <w:pgMar w:top="1701" w:right="851" w:bottom="1134" w:left="851" w:header="567" w:footer="397" w:gutter="0"/>
          <w:pgNumType w:start="1"/>
          <w:cols w:space="708"/>
          <w:docGrid w:linePitch="360"/>
        </w:sectPr>
      </w:pPr>
    </w:p>
    <w:p w14:paraId="5BC27E7B" w14:textId="73F4D68B" w:rsidR="004765BA" w:rsidRPr="009B38E1" w:rsidRDefault="00BE6028" w:rsidP="009A0BB5">
      <w:pPr>
        <w:pStyle w:val="Heading1"/>
      </w:pPr>
      <w:bookmarkStart w:id="14" w:name="_Toc205455921"/>
      <w:r w:rsidRPr="009B38E1">
        <w:lastRenderedPageBreak/>
        <w:t>Activity</w:t>
      </w:r>
      <w:r w:rsidR="004765BA" w:rsidRPr="009B38E1">
        <w:t xml:space="preserve"> 10</w:t>
      </w:r>
      <w:r w:rsidR="00D96C6F" w:rsidRPr="009B38E1">
        <w:t>:</w:t>
      </w:r>
      <w:r w:rsidR="004765BA" w:rsidRPr="009B38E1">
        <w:t xml:space="preserve"> SNMP</w:t>
      </w:r>
      <w:r w:rsidR="006847E3" w:rsidRPr="009B38E1">
        <w:t xml:space="preserve"> Configuration</w:t>
      </w:r>
      <w:bookmarkEnd w:id="14"/>
    </w:p>
    <w:p w14:paraId="0B72D843" w14:textId="361EC478" w:rsidR="004765BA" w:rsidRPr="009B38E1" w:rsidRDefault="004765BA" w:rsidP="00D60301">
      <w:r w:rsidRPr="009B38E1">
        <w:t xml:space="preserve">This </w:t>
      </w:r>
      <w:r w:rsidR="00D96C6F" w:rsidRPr="009B38E1">
        <w:t xml:space="preserve">lab </w:t>
      </w:r>
      <w:r w:rsidRPr="009B38E1">
        <w:t>activity is a simple guide on how to set up and use SNMP to automate system monitoring.</w:t>
      </w:r>
    </w:p>
    <w:p w14:paraId="34BCF179" w14:textId="77777777" w:rsidR="00D60301" w:rsidRPr="009B38E1" w:rsidRDefault="00D60301" w:rsidP="00D60301">
      <w:pPr>
        <w:pStyle w:val="NoSpacing"/>
        <w:rPr>
          <w:lang w:val="en-GB"/>
        </w:rPr>
      </w:pPr>
    </w:p>
    <w:p w14:paraId="28EDF8DA" w14:textId="77777777" w:rsidR="00C47865" w:rsidRPr="009B38E1" w:rsidRDefault="004765BA" w:rsidP="000627C2">
      <w:pPr>
        <w:pStyle w:val="Heading2"/>
      </w:pPr>
      <w:r w:rsidRPr="009B38E1">
        <w:t>Objective</w:t>
      </w:r>
      <w:r w:rsidR="00C47865" w:rsidRPr="009B38E1">
        <w:t>s</w:t>
      </w:r>
      <w:r w:rsidRPr="009B38E1">
        <w:t xml:space="preserve"> </w:t>
      </w:r>
    </w:p>
    <w:p w14:paraId="4FDF4B65" w14:textId="4A513869" w:rsidR="004765BA" w:rsidRPr="009B38E1" w:rsidRDefault="004765BA" w:rsidP="00D60301">
      <w:r w:rsidRPr="009B38E1">
        <w:t>Deploy SNMP to automate system monitoring. After completing this lab, you will be able to:</w:t>
      </w:r>
    </w:p>
    <w:p w14:paraId="445C3F5A" w14:textId="19C5D7A0" w:rsidR="004765BA" w:rsidRPr="009B38E1" w:rsidRDefault="00D60301" w:rsidP="00D60301">
      <w:pPr>
        <w:pStyle w:val="Bulletlist1"/>
      </w:pPr>
      <w:r w:rsidRPr="009B38E1">
        <w:t>E</w:t>
      </w:r>
      <w:r w:rsidR="004765BA" w:rsidRPr="009B38E1">
        <w:t>xplain the components of SNMP.</w:t>
      </w:r>
    </w:p>
    <w:p w14:paraId="24B1CB15" w14:textId="1E2FCDE1" w:rsidR="004765BA" w:rsidRPr="009B38E1" w:rsidRDefault="00D60301" w:rsidP="00D60301">
      <w:pPr>
        <w:pStyle w:val="Bulletlist1"/>
      </w:pPr>
      <w:r w:rsidRPr="009B38E1">
        <w:t>I</w:t>
      </w:r>
      <w:r w:rsidR="004765BA" w:rsidRPr="009B38E1">
        <w:t>mplement SNMP on a router.</w:t>
      </w:r>
    </w:p>
    <w:p w14:paraId="6BFF7AA3" w14:textId="2F334DC8" w:rsidR="004765BA" w:rsidRPr="009B38E1" w:rsidRDefault="004765BA" w:rsidP="00D96C6F">
      <w:r w:rsidRPr="009B38E1">
        <w:rPr>
          <w:b/>
          <w:bCs/>
        </w:rPr>
        <w:t>Estimated total lab time:</w:t>
      </w:r>
      <w:r w:rsidRPr="009B38E1">
        <w:t xml:space="preserve"> 20 minutes.</w:t>
      </w:r>
      <w:r w:rsidR="00AE61FA" w:rsidRPr="009B38E1">
        <w:br/>
      </w:r>
      <w:r w:rsidR="006847E3" w:rsidRPr="009B38E1">
        <w:rPr>
          <w:noProof/>
        </w:rPr>
        <w:drawing>
          <wp:inline distT="0" distB="0" distL="0" distR="0" wp14:anchorId="7B2BA67F" wp14:editId="708F525F">
            <wp:extent cx="2987643" cy="2865661"/>
            <wp:effectExtent l="0" t="0" r="3810" b="0"/>
            <wp:docPr id="1644013122" name="Picture 1" descr="A diagram of a network connection with the Server 1 to the far left that is connected to a Switch0 by a solid line. Switch0 is also connected to a Router1 (below it) and a Router0 (above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013122" name="Picture 1" descr="A diagram of a network connection with the Server 1 to the far left that is connected to a Switch0 by a solid line. Switch0 is also connected to a Router1 (below it) and a Router0 (above i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1981" cy="2869822"/>
                    </a:xfrm>
                    <a:prstGeom prst="rect">
                      <a:avLst/>
                    </a:prstGeom>
                    <a:noFill/>
                    <a:ln>
                      <a:noFill/>
                    </a:ln>
                  </pic:spPr>
                </pic:pic>
              </a:graphicData>
            </a:graphic>
          </wp:inline>
        </w:drawing>
      </w:r>
    </w:p>
    <w:p w14:paraId="50DFD634" w14:textId="77777777" w:rsidR="00D60301" w:rsidRPr="009B38E1" w:rsidRDefault="00D60301" w:rsidP="00D60301">
      <w:pPr>
        <w:pStyle w:val="NoSpacing"/>
        <w:rPr>
          <w:lang w:val="en-GB"/>
        </w:rPr>
      </w:pPr>
    </w:p>
    <w:p w14:paraId="5A43E18C" w14:textId="0F623452" w:rsidR="004765BA" w:rsidRPr="009B38E1" w:rsidRDefault="00556E1F" w:rsidP="000627C2">
      <w:pPr>
        <w:pStyle w:val="Heading2"/>
      </w:pPr>
      <w:r w:rsidRPr="009B38E1">
        <w:t>Step</w:t>
      </w:r>
      <w:r w:rsidR="004765BA" w:rsidRPr="009B38E1">
        <w:t xml:space="preserve"> 1: Setup a simple network</w:t>
      </w:r>
    </w:p>
    <w:p w14:paraId="5FC717DB" w14:textId="0F3FF8E1" w:rsidR="004765BA" w:rsidRPr="009B38E1" w:rsidRDefault="004765BA" w:rsidP="00D60301">
      <w:pPr>
        <w:pStyle w:val="Numberlist"/>
        <w:numPr>
          <w:ilvl w:val="0"/>
          <w:numId w:val="154"/>
        </w:numPr>
      </w:pPr>
      <w:r w:rsidRPr="009B38E1">
        <w:t>Open</w:t>
      </w:r>
      <w:r w:rsidR="00D60301" w:rsidRPr="009B38E1">
        <w:t xml:space="preserve"> the</w:t>
      </w:r>
      <w:r w:rsidRPr="009B38E1">
        <w:t xml:space="preserve"> </w:t>
      </w:r>
      <w:r w:rsidRPr="009B38E1">
        <w:rPr>
          <w:b/>
          <w:bCs/>
        </w:rPr>
        <w:t>Packet Tracker</w:t>
      </w:r>
      <w:r w:rsidRPr="009B38E1">
        <w:t xml:space="preserve"> app.</w:t>
      </w:r>
    </w:p>
    <w:p w14:paraId="73EB123C" w14:textId="4DAA5812" w:rsidR="004765BA" w:rsidRPr="009B38E1" w:rsidRDefault="004765BA" w:rsidP="00D60301">
      <w:pPr>
        <w:pStyle w:val="Numberlist"/>
      </w:pPr>
      <w:r w:rsidRPr="009B38E1">
        <w:t xml:space="preserve">On </w:t>
      </w:r>
      <w:r w:rsidR="00D60301" w:rsidRPr="009B38E1">
        <w:t xml:space="preserve">the </w:t>
      </w:r>
      <w:r w:rsidRPr="009B38E1">
        <w:t xml:space="preserve">bottom left of </w:t>
      </w:r>
      <w:r w:rsidR="00F84228" w:rsidRPr="009B38E1">
        <w:t>p</w:t>
      </w:r>
      <w:r w:rsidRPr="009B38E1">
        <w:t>acket tracer select the second icon (end devices).</w:t>
      </w:r>
    </w:p>
    <w:p w14:paraId="1C27744C" w14:textId="6ED46D87" w:rsidR="004765BA" w:rsidRPr="009B38E1" w:rsidRDefault="004765BA" w:rsidP="00D60301">
      <w:pPr>
        <w:pStyle w:val="Numberlist"/>
      </w:pPr>
      <w:r w:rsidRPr="009B38E1">
        <w:t xml:space="preserve">Choose </w:t>
      </w:r>
      <w:r w:rsidR="00D60301" w:rsidRPr="009B38E1">
        <w:t xml:space="preserve">the </w:t>
      </w:r>
      <w:r w:rsidRPr="009B38E1">
        <w:t xml:space="preserve">server icon. Drag to </w:t>
      </w:r>
      <w:r w:rsidR="00D60301" w:rsidRPr="009B38E1">
        <w:t xml:space="preserve">the </w:t>
      </w:r>
      <w:r w:rsidRPr="009B38E1">
        <w:t>main Packet Tracer Screen.</w:t>
      </w:r>
    </w:p>
    <w:p w14:paraId="47BDFB23" w14:textId="47CBA888" w:rsidR="00AE61FA" w:rsidRPr="009B38E1" w:rsidRDefault="004765BA" w:rsidP="00D60301">
      <w:pPr>
        <w:pStyle w:val="Numberlist"/>
      </w:pPr>
      <w:r w:rsidRPr="009B38E1">
        <w:t xml:space="preserve">On </w:t>
      </w:r>
      <w:r w:rsidR="00D60301" w:rsidRPr="009B38E1">
        <w:t xml:space="preserve">the </w:t>
      </w:r>
      <w:r w:rsidRPr="009B38E1">
        <w:t>bottom left of Packet tracer</w:t>
      </w:r>
      <w:r w:rsidR="00D60301" w:rsidRPr="009B38E1">
        <w:t>,</w:t>
      </w:r>
      <w:r w:rsidRPr="009B38E1">
        <w:t xml:space="preserve"> first icon Network Devices, select Switches underneath Network devices.</w:t>
      </w:r>
    </w:p>
    <w:p w14:paraId="4DEF8BA1" w14:textId="7CAD4D8D" w:rsidR="004765BA" w:rsidRPr="009B38E1" w:rsidRDefault="004765BA" w:rsidP="00D60301">
      <w:pPr>
        <w:pStyle w:val="Numberlist"/>
      </w:pPr>
      <w:r w:rsidRPr="009B38E1">
        <w:t xml:space="preserve">Select 2960 switch. Drag to </w:t>
      </w:r>
      <w:r w:rsidR="00F84228" w:rsidRPr="009B38E1">
        <w:t xml:space="preserve">the </w:t>
      </w:r>
      <w:r w:rsidRPr="009B38E1">
        <w:t>blank area inside packet tracer. Place it on the right side of the server.</w:t>
      </w:r>
    </w:p>
    <w:p w14:paraId="79CC7E45" w14:textId="27296508" w:rsidR="004765BA" w:rsidRPr="009B38E1" w:rsidRDefault="004765BA" w:rsidP="00D60301">
      <w:pPr>
        <w:pStyle w:val="Numberlist"/>
      </w:pPr>
      <w:r w:rsidRPr="009B38E1">
        <w:t xml:space="preserve">Select </w:t>
      </w:r>
      <w:r w:rsidR="00D60301" w:rsidRPr="009B38E1">
        <w:t xml:space="preserve">the </w:t>
      </w:r>
      <w:r w:rsidRPr="009B38E1">
        <w:t>Router icon</w:t>
      </w:r>
      <w:r w:rsidR="00D60301" w:rsidRPr="009B38E1">
        <w:t>.</w:t>
      </w:r>
      <w:r w:rsidRPr="009B38E1">
        <w:t xml:space="preserve"> </w:t>
      </w:r>
      <w:r w:rsidR="00D60301" w:rsidRPr="009B38E1">
        <w:t>C</w:t>
      </w:r>
      <w:r w:rsidRPr="009B38E1">
        <w:t xml:space="preserve">hoose one 2911 router and drag them to </w:t>
      </w:r>
      <w:r w:rsidR="00D60301" w:rsidRPr="009B38E1">
        <w:t xml:space="preserve">the </w:t>
      </w:r>
      <w:r w:rsidRPr="009B38E1">
        <w:t>blank area</w:t>
      </w:r>
      <w:r w:rsidR="00F84228" w:rsidRPr="009B38E1">
        <w:t>. P</w:t>
      </w:r>
      <w:r w:rsidRPr="009B38E1">
        <w:t xml:space="preserve">acket tracer should be above </w:t>
      </w:r>
      <w:r w:rsidR="00F84228" w:rsidRPr="009B38E1">
        <w:t xml:space="preserve">the </w:t>
      </w:r>
      <w:r w:rsidRPr="009B38E1">
        <w:t>switch on the right side.</w:t>
      </w:r>
    </w:p>
    <w:p w14:paraId="351514A7" w14:textId="77777777" w:rsidR="004765BA" w:rsidRPr="009B38E1" w:rsidRDefault="004765BA" w:rsidP="00D60301">
      <w:pPr>
        <w:pStyle w:val="Numberlist"/>
        <w:rPr>
          <w:color w:val="0D0D0D" w:themeColor="text1"/>
        </w:rPr>
      </w:pPr>
      <w:r w:rsidRPr="009B38E1">
        <w:lastRenderedPageBreak/>
        <w:t xml:space="preserve">Select 2nd Router 2911 and drag to blank area of packet tracer. It should be below the switch on the </w:t>
      </w:r>
      <w:r w:rsidRPr="009B38E1">
        <w:rPr>
          <w:color w:val="0D0D0D" w:themeColor="text1"/>
        </w:rPr>
        <w:t>right side (placements refer to physical diagram on page above).</w:t>
      </w:r>
    </w:p>
    <w:p w14:paraId="04C6209D" w14:textId="77777777" w:rsidR="004765BA" w:rsidRPr="009B38E1" w:rsidRDefault="004765BA" w:rsidP="00150122">
      <w:pPr>
        <w:pStyle w:val="NoSpacing"/>
        <w:rPr>
          <w:lang w:val="en-GB"/>
        </w:rPr>
      </w:pPr>
    </w:p>
    <w:p w14:paraId="3FDDE7A0" w14:textId="1B45CA0C" w:rsidR="004765BA" w:rsidRPr="009B38E1" w:rsidRDefault="00556E1F" w:rsidP="000627C2">
      <w:pPr>
        <w:pStyle w:val="Heading2"/>
      </w:pPr>
      <w:r w:rsidRPr="009B38E1">
        <w:t>Step</w:t>
      </w:r>
      <w:r w:rsidR="004765BA" w:rsidRPr="009B38E1">
        <w:t xml:space="preserve"> 2: Connect the devices</w:t>
      </w:r>
    </w:p>
    <w:p w14:paraId="3E373799" w14:textId="5F64E129" w:rsidR="004765BA" w:rsidRPr="009B38E1" w:rsidRDefault="004765BA" w:rsidP="00150122">
      <w:pPr>
        <w:pStyle w:val="Numberlist"/>
        <w:numPr>
          <w:ilvl w:val="0"/>
          <w:numId w:val="155"/>
        </w:numPr>
      </w:pPr>
      <w:r w:rsidRPr="009B38E1">
        <w:t xml:space="preserve">Select the lighting icon (fourth icon on the bottom-left) select copper straight-through cable icon (black solid line) select it. Drag it to server select </w:t>
      </w:r>
      <w:r w:rsidRPr="009B38E1">
        <w:rPr>
          <w:b/>
          <w:bCs/>
        </w:rPr>
        <w:t xml:space="preserve">fastethernet0 </w:t>
      </w:r>
      <w:r w:rsidRPr="009B38E1">
        <w:t xml:space="preserve">and connect to </w:t>
      </w:r>
      <w:r w:rsidRPr="009B38E1">
        <w:rPr>
          <w:b/>
          <w:bCs/>
        </w:rPr>
        <w:t>fastethernet0/1</w:t>
      </w:r>
      <w:r w:rsidRPr="009B38E1">
        <w:t xml:space="preserve"> on the switch.</w:t>
      </w:r>
    </w:p>
    <w:p w14:paraId="675CABA4" w14:textId="3C1EC194" w:rsidR="004765BA" w:rsidRPr="009B38E1" w:rsidRDefault="004765BA" w:rsidP="00150122">
      <w:pPr>
        <w:pStyle w:val="Numberlist"/>
      </w:pPr>
      <w:r w:rsidRPr="009B38E1">
        <w:t>Wait until a green blinking light appears between the server and the switch.</w:t>
      </w:r>
    </w:p>
    <w:p w14:paraId="6931A238" w14:textId="02F522E3" w:rsidR="004765BA" w:rsidRPr="009B38E1" w:rsidRDefault="004765BA" w:rsidP="00150122">
      <w:pPr>
        <w:pStyle w:val="Numberlist"/>
      </w:pPr>
      <w:r w:rsidRPr="009B38E1">
        <w:t>Connect the Routers to the Switch.</w:t>
      </w:r>
    </w:p>
    <w:p w14:paraId="302930E9" w14:textId="114802F5" w:rsidR="004765BA" w:rsidRPr="009B38E1" w:rsidRDefault="004765BA" w:rsidP="00150122">
      <w:pPr>
        <w:pStyle w:val="Numberlist"/>
      </w:pPr>
      <w:r w:rsidRPr="009B38E1">
        <w:t xml:space="preserve">Select on copper straight-through cable icon (black solid line) connect it to the switch port FastEthernet 0/2 and drag it to </w:t>
      </w:r>
      <w:r w:rsidRPr="009B38E1">
        <w:rPr>
          <w:b/>
          <w:bCs/>
        </w:rPr>
        <w:t>Gigabit Ethernet0/0</w:t>
      </w:r>
      <w:r w:rsidRPr="009B38E1">
        <w:t xml:space="preserve"> on </w:t>
      </w:r>
      <w:r w:rsidRPr="009B38E1">
        <w:rPr>
          <w:b/>
          <w:bCs/>
        </w:rPr>
        <w:t>Router 0</w:t>
      </w:r>
      <w:r w:rsidRPr="009B38E1">
        <w:t>.</w:t>
      </w:r>
    </w:p>
    <w:p w14:paraId="19C8BCB3" w14:textId="2466D491" w:rsidR="004765BA" w:rsidRPr="009B38E1" w:rsidRDefault="004765BA" w:rsidP="00150122">
      <w:pPr>
        <w:pStyle w:val="Numberlist"/>
      </w:pPr>
      <w:r w:rsidRPr="009B38E1">
        <w:t xml:space="preserve">Select on copper straight-through cable icon (black solid line) connect it to the switch port </w:t>
      </w:r>
      <w:r w:rsidRPr="009B38E1">
        <w:rPr>
          <w:b/>
          <w:bCs/>
        </w:rPr>
        <w:t>FastEthernet 0/3</w:t>
      </w:r>
      <w:r w:rsidRPr="009B38E1">
        <w:t xml:space="preserve"> and drag it to </w:t>
      </w:r>
      <w:r w:rsidRPr="009B38E1">
        <w:rPr>
          <w:b/>
          <w:bCs/>
        </w:rPr>
        <w:t>Gigabit Ethernet0/0</w:t>
      </w:r>
      <w:r w:rsidRPr="009B38E1">
        <w:t xml:space="preserve"> on </w:t>
      </w:r>
      <w:r w:rsidRPr="009B38E1">
        <w:rPr>
          <w:b/>
          <w:bCs/>
        </w:rPr>
        <w:t>Router 1</w:t>
      </w:r>
      <w:r w:rsidRPr="009B38E1">
        <w:t>.</w:t>
      </w:r>
    </w:p>
    <w:p w14:paraId="34DC48D8" w14:textId="77777777" w:rsidR="00150122" w:rsidRPr="009B38E1" w:rsidRDefault="00150122" w:rsidP="00150122">
      <w:pPr>
        <w:pStyle w:val="NoSpacing"/>
        <w:rPr>
          <w:lang w:val="en-GB"/>
        </w:rPr>
      </w:pPr>
    </w:p>
    <w:p w14:paraId="44FBCF6E" w14:textId="17F591A0" w:rsidR="004765BA" w:rsidRPr="009B38E1" w:rsidRDefault="00F41272" w:rsidP="000627C2">
      <w:pPr>
        <w:pStyle w:val="Heading2"/>
      </w:pPr>
      <w:r w:rsidRPr="009B38E1">
        <w:t>Step</w:t>
      </w:r>
      <w:r w:rsidR="004765BA" w:rsidRPr="009B38E1">
        <w:t xml:space="preserve"> 3: Change hostname and configure IPv4 address on Router 0</w:t>
      </w:r>
    </w:p>
    <w:p w14:paraId="53EE1BA4" w14:textId="42E05D86" w:rsidR="004765BA" w:rsidRPr="009B38E1" w:rsidRDefault="004765BA" w:rsidP="00150122">
      <w:pPr>
        <w:pStyle w:val="Numberlist"/>
        <w:numPr>
          <w:ilvl w:val="0"/>
          <w:numId w:val="156"/>
        </w:numPr>
      </w:pPr>
      <w:r w:rsidRPr="009B38E1">
        <w:t xml:space="preserve">Select </w:t>
      </w:r>
      <w:r w:rsidRPr="009B38E1">
        <w:rPr>
          <w:b/>
          <w:bCs/>
        </w:rPr>
        <w:t>Router 0</w:t>
      </w:r>
      <w:r w:rsidRPr="009B38E1">
        <w:t>.</w:t>
      </w:r>
    </w:p>
    <w:p w14:paraId="1AE9A348" w14:textId="4E03D4A8" w:rsidR="00AB20D2" w:rsidRPr="009B38E1" w:rsidRDefault="004765BA" w:rsidP="00150122">
      <w:pPr>
        <w:pStyle w:val="Numberlist"/>
      </w:pPr>
      <w:r w:rsidRPr="009B38E1">
        <w:t xml:space="preserve">Select the </w:t>
      </w:r>
      <w:r w:rsidRPr="009B38E1">
        <w:rPr>
          <w:b/>
          <w:bCs/>
        </w:rPr>
        <w:t>CLI tab</w:t>
      </w:r>
      <w:r w:rsidRPr="009B38E1">
        <w:t>.</w:t>
      </w:r>
    </w:p>
    <w:p w14:paraId="5C7A92E2" w14:textId="7D20C307" w:rsidR="004765BA" w:rsidRPr="009B38E1" w:rsidRDefault="004765BA" w:rsidP="00150122">
      <w:pPr>
        <w:pStyle w:val="Numberlist"/>
      </w:pPr>
      <w:r w:rsidRPr="009B38E1">
        <w:t xml:space="preserve">Type </w:t>
      </w:r>
      <w:r w:rsidRPr="009B38E1">
        <w:rPr>
          <w:b/>
          <w:bCs/>
        </w:rPr>
        <w:t>no</w:t>
      </w:r>
      <w:r w:rsidRPr="009B38E1">
        <w:t xml:space="preserve"> and then press enter when you see the following message (Would you like to enter the initial configuration dialog [yes/no]:</w:t>
      </w:r>
    </w:p>
    <w:p w14:paraId="0213CFC8" w14:textId="19210715" w:rsidR="00147440" w:rsidRPr="009B38E1" w:rsidRDefault="004765BA" w:rsidP="00150122">
      <w:pPr>
        <w:pStyle w:val="Numberlist"/>
      </w:pPr>
      <w:r w:rsidRPr="009B38E1">
        <w:t>Press Enter to get the Router prompt and type the following commands and press enter after entering each command.</w:t>
      </w:r>
    </w:p>
    <w:p w14:paraId="0736BB27" w14:textId="73A1DFC0" w:rsidR="00147440" w:rsidRPr="009B38E1" w:rsidRDefault="004765BA" w:rsidP="00150122">
      <w:pPr>
        <w:pStyle w:val="Bulletlist2"/>
      </w:pPr>
      <w:r w:rsidRPr="009B38E1">
        <w:t>Router&gt;</w:t>
      </w:r>
      <w:r w:rsidRPr="009B38E1">
        <w:rPr>
          <w:b/>
          <w:bCs/>
        </w:rPr>
        <w:t>enable</w:t>
      </w:r>
    </w:p>
    <w:p w14:paraId="17F7C7E5" w14:textId="664DEA77" w:rsidR="00147440" w:rsidRPr="009B38E1" w:rsidRDefault="004765BA" w:rsidP="00150122">
      <w:pPr>
        <w:pStyle w:val="Bulletlist2"/>
      </w:pPr>
      <w:r w:rsidRPr="009B38E1">
        <w:t>Router#</w:t>
      </w:r>
      <w:r w:rsidRPr="009B38E1">
        <w:rPr>
          <w:b/>
          <w:bCs/>
        </w:rPr>
        <w:t>config terminal</w:t>
      </w:r>
      <w:r w:rsidRPr="009B38E1">
        <w:t xml:space="preserve"> </w:t>
      </w:r>
    </w:p>
    <w:p w14:paraId="1FF51619" w14:textId="3138ACE7" w:rsidR="00147440" w:rsidRPr="009B38E1" w:rsidRDefault="004765BA" w:rsidP="00150122">
      <w:pPr>
        <w:pStyle w:val="Bulletlist2"/>
      </w:pPr>
      <w:r w:rsidRPr="009B38E1">
        <w:t>Router(config)#</w:t>
      </w:r>
      <w:r w:rsidRPr="009B38E1">
        <w:rPr>
          <w:b/>
          <w:bCs/>
        </w:rPr>
        <w:t>hostname Router0</w:t>
      </w:r>
    </w:p>
    <w:p w14:paraId="71BE39DD" w14:textId="77777777" w:rsidR="00147440" w:rsidRPr="009B38E1" w:rsidRDefault="004765BA" w:rsidP="00150122">
      <w:pPr>
        <w:pStyle w:val="Bulletlist2"/>
      </w:pPr>
      <w:r w:rsidRPr="009B38E1">
        <w:t>Router0(config)#</w:t>
      </w:r>
      <w:r w:rsidRPr="009B38E1">
        <w:rPr>
          <w:b/>
          <w:bCs/>
        </w:rPr>
        <w:t>interface gigabitEthernet 0/0</w:t>
      </w:r>
    </w:p>
    <w:p w14:paraId="45E3A560" w14:textId="77777777" w:rsidR="00147440" w:rsidRPr="009B38E1" w:rsidRDefault="004765BA" w:rsidP="00150122">
      <w:pPr>
        <w:pStyle w:val="Bulletlist2"/>
      </w:pPr>
      <w:r w:rsidRPr="009B38E1">
        <w:t>Router0(config-if)#</w:t>
      </w:r>
      <w:r w:rsidRPr="009B38E1">
        <w:rPr>
          <w:b/>
          <w:bCs/>
        </w:rPr>
        <w:t>ip address 11.0.0.1 255.0.0.0</w:t>
      </w:r>
    </w:p>
    <w:p w14:paraId="5DB123C1" w14:textId="77777777" w:rsidR="00147440" w:rsidRPr="009B38E1" w:rsidRDefault="004765BA" w:rsidP="00150122">
      <w:pPr>
        <w:pStyle w:val="Bulletlist2"/>
      </w:pPr>
      <w:r w:rsidRPr="009B38E1">
        <w:t>Router0(config-if)#</w:t>
      </w:r>
      <w:r w:rsidRPr="009B38E1">
        <w:rPr>
          <w:b/>
          <w:bCs/>
        </w:rPr>
        <w:t>no shutdown</w:t>
      </w:r>
      <w:r w:rsidRPr="009B38E1">
        <w:t xml:space="preserve"> </w:t>
      </w:r>
    </w:p>
    <w:p w14:paraId="3073D020" w14:textId="55D64BA6" w:rsidR="00F3547D" w:rsidRPr="009B38E1" w:rsidRDefault="004765BA" w:rsidP="00150122">
      <w:pPr>
        <w:pStyle w:val="Bulletlist2"/>
      </w:pPr>
      <w:r w:rsidRPr="009B38E1">
        <w:t>Router0(config-if)#</w:t>
      </w:r>
      <w:r w:rsidRPr="009B38E1">
        <w:rPr>
          <w:b/>
          <w:bCs/>
        </w:rPr>
        <w:t>exit</w:t>
      </w:r>
      <w:r w:rsidRPr="009B38E1">
        <w:t xml:space="preserve"> </w:t>
      </w:r>
    </w:p>
    <w:p w14:paraId="49AC076A" w14:textId="77777777" w:rsidR="00150122" w:rsidRPr="009B38E1" w:rsidRDefault="00150122" w:rsidP="00150122">
      <w:pPr>
        <w:pStyle w:val="NoSpacing"/>
        <w:rPr>
          <w:lang w:val="en-GB"/>
        </w:rPr>
      </w:pPr>
    </w:p>
    <w:p w14:paraId="45861837" w14:textId="23197A10" w:rsidR="004765BA" w:rsidRPr="009B38E1" w:rsidRDefault="00F41272" w:rsidP="000627C2">
      <w:pPr>
        <w:pStyle w:val="Heading2"/>
      </w:pPr>
      <w:r w:rsidRPr="009B38E1">
        <w:t>Step</w:t>
      </w:r>
      <w:r w:rsidR="004765BA" w:rsidRPr="009B38E1">
        <w:t xml:space="preserve"> 4: Configure SNMP on Router0 </w:t>
      </w:r>
    </w:p>
    <w:p w14:paraId="7A3DE48B" w14:textId="7B3533BA" w:rsidR="004765BA" w:rsidRPr="009B38E1" w:rsidRDefault="004765BA" w:rsidP="00150122">
      <w:pPr>
        <w:pStyle w:val="Numberlist"/>
        <w:numPr>
          <w:ilvl w:val="0"/>
          <w:numId w:val="157"/>
        </w:numPr>
      </w:pPr>
      <w:r w:rsidRPr="009B38E1">
        <w:rPr>
          <w:b/>
        </w:rPr>
        <w:t>Router0(config)#</w:t>
      </w:r>
      <w:r w:rsidRPr="009B38E1">
        <w:t>snmp-server community public ro</w:t>
      </w:r>
      <w:r w:rsidR="00BD53DC" w:rsidRPr="009B38E1">
        <w:br/>
      </w:r>
      <w:r w:rsidRPr="009B38E1">
        <w:t>(Should say SNMP Agent on host Router 0 is undergoing warm start</w:t>
      </w:r>
      <w:r w:rsidR="00150122" w:rsidRPr="009B38E1">
        <w:t>.</w:t>
      </w:r>
      <w:r w:rsidRPr="009B38E1">
        <w:t>)</w:t>
      </w:r>
    </w:p>
    <w:p w14:paraId="5A6AAE4E" w14:textId="6D0745B4" w:rsidR="00F3547D" w:rsidRPr="009B38E1" w:rsidRDefault="004765BA" w:rsidP="00150122">
      <w:pPr>
        <w:pStyle w:val="Numberlist"/>
      </w:pPr>
      <w:r w:rsidRPr="009B38E1">
        <w:rPr>
          <w:b/>
        </w:rPr>
        <w:t>Router0(config)</w:t>
      </w:r>
      <w:r w:rsidRPr="009B38E1">
        <w:t>#snmp-server community private rw</w:t>
      </w:r>
    </w:p>
    <w:p w14:paraId="2A5981B0" w14:textId="2F6DB421" w:rsidR="004765BA" w:rsidRPr="009B38E1" w:rsidRDefault="004765BA" w:rsidP="00150122">
      <w:pPr>
        <w:pStyle w:val="Numberlist"/>
      </w:pPr>
      <w:r w:rsidRPr="009B38E1">
        <w:rPr>
          <w:b/>
        </w:rPr>
        <w:lastRenderedPageBreak/>
        <w:t>Router0(config)</w:t>
      </w:r>
      <w:r w:rsidRPr="009B38E1">
        <w:t>#exit</w:t>
      </w:r>
    </w:p>
    <w:p w14:paraId="46D114D4" w14:textId="77777777" w:rsidR="004765BA" w:rsidRPr="009B38E1" w:rsidRDefault="004765BA" w:rsidP="00150122">
      <w:pPr>
        <w:pStyle w:val="Numberlist"/>
      </w:pPr>
      <w:r w:rsidRPr="009B38E1">
        <w:rPr>
          <w:b/>
        </w:rPr>
        <w:t>Router0</w:t>
      </w:r>
      <w:r w:rsidRPr="009B38E1">
        <w:t>#write</w:t>
      </w:r>
    </w:p>
    <w:p w14:paraId="1F7B7EBA" w14:textId="77777777" w:rsidR="00150122" w:rsidRPr="009B38E1" w:rsidRDefault="00150122" w:rsidP="00150122">
      <w:pPr>
        <w:pStyle w:val="NoSpacing"/>
        <w:rPr>
          <w:lang w:val="en-GB"/>
        </w:rPr>
      </w:pPr>
    </w:p>
    <w:p w14:paraId="7C2298F6" w14:textId="52740727" w:rsidR="004765BA" w:rsidRPr="009B38E1" w:rsidRDefault="008D40F0" w:rsidP="000627C2">
      <w:pPr>
        <w:pStyle w:val="Heading2"/>
      </w:pPr>
      <w:r w:rsidRPr="009B38E1">
        <w:t>Step</w:t>
      </w:r>
      <w:r w:rsidR="004765BA" w:rsidRPr="009B38E1">
        <w:t xml:space="preserve"> 5: Change hostname and configure IPv4 address on Router 1 </w:t>
      </w:r>
    </w:p>
    <w:p w14:paraId="493C18B8" w14:textId="4843579B" w:rsidR="004765BA" w:rsidRPr="009B38E1" w:rsidRDefault="004765BA" w:rsidP="00150122">
      <w:pPr>
        <w:pStyle w:val="Numberlist"/>
        <w:numPr>
          <w:ilvl w:val="0"/>
          <w:numId w:val="158"/>
        </w:numPr>
      </w:pPr>
      <w:r w:rsidRPr="009B38E1">
        <w:t>Select Router 1.</w:t>
      </w:r>
    </w:p>
    <w:p w14:paraId="218D2369" w14:textId="5A84B97D" w:rsidR="004765BA" w:rsidRPr="009B38E1" w:rsidRDefault="004765BA" w:rsidP="00150122">
      <w:pPr>
        <w:pStyle w:val="Numberlist"/>
      </w:pPr>
      <w:r w:rsidRPr="009B38E1">
        <w:t>Select CLI tab.</w:t>
      </w:r>
    </w:p>
    <w:p w14:paraId="3E944172" w14:textId="30CCC4A1" w:rsidR="004765BA" w:rsidRPr="009B38E1" w:rsidRDefault="004765BA" w:rsidP="00150122">
      <w:pPr>
        <w:pStyle w:val="Numberlist"/>
      </w:pPr>
      <w:r w:rsidRPr="009B38E1">
        <w:t>Type no and then press enter when you see the following message (Would you like to enter the initial configuration dialog [yes/no]:</w:t>
      </w:r>
    </w:p>
    <w:p w14:paraId="7AC35791" w14:textId="2DE07F70" w:rsidR="004765BA" w:rsidRPr="009B38E1" w:rsidRDefault="004765BA" w:rsidP="00150122">
      <w:pPr>
        <w:pStyle w:val="Numberlist"/>
      </w:pPr>
      <w:r w:rsidRPr="009B38E1">
        <w:t>Press Enter to get the Router prompt and type the following commands.</w:t>
      </w:r>
    </w:p>
    <w:p w14:paraId="231EFDC2" w14:textId="214AA624" w:rsidR="004765BA" w:rsidRPr="009B38E1" w:rsidRDefault="004765BA" w:rsidP="00150122">
      <w:pPr>
        <w:pStyle w:val="Bulletlist2"/>
      </w:pPr>
      <w:r w:rsidRPr="009B38E1">
        <w:t xml:space="preserve">Router&gt;enable </w:t>
      </w:r>
    </w:p>
    <w:p w14:paraId="67D888D9" w14:textId="69017FA5" w:rsidR="004765BA" w:rsidRPr="009B38E1" w:rsidRDefault="004765BA" w:rsidP="00150122">
      <w:pPr>
        <w:pStyle w:val="Bulletlist2"/>
      </w:pPr>
      <w:r w:rsidRPr="009B38E1">
        <w:t xml:space="preserve">Router#config t </w:t>
      </w:r>
    </w:p>
    <w:p w14:paraId="174220A8" w14:textId="1ED7575A" w:rsidR="004765BA" w:rsidRPr="009B38E1" w:rsidRDefault="004765BA" w:rsidP="00150122">
      <w:pPr>
        <w:pStyle w:val="Bulletlist2"/>
      </w:pPr>
      <w:r w:rsidRPr="009B38E1">
        <w:t>Router(config)#hostname Router1</w:t>
      </w:r>
    </w:p>
    <w:p w14:paraId="0ABC57C4" w14:textId="52EE75FF" w:rsidR="004765BA" w:rsidRPr="009B38E1" w:rsidRDefault="004765BA" w:rsidP="00150122">
      <w:pPr>
        <w:pStyle w:val="Bulletlist2"/>
      </w:pPr>
      <w:r w:rsidRPr="009B38E1">
        <w:t>Router1(config)#interface gigabitEthernet 0/0</w:t>
      </w:r>
    </w:p>
    <w:p w14:paraId="1B47FD1C" w14:textId="04EEB7AC" w:rsidR="004765BA" w:rsidRPr="009B38E1" w:rsidRDefault="004765BA" w:rsidP="00150122">
      <w:pPr>
        <w:pStyle w:val="Bulletlist2"/>
      </w:pPr>
      <w:r w:rsidRPr="009B38E1">
        <w:t>Router1(config-if)#ip address 11.0.0.2</w:t>
      </w:r>
      <w:r w:rsidR="009B38E1" w:rsidRPr="009B38E1">
        <w:t xml:space="preserve"> </w:t>
      </w:r>
      <w:r w:rsidRPr="009B38E1">
        <w:t>255.0.0.0</w:t>
      </w:r>
    </w:p>
    <w:p w14:paraId="488F7137" w14:textId="438C6938" w:rsidR="004765BA" w:rsidRPr="009B38E1" w:rsidRDefault="004765BA" w:rsidP="00150122">
      <w:pPr>
        <w:pStyle w:val="Bulletlist2"/>
      </w:pPr>
      <w:r w:rsidRPr="009B38E1">
        <w:t xml:space="preserve">Router1 (config-if)#no shutdown </w:t>
      </w:r>
    </w:p>
    <w:p w14:paraId="41F727F7" w14:textId="77777777" w:rsidR="004765BA" w:rsidRPr="009B38E1" w:rsidRDefault="004765BA" w:rsidP="00150122">
      <w:pPr>
        <w:pStyle w:val="Bulletlist2"/>
      </w:pPr>
      <w:r w:rsidRPr="009B38E1">
        <w:t xml:space="preserve">Router1(config-if)#exit </w:t>
      </w:r>
    </w:p>
    <w:p w14:paraId="41C51888" w14:textId="77777777" w:rsidR="004765BA" w:rsidRPr="009B38E1" w:rsidRDefault="004765BA" w:rsidP="00150122">
      <w:pPr>
        <w:pStyle w:val="NoSpacing"/>
        <w:rPr>
          <w:lang w:val="en-GB"/>
        </w:rPr>
      </w:pPr>
    </w:p>
    <w:p w14:paraId="70602C37" w14:textId="3AA0349F" w:rsidR="004765BA" w:rsidRPr="009B38E1" w:rsidRDefault="00F41272" w:rsidP="000627C2">
      <w:pPr>
        <w:pStyle w:val="Heading2"/>
      </w:pPr>
      <w:r w:rsidRPr="009B38E1">
        <w:t>Step</w:t>
      </w:r>
      <w:r w:rsidR="004765BA" w:rsidRPr="009B38E1">
        <w:t xml:space="preserve"> 6: Configure SNMP on Router1 </w:t>
      </w:r>
    </w:p>
    <w:p w14:paraId="348D31A4" w14:textId="4C65C96F" w:rsidR="004765BA" w:rsidRPr="009B38E1" w:rsidRDefault="004765BA" w:rsidP="00150122">
      <w:pPr>
        <w:pStyle w:val="Numberlist"/>
        <w:numPr>
          <w:ilvl w:val="0"/>
          <w:numId w:val="159"/>
        </w:numPr>
      </w:pPr>
      <w:r w:rsidRPr="009B38E1">
        <w:rPr>
          <w:b/>
          <w:bCs/>
        </w:rPr>
        <w:t>Router1(config)#</w:t>
      </w:r>
      <w:r w:rsidRPr="009B38E1">
        <w:t>snmp-server community public ro</w:t>
      </w:r>
    </w:p>
    <w:p w14:paraId="1564A71D" w14:textId="39BA0E8A" w:rsidR="004765BA" w:rsidRPr="009B38E1" w:rsidRDefault="004765BA" w:rsidP="00150122">
      <w:pPr>
        <w:pStyle w:val="Numberlist"/>
        <w:numPr>
          <w:ilvl w:val="0"/>
          <w:numId w:val="0"/>
        </w:numPr>
        <w:ind w:left="851"/>
      </w:pPr>
      <w:r w:rsidRPr="009B38E1">
        <w:t>(Should say SNMP Agent on host Router 1 is undergoing warm start</w:t>
      </w:r>
      <w:r w:rsidR="00150122" w:rsidRPr="009B38E1">
        <w:t>.</w:t>
      </w:r>
      <w:r w:rsidRPr="009B38E1">
        <w:t>)</w:t>
      </w:r>
    </w:p>
    <w:p w14:paraId="2F162035" w14:textId="0393AFA6" w:rsidR="004765BA" w:rsidRPr="009B38E1" w:rsidRDefault="004765BA" w:rsidP="00150122">
      <w:pPr>
        <w:pStyle w:val="Numberlist"/>
      </w:pPr>
      <w:r w:rsidRPr="009B38E1">
        <w:rPr>
          <w:b/>
          <w:bCs/>
        </w:rPr>
        <w:t>Router1(config)</w:t>
      </w:r>
      <w:r w:rsidRPr="009B38E1">
        <w:t xml:space="preserve">#snmp-server community private rw </w:t>
      </w:r>
    </w:p>
    <w:p w14:paraId="4E7E75E3" w14:textId="7436E450" w:rsidR="00BE6257" w:rsidRPr="009B38E1" w:rsidRDefault="004765BA" w:rsidP="00150122">
      <w:pPr>
        <w:pStyle w:val="Numberlist"/>
      </w:pPr>
      <w:r w:rsidRPr="009B38E1">
        <w:rPr>
          <w:b/>
          <w:bCs/>
        </w:rPr>
        <w:t>Router1(config)</w:t>
      </w:r>
      <w:r w:rsidRPr="009B38E1">
        <w:t>#exit</w:t>
      </w:r>
    </w:p>
    <w:p w14:paraId="00FC5BF5" w14:textId="3A444B53" w:rsidR="004765BA" w:rsidRPr="009B38E1" w:rsidRDefault="004765BA" w:rsidP="00150122">
      <w:pPr>
        <w:pStyle w:val="Numberlist"/>
      </w:pPr>
      <w:r w:rsidRPr="009B38E1">
        <w:rPr>
          <w:b/>
          <w:bCs/>
        </w:rPr>
        <w:t>Router1</w:t>
      </w:r>
      <w:r w:rsidRPr="009B38E1">
        <w:t>#write</w:t>
      </w:r>
    </w:p>
    <w:p w14:paraId="29299176" w14:textId="77777777" w:rsidR="00150122" w:rsidRPr="009B38E1" w:rsidRDefault="00150122" w:rsidP="00150122">
      <w:pPr>
        <w:pStyle w:val="NoSpacing"/>
        <w:rPr>
          <w:lang w:val="en-GB"/>
        </w:rPr>
      </w:pPr>
    </w:p>
    <w:p w14:paraId="4CB6AEA2" w14:textId="1B0A5922" w:rsidR="004765BA" w:rsidRPr="009B38E1" w:rsidRDefault="008D40F0" w:rsidP="000627C2">
      <w:pPr>
        <w:pStyle w:val="Heading2"/>
      </w:pPr>
      <w:r w:rsidRPr="009B38E1">
        <w:t>Step</w:t>
      </w:r>
      <w:r w:rsidR="004765BA" w:rsidRPr="009B38E1">
        <w:t xml:space="preserve"> 7: Configure the server</w:t>
      </w:r>
    </w:p>
    <w:p w14:paraId="17564B4E" w14:textId="690A852B" w:rsidR="004765BA" w:rsidRPr="009B38E1" w:rsidRDefault="004765BA" w:rsidP="00150122">
      <w:pPr>
        <w:pStyle w:val="Numberlist"/>
        <w:numPr>
          <w:ilvl w:val="0"/>
          <w:numId w:val="160"/>
        </w:numPr>
      </w:pPr>
      <w:r w:rsidRPr="009B38E1">
        <w:t>Select the Server and go to the Config tab.</w:t>
      </w:r>
    </w:p>
    <w:p w14:paraId="6493A9A1" w14:textId="53A3B08A" w:rsidR="004765BA" w:rsidRPr="009B38E1" w:rsidRDefault="004765BA" w:rsidP="00150122">
      <w:pPr>
        <w:pStyle w:val="Numberlist"/>
      </w:pPr>
      <w:r w:rsidRPr="009B38E1">
        <w:t>Change the display name to: Server1.</w:t>
      </w:r>
    </w:p>
    <w:p w14:paraId="39567F67" w14:textId="5E3A8D96" w:rsidR="00F16D02" w:rsidRPr="009B38E1" w:rsidRDefault="004765BA" w:rsidP="00150122">
      <w:pPr>
        <w:pStyle w:val="Numberlist"/>
      </w:pPr>
      <w:r w:rsidRPr="009B38E1">
        <w:t>Select Desktop tab&gt;select IP Configuration square icon.</w:t>
      </w:r>
    </w:p>
    <w:p w14:paraId="092A963E" w14:textId="77777777" w:rsidR="004765BA" w:rsidRPr="009B38E1" w:rsidRDefault="004765BA" w:rsidP="00150122">
      <w:pPr>
        <w:pStyle w:val="Numberlist"/>
      </w:pPr>
      <w:r w:rsidRPr="009B38E1">
        <w:t xml:space="preserve">Select static radio button and enter the following IP configuration: </w:t>
      </w:r>
    </w:p>
    <w:p w14:paraId="41D26C1D" w14:textId="77777777" w:rsidR="004765BA" w:rsidRPr="009B38E1" w:rsidRDefault="004765BA" w:rsidP="00150122">
      <w:pPr>
        <w:pStyle w:val="Bulletlist2"/>
      </w:pPr>
      <w:r w:rsidRPr="009B38E1">
        <w:t>IP Address: 11.0.0.3</w:t>
      </w:r>
    </w:p>
    <w:p w14:paraId="408A7917" w14:textId="57DACEF2" w:rsidR="004765BA" w:rsidRPr="009B38E1" w:rsidRDefault="004765BA" w:rsidP="00150122">
      <w:pPr>
        <w:pStyle w:val="Bulletlist2"/>
      </w:pPr>
      <w:r w:rsidRPr="009B38E1">
        <w:t>Subnet Mask: 255.0.0.0.</w:t>
      </w:r>
    </w:p>
    <w:p w14:paraId="1B54380E" w14:textId="00421194" w:rsidR="004765BA" w:rsidRPr="009B38E1" w:rsidRDefault="004765BA" w:rsidP="00150122">
      <w:pPr>
        <w:pStyle w:val="Numberlist"/>
      </w:pPr>
      <w:r w:rsidRPr="009B38E1">
        <w:t>Press x to close the IP configuration window.</w:t>
      </w:r>
    </w:p>
    <w:p w14:paraId="08F73C9E" w14:textId="01A91151" w:rsidR="004765BA" w:rsidRPr="009B38E1" w:rsidRDefault="004765BA" w:rsidP="00150122">
      <w:pPr>
        <w:pStyle w:val="Numberlist"/>
      </w:pPr>
      <w:r w:rsidRPr="009B38E1">
        <w:t>Select Desktop tab. Then select Command Prompt.</w:t>
      </w:r>
    </w:p>
    <w:p w14:paraId="0FDD3079" w14:textId="09594991" w:rsidR="004765BA" w:rsidRPr="009B38E1" w:rsidRDefault="004765BA" w:rsidP="00150122">
      <w:pPr>
        <w:pStyle w:val="Numberlist"/>
      </w:pPr>
      <w:r w:rsidRPr="009B38E1">
        <w:lastRenderedPageBreak/>
        <w:t>Verify connectivity by using the following commands:</w:t>
      </w:r>
    </w:p>
    <w:p w14:paraId="339958D7" w14:textId="77777777" w:rsidR="004765BA" w:rsidRPr="009B38E1" w:rsidRDefault="004765BA" w:rsidP="00150122">
      <w:pPr>
        <w:pStyle w:val="Bulletlist2"/>
      </w:pPr>
      <w:r w:rsidRPr="009B38E1">
        <w:t xml:space="preserve">ping 11.0.0.1 </w:t>
      </w:r>
    </w:p>
    <w:p w14:paraId="1CF20381" w14:textId="4E0A0CE5" w:rsidR="004765BA" w:rsidRPr="009B38E1" w:rsidRDefault="004765BA" w:rsidP="00150122">
      <w:pPr>
        <w:pStyle w:val="Bulletlist2"/>
      </w:pPr>
      <w:r w:rsidRPr="009B38E1">
        <w:t>ping 11.0.0.2</w:t>
      </w:r>
    </w:p>
    <w:p w14:paraId="5B1C7349" w14:textId="663970EF" w:rsidR="004765BA" w:rsidRPr="009B38E1" w:rsidRDefault="004765BA" w:rsidP="00150122">
      <w:pPr>
        <w:pStyle w:val="Numberlist"/>
      </w:pPr>
      <w:r w:rsidRPr="009B38E1">
        <w:t>The ping should return Reply back showing connection is ok. Close the Command Prompt and Server1 windows by pressing the x button.</w:t>
      </w:r>
    </w:p>
    <w:p w14:paraId="7F7D73EC" w14:textId="77777777" w:rsidR="00150122" w:rsidRPr="009B38E1" w:rsidRDefault="00150122" w:rsidP="00150122">
      <w:pPr>
        <w:pStyle w:val="NoSpacing"/>
        <w:rPr>
          <w:lang w:val="en-GB"/>
        </w:rPr>
      </w:pPr>
    </w:p>
    <w:p w14:paraId="51267189" w14:textId="288BB9D4" w:rsidR="004765BA" w:rsidRPr="009B38E1" w:rsidRDefault="00F16D02" w:rsidP="00E6604C">
      <w:pPr>
        <w:pStyle w:val="Heading2"/>
      </w:pPr>
      <w:r w:rsidRPr="009B38E1">
        <w:t xml:space="preserve">Step </w:t>
      </w:r>
      <w:r w:rsidR="004765BA" w:rsidRPr="009B38E1">
        <w:t xml:space="preserve">8: View Router0 SNMP messages on the </w:t>
      </w:r>
      <w:r w:rsidR="00150122" w:rsidRPr="009B38E1">
        <w:t>s</w:t>
      </w:r>
      <w:r w:rsidR="004765BA" w:rsidRPr="009B38E1">
        <w:t>erver</w:t>
      </w:r>
    </w:p>
    <w:p w14:paraId="4ADE682A" w14:textId="4347CC46" w:rsidR="004765BA" w:rsidRPr="009B38E1" w:rsidRDefault="004765BA" w:rsidP="00150122">
      <w:pPr>
        <w:pStyle w:val="Numberlist"/>
        <w:numPr>
          <w:ilvl w:val="0"/>
          <w:numId w:val="161"/>
        </w:numPr>
      </w:pPr>
      <w:r w:rsidRPr="009B38E1">
        <w:t>Select Server1 to open the console.</w:t>
      </w:r>
    </w:p>
    <w:p w14:paraId="514EF377" w14:textId="3474700C" w:rsidR="004765BA" w:rsidRPr="009B38E1" w:rsidRDefault="004765BA" w:rsidP="00150122">
      <w:pPr>
        <w:pStyle w:val="Numberlist"/>
      </w:pPr>
      <w:r w:rsidRPr="009B38E1">
        <w:t>Select Desktop &gt; MIB browser (icon with word MIB on it).</w:t>
      </w:r>
    </w:p>
    <w:p w14:paraId="5CDEFEC2" w14:textId="77777777" w:rsidR="004765BA" w:rsidRPr="009B38E1" w:rsidRDefault="004765BA" w:rsidP="00150122">
      <w:pPr>
        <w:pStyle w:val="Numberlist"/>
      </w:pPr>
      <w:r w:rsidRPr="009B38E1">
        <w:t xml:space="preserve">Select the Advanced tab and enter the following: </w:t>
      </w:r>
    </w:p>
    <w:p w14:paraId="45E50653" w14:textId="5958952C" w:rsidR="004765BA" w:rsidRPr="009B38E1" w:rsidRDefault="004765BA" w:rsidP="00150122">
      <w:pPr>
        <w:pStyle w:val="Bulletlist2"/>
      </w:pPr>
      <w:r w:rsidRPr="009B38E1">
        <w:rPr>
          <w:b/>
          <w:bCs/>
        </w:rPr>
        <w:t>Address:</w:t>
      </w:r>
      <w:r w:rsidRPr="009B38E1">
        <w:t xml:space="preserve"> 11.0.0.1</w:t>
      </w:r>
    </w:p>
    <w:p w14:paraId="2380E812" w14:textId="6183350E" w:rsidR="004765BA" w:rsidRPr="009B38E1" w:rsidRDefault="004765BA" w:rsidP="00150122">
      <w:pPr>
        <w:pStyle w:val="Bulletlist2"/>
      </w:pPr>
      <w:r w:rsidRPr="009B38E1">
        <w:rPr>
          <w:b/>
          <w:bCs/>
        </w:rPr>
        <w:t>port:</w:t>
      </w:r>
      <w:r w:rsidRPr="009B38E1">
        <w:t xml:space="preserve"> 161</w:t>
      </w:r>
    </w:p>
    <w:p w14:paraId="5D95121F" w14:textId="4EAFD56A" w:rsidR="004765BA" w:rsidRPr="009B38E1" w:rsidRDefault="004765BA" w:rsidP="00150122">
      <w:pPr>
        <w:pStyle w:val="Bulletlist2"/>
      </w:pPr>
      <w:r w:rsidRPr="009B38E1">
        <w:rPr>
          <w:b/>
          <w:bCs/>
        </w:rPr>
        <w:t>Read Community:</w:t>
      </w:r>
      <w:r w:rsidRPr="009B38E1">
        <w:t xml:space="preserve"> public</w:t>
      </w:r>
    </w:p>
    <w:p w14:paraId="02A31934" w14:textId="7B590A1C" w:rsidR="004765BA" w:rsidRPr="009B38E1" w:rsidRDefault="004765BA" w:rsidP="00150122">
      <w:pPr>
        <w:pStyle w:val="Bulletlist2"/>
      </w:pPr>
      <w:r w:rsidRPr="009B38E1">
        <w:rPr>
          <w:b/>
          <w:bCs/>
        </w:rPr>
        <w:t>Write Community:</w:t>
      </w:r>
      <w:r w:rsidRPr="009B38E1">
        <w:t xml:space="preserve"> private</w:t>
      </w:r>
    </w:p>
    <w:p w14:paraId="3F0D831C" w14:textId="5D754C52" w:rsidR="004765BA" w:rsidRPr="009B38E1" w:rsidRDefault="004765BA" w:rsidP="00150122">
      <w:pPr>
        <w:pStyle w:val="Bulletlist2"/>
      </w:pPr>
      <w:r w:rsidRPr="009B38E1">
        <w:rPr>
          <w:b/>
          <w:bCs/>
        </w:rPr>
        <w:t>SNMP version:</w:t>
      </w:r>
      <w:r w:rsidRPr="009B38E1">
        <w:t xml:space="preserve"> </w:t>
      </w:r>
      <w:r w:rsidR="00F16D02" w:rsidRPr="009B38E1">
        <w:t>S</w:t>
      </w:r>
      <w:r w:rsidRPr="009B38E1">
        <w:t>elect down arrow and select v3</w:t>
      </w:r>
      <w:r w:rsidR="00F16D02" w:rsidRPr="009B38E1">
        <w:rPr>
          <w:rFonts w:asciiTheme="minorHAnsi" w:hAnsiTheme="minorHAnsi"/>
          <w:b/>
          <w:bCs/>
        </w:rPr>
        <w:br/>
      </w:r>
      <w:r w:rsidRPr="009B38E1">
        <w:rPr>
          <w:rFonts w:asciiTheme="minorHAnsi" w:hAnsiTheme="minorHAnsi"/>
          <w:b/>
          <w:bCs/>
        </w:rPr>
        <w:t xml:space="preserve">Note: </w:t>
      </w:r>
      <w:r w:rsidRPr="009B38E1">
        <w:rPr>
          <w:rFonts w:asciiTheme="minorHAnsi" w:hAnsiTheme="minorHAnsi"/>
        </w:rPr>
        <w:t>SNMP version 3 is more secure in relation to authentication and encryption.</w:t>
      </w:r>
    </w:p>
    <w:p w14:paraId="046BB200" w14:textId="4142C249" w:rsidR="004765BA" w:rsidRPr="009B38E1" w:rsidRDefault="004765BA" w:rsidP="00150122">
      <w:pPr>
        <w:pStyle w:val="Numberlist"/>
      </w:pPr>
      <w:r w:rsidRPr="009B38E1">
        <w:t>Select OK.</w:t>
      </w:r>
    </w:p>
    <w:p w14:paraId="1AF07B5D" w14:textId="12A9C496" w:rsidR="004765BA" w:rsidRPr="009B38E1" w:rsidRDefault="004765BA" w:rsidP="00150122">
      <w:pPr>
        <w:pStyle w:val="Numberlist"/>
      </w:pPr>
      <w:r w:rsidRPr="009B38E1">
        <w:t>On the left pane of the MIB Browser, expand the following in order listed:</w:t>
      </w:r>
    </w:p>
    <w:p w14:paraId="16B96B37" w14:textId="77777777" w:rsidR="004765BA" w:rsidRPr="009B38E1" w:rsidRDefault="004765BA" w:rsidP="00150122">
      <w:pPr>
        <w:pStyle w:val="Bulletlist2"/>
      </w:pPr>
      <w:r w:rsidRPr="009B38E1">
        <w:t>MIB Tree.</w:t>
      </w:r>
    </w:p>
    <w:p w14:paraId="6252DAF2" w14:textId="77777777" w:rsidR="004765BA" w:rsidRPr="009B38E1" w:rsidRDefault="004765BA" w:rsidP="00150122">
      <w:pPr>
        <w:pStyle w:val="Bulletlist2"/>
      </w:pPr>
      <w:r w:rsidRPr="009B38E1">
        <w:t>Router_std MIBs.</w:t>
      </w:r>
    </w:p>
    <w:p w14:paraId="1FA65813" w14:textId="77777777" w:rsidR="004765BA" w:rsidRPr="009B38E1" w:rsidRDefault="004765BA" w:rsidP="00150122">
      <w:pPr>
        <w:pStyle w:val="Bulletlist2"/>
      </w:pPr>
      <w:r w:rsidRPr="009B38E1">
        <w:t>.iso.</w:t>
      </w:r>
    </w:p>
    <w:p w14:paraId="4B8D826E" w14:textId="77777777" w:rsidR="004765BA" w:rsidRPr="009B38E1" w:rsidRDefault="004765BA" w:rsidP="00150122">
      <w:pPr>
        <w:pStyle w:val="Bulletlist2"/>
      </w:pPr>
      <w:r w:rsidRPr="009B38E1">
        <w:t>Org</w:t>
      </w:r>
    </w:p>
    <w:p w14:paraId="0ED19247" w14:textId="77777777" w:rsidR="004765BA" w:rsidRPr="009B38E1" w:rsidRDefault="004765BA" w:rsidP="00150122">
      <w:pPr>
        <w:pStyle w:val="Bulletlist2"/>
      </w:pPr>
      <w:r w:rsidRPr="009B38E1">
        <w:t>Dod</w:t>
      </w:r>
    </w:p>
    <w:p w14:paraId="18E558E1" w14:textId="77777777" w:rsidR="004765BA" w:rsidRPr="009B38E1" w:rsidRDefault="004765BA" w:rsidP="00150122">
      <w:pPr>
        <w:pStyle w:val="Bulletlist2"/>
      </w:pPr>
      <w:r w:rsidRPr="009B38E1">
        <w:t>Internet.</w:t>
      </w:r>
    </w:p>
    <w:p w14:paraId="318F7439" w14:textId="77777777" w:rsidR="004765BA" w:rsidRPr="009B38E1" w:rsidRDefault="004765BA" w:rsidP="00150122">
      <w:pPr>
        <w:pStyle w:val="Bulletlist2"/>
      </w:pPr>
      <w:r w:rsidRPr="009B38E1">
        <w:t>Mgmt.</w:t>
      </w:r>
    </w:p>
    <w:p w14:paraId="7D21F33C" w14:textId="3924434F" w:rsidR="004765BA" w:rsidRPr="009B38E1" w:rsidRDefault="004765BA" w:rsidP="00150122">
      <w:pPr>
        <w:pStyle w:val="Bulletlist2"/>
      </w:pPr>
      <w:r w:rsidRPr="009B38E1">
        <w:t>Mib-2.</w:t>
      </w:r>
    </w:p>
    <w:p w14:paraId="3902DB72" w14:textId="391A99A9" w:rsidR="00F16D02" w:rsidRPr="009B38E1" w:rsidRDefault="004765BA" w:rsidP="00150122">
      <w:pPr>
        <w:pStyle w:val="Numberlist"/>
      </w:pPr>
      <w:r w:rsidRPr="009B38E1">
        <w:t>Select System.</w:t>
      </w:r>
    </w:p>
    <w:p w14:paraId="524E6870" w14:textId="3F3710E8" w:rsidR="004765BA" w:rsidRPr="009B38E1" w:rsidRDefault="004765BA" w:rsidP="00150122">
      <w:pPr>
        <w:pStyle w:val="Numberlist"/>
      </w:pPr>
      <w:r w:rsidRPr="009B38E1">
        <w:t>On the Operations dropdown box, select Get Bulk. Choose Go.</w:t>
      </w:r>
    </w:p>
    <w:p w14:paraId="46D47E18" w14:textId="05E32022" w:rsidR="00706A12" w:rsidRPr="009B38E1" w:rsidRDefault="004765BA" w:rsidP="00706A12">
      <w:pPr>
        <w:pStyle w:val="Numberlist"/>
      </w:pPr>
      <w:r w:rsidRPr="009B38E1">
        <w:t>Complete the following table using the info from the output:</w:t>
      </w:r>
    </w:p>
    <w:p w14:paraId="43C7A988" w14:textId="77777777" w:rsidR="00706A12" w:rsidRPr="009B38E1" w:rsidRDefault="00706A12" w:rsidP="00706A12">
      <w:pPr>
        <w:pStyle w:val="Numberlist"/>
        <w:numPr>
          <w:ilvl w:val="0"/>
          <w:numId w:val="0"/>
        </w:numPr>
      </w:pPr>
    </w:p>
    <w:p w14:paraId="231DFFB7" w14:textId="77777777" w:rsidR="00706A12" w:rsidRPr="009B38E1" w:rsidRDefault="00706A12" w:rsidP="00706A12">
      <w:pPr>
        <w:pStyle w:val="Numberlist"/>
        <w:numPr>
          <w:ilvl w:val="0"/>
          <w:numId w:val="0"/>
        </w:numPr>
      </w:pPr>
    </w:p>
    <w:p w14:paraId="6ADDACBF" w14:textId="77777777" w:rsidR="00706A12" w:rsidRPr="009B38E1" w:rsidRDefault="00706A12" w:rsidP="00706A12">
      <w:pPr>
        <w:pStyle w:val="Numberlist"/>
        <w:numPr>
          <w:ilvl w:val="0"/>
          <w:numId w:val="0"/>
        </w:numPr>
      </w:pPr>
    </w:p>
    <w:p w14:paraId="06411718" w14:textId="77777777" w:rsidR="00706A12" w:rsidRPr="009B38E1" w:rsidRDefault="00706A12" w:rsidP="00706A12">
      <w:pPr>
        <w:pStyle w:val="Numberlist"/>
        <w:numPr>
          <w:ilvl w:val="0"/>
          <w:numId w:val="0"/>
        </w:numPr>
      </w:pPr>
    </w:p>
    <w:tbl>
      <w:tblPr>
        <w:tblStyle w:val="ListTable3-Accent5"/>
        <w:tblW w:w="0" w:type="auto"/>
        <w:tblLook w:val="0020" w:firstRow="1" w:lastRow="0" w:firstColumn="0" w:lastColumn="0" w:noHBand="0" w:noVBand="0"/>
      </w:tblPr>
      <w:tblGrid>
        <w:gridCol w:w="3881"/>
        <w:gridCol w:w="3157"/>
        <w:gridCol w:w="3156"/>
      </w:tblGrid>
      <w:tr w:rsidR="00A35AD2" w:rsidRPr="009B38E1" w14:paraId="365F7BAA" w14:textId="77777777" w:rsidTr="00706A12">
        <w:trPr>
          <w:cnfStyle w:val="100000000000" w:firstRow="1" w:lastRow="0" w:firstColumn="0" w:lastColumn="0" w:oddVBand="0" w:evenVBand="0" w:oddHBand="0" w:evenHBand="0" w:firstRowFirstColumn="0" w:firstRowLastColumn="0" w:lastRowFirstColumn="0" w:lastRowLastColumn="0"/>
          <w:trHeight w:val="262"/>
        </w:trPr>
        <w:tc>
          <w:tcPr>
            <w:cnfStyle w:val="000010000000" w:firstRow="0" w:lastRow="0" w:firstColumn="0" w:lastColumn="0" w:oddVBand="1" w:evenVBand="0" w:oddHBand="0" w:evenHBand="0" w:firstRowFirstColumn="0" w:firstRowLastColumn="0" w:lastRowFirstColumn="0" w:lastRowLastColumn="0"/>
            <w:tcW w:w="3883" w:type="dxa"/>
          </w:tcPr>
          <w:p w14:paraId="3178EC94" w14:textId="2D316DC2" w:rsidR="00A35AD2" w:rsidRPr="009B38E1" w:rsidRDefault="00A35AD2" w:rsidP="00706A12">
            <w:pPr>
              <w:pStyle w:val="Tableheading2"/>
              <w:rPr>
                <w:b/>
                <w:bCs/>
              </w:rPr>
            </w:pPr>
            <w:r w:rsidRPr="009B38E1">
              <w:rPr>
                <w:b/>
                <w:bCs/>
              </w:rPr>
              <w:lastRenderedPageBreak/>
              <w:t>Name/OID</w:t>
            </w:r>
          </w:p>
        </w:tc>
        <w:tc>
          <w:tcPr>
            <w:tcW w:w="3158" w:type="dxa"/>
          </w:tcPr>
          <w:p w14:paraId="0718B945" w14:textId="5C4C80F8" w:rsidR="00A35AD2" w:rsidRPr="009B38E1" w:rsidRDefault="00A35AD2" w:rsidP="00706A12">
            <w:pPr>
              <w:pStyle w:val="Tableheading2"/>
              <w:cnfStyle w:val="100000000000" w:firstRow="1" w:lastRow="0" w:firstColumn="0" w:lastColumn="0" w:oddVBand="0" w:evenVBand="0" w:oddHBand="0" w:evenHBand="0" w:firstRowFirstColumn="0" w:firstRowLastColumn="0" w:lastRowFirstColumn="0" w:lastRowLastColumn="0"/>
              <w:rPr>
                <w:b/>
                <w:bCs/>
              </w:rPr>
            </w:pPr>
            <w:r w:rsidRPr="009B38E1">
              <w:rPr>
                <w:b/>
                <w:bCs/>
              </w:rPr>
              <w:t>Value</w:t>
            </w:r>
          </w:p>
        </w:tc>
        <w:tc>
          <w:tcPr>
            <w:cnfStyle w:val="000010000000" w:firstRow="0" w:lastRow="0" w:firstColumn="0" w:lastColumn="0" w:oddVBand="1" w:evenVBand="0" w:oddHBand="0" w:evenHBand="0" w:firstRowFirstColumn="0" w:firstRowLastColumn="0" w:lastRowFirstColumn="0" w:lastRowLastColumn="0"/>
            <w:tcW w:w="3158" w:type="dxa"/>
          </w:tcPr>
          <w:p w14:paraId="5A8834D3" w14:textId="7DFC8D98" w:rsidR="00A35AD2" w:rsidRPr="009B38E1" w:rsidRDefault="00A35AD2" w:rsidP="00706A12">
            <w:pPr>
              <w:pStyle w:val="Tableheading2"/>
              <w:rPr>
                <w:b/>
                <w:bCs/>
              </w:rPr>
            </w:pPr>
            <w:r w:rsidRPr="009B38E1">
              <w:rPr>
                <w:b/>
                <w:bCs/>
              </w:rPr>
              <w:t>Type</w:t>
            </w:r>
          </w:p>
        </w:tc>
      </w:tr>
      <w:tr w:rsidR="00A35AD2" w:rsidRPr="009B38E1" w14:paraId="46837D11" w14:textId="77777777" w:rsidTr="00706A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83" w:type="dxa"/>
          </w:tcPr>
          <w:p w14:paraId="0817E9A6" w14:textId="77777777" w:rsidR="00A35AD2" w:rsidRPr="009B38E1" w:rsidRDefault="00A35AD2" w:rsidP="00A35AD2">
            <w:pPr>
              <w:rPr>
                <w:rFonts w:asciiTheme="minorHAnsi" w:hAnsiTheme="minorHAnsi"/>
                <w:sz w:val="22"/>
                <w:szCs w:val="24"/>
              </w:rPr>
            </w:pPr>
          </w:p>
        </w:tc>
        <w:tc>
          <w:tcPr>
            <w:tcW w:w="3158" w:type="dxa"/>
          </w:tcPr>
          <w:p w14:paraId="186B4452" w14:textId="55196CB7" w:rsidR="00A35AD2" w:rsidRPr="009B38E1" w:rsidRDefault="00A35AD2" w:rsidP="00A35AD2">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4"/>
              </w:rPr>
            </w:pPr>
            <w:r w:rsidRPr="009B38E1">
              <w:rPr>
                <w:rFonts w:asciiTheme="minorHAnsi" w:hAnsiTheme="minorHAnsi"/>
                <w:sz w:val="22"/>
                <w:szCs w:val="24"/>
              </w:rPr>
              <w:t>What IOS software</w:t>
            </w:r>
            <w:r w:rsidR="00706A12" w:rsidRPr="009B38E1">
              <w:rPr>
                <w:rFonts w:asciiTheme="minorHAnsi" w:hAnsiTheme="minorHAnsi"/>
                <w:sz w:val="22"/>
                <w:szCs w:val="24"/>
              </w:rPr>
              <w:t>?</w:t>
            </w:r>
          </w:p>
        </w:tc>
        <w:tc>
          <w:tcPr>
            <w:cnfStyle w:val="000010000000" w:firstRow="0" w:lastRow="0" w:firstColumn="0" w:lastColumn="0" w:oddVBand="1" w:evenVBand="0" w:oddHBand="0" w:evenHBand="0" w:firstRowFirstColumn="0" w:firstRowLastColumn="0" w:lastRowFirstColumn="0" w:lastRowLastColumn="0"/>
            <w:tcW w:w="3158" w:type="dxa"/>
          </w:tcPr>
          <w:p w14:paraId="6628CE69" w14:textId="77777777" w:rsidR="00A35AD2" w:rsidRPr="009B38E1" w:rsidRDefault="00A35AD2" w:rsidP="00A35AD2">
            <w:pPr>
              <w:rPr>
                <w:rFonts w:asciiTheme="minorHAnsi" w:hAnsiTheme="minorHAnsi"/>
                <w:sz w:val="22"/>
                <w:szCs w:val="24"/>
              </w:rPr>
            </w:pPr>
          </w:p>
        </w:tc>
      </w:tr>
      <w:tr w:rsidR="00A35AD2" w:rsidRPr="009B38E1" w14:paraId="16D1AB91" w14:textId="77777777" w:rsidTr="00706A12">
        <w:tc>
          <w:tcPr>
            <w:cnfStyle w:val="000010000000" w:firstRow="0" w:lastRow="0" w:firstColumn="0" w:lastColumn="0" w:oddVBand="1" w:evenVBand="0" w:oddHBand="0" w:evenHBand="0" w:firstRowFirstColumn="0" w:firstRowLastColumn="0" w:lastRowFirstColumn="0" w:lastRowLastColumn="0"/>
            <w:tcW w:w="3883" w:type="dxa"/>
          </w:tcPr>
          <w:p w14:paraId="3D61D6BC" w14:textId="1D321111" w:rsidR="00A35AD2" w:rsidRPr="009B38E1" w:rsidRDefault="00706A12" w:rsidP="00A35AD2">
            <w:pPr>
              <w:rPr>
                <w:rFonts w:asciiTheme="minorHAnsi" w:hAnsiTheme="minorHAnsi"/>
                <w:sz w:val="22"/>
                <w:szCs w:val="24"/>
              </w:rPr>
            </w:pPr>
            <w:r w:rsidRPr="009B38E1">
              <w:rPr>
                <w:rFonts w:asciiTheme="minorHAnsi" w:hAnsiTheme="minorHAnsi"/>
                <w:sz w:val="22"/>
                <w:szCs w:val="24"/>
              </w:rPr>
              <w:t>V</w:t>
            </w:r>
            <w:r w:rsidR="00A35AD2" w:rsidRPr="009B38E1">
              <w:rPr>
                <w:rFonts w:asciiTheme="minorHAnsi" w:hAnsiTheme="minorHAnsi"/>
                <w:sz w:val="22"/>
                <w:szCs w:val="24"/>
              </w:rPr>
              <w:t>ersion?</w:t>
            </w:r>
          </w:p>
        </w:tc>
        <w:tc>
          <w:tcPr>
            <w:tcW w:w="3158" w:type="dxa"/>
          </w:tcPr>
          <w:p w14:paraId="6D77B0CD" w14:textId="77777777" w:rsidR="00A35AD2" w:rsidRPr="009B38E1" w:rsidRDefault="00A35AD2" w:rsidP="00A35AD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4"/>
              </w:rPr>
            </w:pPr>
          </w:p>
        </w:tc>
        <w:tc>
          <w:tcPr>
            <w:cnfStyle w:val="000010000000" w:firstRow="0" w:lastRow="0" w:firstColumn="0" w:lastColumn="0" w:oddVBand="1" w:evenVBand="0" w:oddHBand="0" w:evenHBand="0" w:firstRowFirstColumn="0" w:firstRowLastColumn="0" w:lastRowFirstColumn="0" w:lastRowLastColumn="0"/>
            <w:tcW w:w="3158" w:type="dxa"/>
          </w:tcPr>
          <w:p w14:paraId="23C6A5C1" w14:textId="77777777" w:rsidR="00A35AD2" w:rsidRPr="009B38E1" w:rsidRDefault="00A35AD2" w:rsidP="00A35AD2">
            <w:pPr>
              <w:rPr>
                <w:rFonts w:asciiTheme="minorHAnsi" w:hAnsiTheme="minorHAnsi"/>
                <w:sz w:val="22"/>
                <w:szCs w:val="24"/>
              </w:rPr>
            </w:pPr>
          </w:p>
        </w:tc>
      </w:tr>
      <w:tr w:rsidR="00A35AD2" w:rsidRPr="009B38E1" w14:paraId="6B26F7D0" w14:textId="77777777" w:rsidTr="00706A12">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883" w:type="dxa"/>
          </w:tcPr>
          <w:p w14:paraId="04AF93F9" w14:textId="2EA2D14C" w:rsidR="00A35AD2" w:rsidRPr="009B38E1" w:rsidRDefault="00A35AD2" w:rsidP="00A35AD2">
            <w:pPr>
              <w:rPr>
                <w:rFonts w:asciiTheme="minorHAnsi" w:hAnsiTheme="minorHAnsi"/>
                <w:sz w:val="22"/>
                <w:szCs w:val="24"/>
              </w:rPr>
            </w:pPr>
            <w:r w:rsidRPr="009B38E1">
              <w:rPr>
                <w:rFonts w:asciiTheme="minorHAnsi" w:hAnsiTheme="minorHAnsi"/>
                <w:sz w:val="22"/>
                <w:szCs w:val="24"/>
              </w:rPr>
              <w:t xml:space="preserve"> </w:t>
            </w:r>
          </w:p>
        </w:tc>
        <w:tc>
          <w:tcPr>
            <w:tcW w:w="3158" w:type="dxa"/>
          </w:tcPr>
          <w:p w14:paraId="5ECC7712" w14:textId="77777777" w:rsidR="00A35AD2" w:rsidRPr="009B38E1" w:rsidRDefault="00A35AD2" w:rsidP="00A35AD2">
            <w:pPr>
              <w:cnfStyle w:val="000000100000" w:firstRow="0" w:lastRow="0" w:firstColumn="0" w:lastColumn="0" w:oddVBand="0" w:evenVBand="0" w:oddHBand="1" w:evenHBand="0" w:firstRowFirstColumn="0" w:firstRowLastColumn="0" w:lastRowFirstColumn="0" w:lastRowLastColumn="0"/>
              <w:rPr>
                <w:rFonts w:asciiTheme="minorHAnsi" w:hAnsiTheme="minorHAnsi"/>
                <w:sz w:val="22"/>
                <w:szCs w:val="24"/>
              </w:rPr>
            </w:pPr>
          </w:p>
        </w:tc>
        <w:tc>
          <w:tcPr>
            <w:cnfStyle w:val="000010000000" w:firstRow="0" w:lastRow="0" w:firstColumn="0" w:lastColumn="0" w:oddVBand="1" w:evenVBand="0" w:oddHBand="0" w:evenHBand="0" w:firstRowFirstColumn="0" w:firstRowLastColumn="0" w:lastRowFirstColumn="0" w:lastRowLastColumn="0"/>
            <w:tcW w:w="3158" w:type="dxa"/>
          </w:tcPr>
          <w:p w14:paraId="6500CF8B" w14:textId="77777777" w:rsidR="00A35AD2" w:rsidRPr="009B38E1" w:rsidRDefault="00A35AD2" w:rsidP="00A35AD2">
            <w:pPr>
              <w:rPr>
                <w:rFonts w:asciiTheme="minorHAnsi" w:hAnsiTheme="minorHAnsi"/>
                <w:sz w:val="22"/>
                <w:szCs w:val="24"/>
              </w:rPr>
            </w:pPr>
          </w:p>
        </w:tc>
      </w:tr>
      <w:tr w:rsidR="00A35AD2" w:rsidRPr="009B38E1" w14:paraId="46851664" w14:textId="77777777" w:rsidTr="00706A12">
        <w:tc>
          <w:tcPr>
            <w:cnfStyle w:val="000010000000" w:firstRow="0" w:lastRow="0" w:firstColumn="0" w:lastColumn="0" w:oddVBand="1" w:evenVBand="0" w:oddHBand="0" w:evenHBand="0" w:firstRowFirstColumn="0" w:firstRowLastColumn="0" w:lastRowFirstColumn="0" w:lastRowLastColumn="0"/>
            <w:tcW w:w="3883" w:type="dxa"/>
          </w:tcPr>
          <w:p w14:paraId="50FDCB1E" w14:textId="77777777" w:rsidR="00A35AD2" w:rsidRPr="009B38E1" w:rsidRDefault="00A35AD2" w:rsidP="00A35AD2">
            <w:pPr>
              <w:rPr>
                <w:rFonts w:asciiTheme="minorHAnsi" w:hAnsiTheme="minorHAnsi"/>
                <w:sz w:val="22"/>
                <w:szCs w:val="24"/>
              </w:rPr>
            </w:pPr>
          </w:p>
        </w:tc>
        <w:tc>
          <w:tcPr>
            <w:tcW w:w="3158" w:type="dxa"/>
          </w:tcPr>
          <w:p w14:paraId="33660EBF" w14:textId="37441E50" w:rsidR="00A35AD2" w:rsidRPr="009B38E1" w:rsidRDefault="00A35AD2" w:rsidP="00A35AD2">
            <w:pPr>
              <w:cnfStyle w:val="000000000000" w:firstRow="0" w:lastRow="0" w:firstColumn="0" w:lastColumn="0" w:oddVBand="0" w:evenVBand="0" w:oddHBand="0" w:evenHBand="0" w:firstRowFirstColumn="0" w:firstRowLastColumn="0" w:lastRowFirstColumn="0" w:lastRowLastColumn="0"/>
              <w:rPr>
                <w:rFonts w:asciiTheme="minorHAnsi" w:hAnsiTheme="minorHAnsi"/>
                <w:sz w:val="22"/>
                <w:szCs w:val="24"/>
              </w:rPr>
            </w:pPr>
            <w:r w:rsidRPr="009B38E1">
              <w:rPr>
                <w:rFonts w:asciiTheme="minorHAnsi" w:hAnsiTheme="minorHAnsi"/>
                <w:sz w:val="22"/>
                <w:szCs w:val="24"/>
              </w:rPr>
              <w:t xml:space="preserve">OID value? </w:t>
            </w:r>
          </w:p>
        </w:tc>
        <w:tc>
          <w:tcPr>
            <w:cnfStyle w:val="000010000000" w:firstRow="0" w:lastRow="0" w:firstColumn="0" w:lastColumn="0" w:oddVBand="1" w:evenVBand="0" w:oddHBand="0" w:evenHBand="0" w:firstRowFirstColumn="0" w:firstRowLastColumn="0" w:lastRowFirstColumn="0" w:lastRowLastColumn="0"/>
            <w:tcW w:w="3158" w:type="dxa"/>
          </w:tcPr>
          <w:p w14:paraId="6D508ED9" w14:textId="77777777" w:rsidR="00A35AD2" w:rsidRPr="009B38E1" w:rsidRDefault="00A35AD2" w:rsidP="00A35AD2">
            <w:pPr>
              <w:rPr>
                <w:rFonts w:asciiTheme="minorHAnsi" w:hAnsiTheme="minorHAnsi"/>
                <w:sz w:val="22"/>
                <w:szCs w:val="24"/>
              </w:rPr>
            </w:pPr>
          </w:p>
        </w:tc>
      </w:tr>
    </w:tbl>
    <w:p w14:paraId="79BD2D96" w14:textId="77777777" w:rsidR="00706A12" w:rsidRPr="009B38E1" w:rsidRDefault="00706A12" w:rsidP="00706A12">
      <w:pPr>
        <w:pStyle w:val="NoSpacing"/>
        <w:rPr>
          <w:w w:val="101"/>
          <w:lang w:val="en-GB"/>
        </w:rPr>
      </w:pPr>
    </w:p>
    <w:p w14:paraId="1F0D12D4" w14:textId="0A1F9C55" w:rsidR="004765BA" w:rsidRPr="009B38E1" w:rsidRDefault="00F16D02" w:rsidP="00A35AD2">
      <w:pPr>
        <w:pStyle w:val="Heading2"/>
        <w:rPr>
          <w:w w:val="101"/>
        </w:rPr>
      </w:pPr>
      <w:r w:rsidRPr="009B38E1">
        <w:rPr>
          <w:w w:val="101"/>
        </w:rPr>
        <w:t>Step</w:t>
      </w:r>
      <w:r w:rsidR="004765BA" w:rsidRPr="009B38E1">
        <w:rPr>
          <w:w w:val="101"/>
        </w:rPr>
        <w:t xml:space="preserve"> 9: View Router1 SNMP messages on the Server</w:t>
      </w:r>
    </w:p>
    <w:p w14:paraId="386706EB" w14:textId="20DD562E" w:rsidR="00F16D02" w:rsidRPr="009B38E1" w:rsidRDefault="00A35AD2" w:rsidP="00F16D02">
      <w:r w:rsidRPr="009B38E1">
        <w:t>You’re</w:t>
      </w:r>
      <w:r w:rsidR="004765BA" w:rsidRPr="009B38E1">
        <w:t xml:space="preserve"> now going to view system info from Router1.</w:t>
      </w:r>
    </w:p>
    <w:p w14:paraId="2D6D9A6E" w14:textId="0F22781F" w:rsidR="004765BA" w:rsidRPr="009B38E1" w:rsidRDefault="004765BA" w:rsidP="00706A12">
      <w:pPr>
        <w:pStyle w:val="Numberlist"/>
        <w:numPr>
          <w:ilvl w:val="0"/>
          <w:numId w:val="162"/>
        </w:numPr>
      </w:pPr>
      <w:r w:rsidRPr="009B38E1">
        <w:t xml:space="preserve">Select the </w:t>
      </w:r>
      <w:r w:rsidRPr="009B38E1">
        <w:rPr>
          <w:b/>
          <w:bCs/>
        </w:rPr>
        <w:t>Advanced</w:t>
      </w:r>
      <w:r w:rsidRPr="009B38E1">
        <w:t xml:space="preserve"> tab and enter the following: </w:t>
      </w:r>
    </w:p>
    <w:p w14:paraId="481AD8B5" w14:textId="7447534F" w:rsidR="004765BA" w:rsidRPr="009B38E1" w:rsidRDefault="004765BA" w:rsidP="003F5D4E">
      <w:pPr>
        <w:pStyle w:val="Bulletlist2"/>
      </w:pPr>
      <w:r w:rsidRPr="009B38E1">
        <w:rPr>
          <w:b/>
          <w:bCs/>
        </w:rPr>
        <w:t>Address:</w:t>
      </w:r>
      <w:r w:rsidRPr="009B38E1">
        <w:t xml:space="preserve"> 11.0.0.2</w:t>
      </w:r>
    </w:p>
    <w:p w14:paraId="0135A2D9" w14:textId="4FAC285E" w:rsidR="004765BA" w:rsidRPr="009B38E1" w:rsidRDefault="004765BA" w:rsidP="003F5D4E">
      <w:pPr>
        <w:pStyle w:val="Bulletlist2"/>
      </w:pPr>
      <w:r w:rsidRPr="009B38E1">
        <w:rPr>
          <w:b/>
          <w:bCs/>
        </w:rPr>
        <w:t>port:</w:t>
      </w:r>
      <w:r w:rsidRPr="009B38E1">
        <w:t xml:space="preserve"> 161</w:t>
      </w:r>
    </w:p>
    <w:p w14:paraId="19D71A86" w14:textId="53FA7977" w:rsidR="004765BA" w:rsidRPr="009B38E1" w:rsidRDefault="004765BA" w:rsidP="003F5D4E">
      <w:pPr>
        <w:pStyle w:val="Bulletlist2"/>
      </w:pPr>
      <w:r w:rsidRPr="009B38E1">
        <w:rPr>
          <w:b/>
          <w:bCs/>
        </w:rPr>
        <w:t>Read Community:</w:t>
      </w:r>
      <w:r w:rsidRPr="009B38E1">
        <w:t xml:space="preserve"> public</w:t>
      </w:r>
    </w:p>
    <w:p w14:paraId="5212B783" w14:textId="74CB28EC" w:rsidR="004765BA" w:rsidRPr="009B38E1" w:rsidRDefault="004765BA" w:rsidP="003F5D4E">
      <w:pPr>
        <w:pStyle w:val="Bulletlist2"/>
      </w:pPr>
      <w:r w:rsidRPr="009B38E1">
        <w:rPr>
          <w:b/>
          <w:bCs/>
        </w:rPr>
        <w:t>Write Community:</w:t>
      </w:r>
      <w:r w:rsidRPr="009B38E1">
        <w:t xml:space="preserve"> private</w:t>
      </w:r>
    </w:p>
    <w:p w14:paraId="16C9FFAA" w14:textId="505956AC" w:rsidR="004765BA" w:rsidRPr="009B38E1" w:rsidRDefault="004765BA" w:rsidP="003F5D4E">
      <w:pPr>
        <w:pStyle w:val="Bulletlist2"/>
      </w:pPr>
      <w:r w:rsidRPr="009B38E1">
        <w:rPr>
          <w:b/>
          <w:bCs/>
        </w:rPr>
        <w:t>SNMP version:</w:t>
      </w:r>
      <w:r w:rsidRPr="009B38E1">
        <w:t xml:space="preserve"> </w:t>
      </w:r>
      <w:r w:rsidR="00F16D02" w:rsidRPr="009B38E1">
        <w:t>S</w:t>
      </w:r>
      <w:r w:rsidRPr="009B38E1">
        <w:t>elect down arrow and select v3</w:t>
      </w:r>
    </w:p>
    <w:p w14:paraId="5E61E211" w14:textId="0E5EDBEE" w:rsidR="004765BA" w:rsidRPr="009B38E1" w:rsidRDefault="004765BA" w:rsidP="00706A12">
      <w:pPr>
        <w:pStyle w:val="Numberlist"/>
      </w:pPr>
      <w:r w:rsidRPr="009B38E1">
        <w:t xml:space="preserve">On the Operations dropdown box, select </w:t>
      </w:r>
      <w:r w:rsidRPr="009B38E1">
        <w:rPr>
          <w:b/>
          <w:bCs/>
        </w:rPr>
        <w:t>Get Bulk</w:t>
      </w:r>
      <w:r w:rsidRPr="009B38E1">
        <w:t xml:space="preserve">. Choose </w:t>
      </w:r>
      <w:r w:rsidRPr="009B38E1">
        <w:rPr>
          <w:b/>
          <w:bCs/>
        </w:rPr>
        <w:t>Go</w:t>
      </w:r>
      <w:r w:rsidRPr="009B38E1">
        <w:t>.</w:t>
      </w:r>
    </w:p>
    <w:p w14:paraId="6C2A80B0" w14:textId="4820079C" w:rsidR="004765BA" w:rsidRPr="009B38E1" w:rsidRDefault="004765BA" w:rsidP="00706A12">
      <w:pPr>
        <w:pStyle w:val="Numberlist"/>
      </w:pPr>
      <w:r w:rsidRPr="009B38E1">
        <w:t xml:space="preserve">On the left pane, expand system and Select </w:t>
      </w:r>
      <w:r w:rsidRPr="009B38E1">
        <w:rPr>
          <w:b/>
          <w:bCs/>
        </w:rPr>
        <w:t>SysDescr</w:t>
      </w:r>
      <w:r w:rsidR="00F143E0" w:rsidRPr="009B38E1">
        <w:t>.</w:t>
      </w:r>
    </w:p>
    <w:p w14:paraId="56BFF039" w14:textId="311DC3F8" w:rsidR="001728C2" w:rsidRPr="009B38E1" w:rsidRDefault="004765BA" w:rsidP="00706A12">
      <w:pPr>
        <w:pStyle w:val="Numberlist"/>
      </w:pPr>
      <w:r w:rsidRPr="009B38E1">
        <w:t xml:space="preserve">On Operations, above the Result Table, Select the dropdown box, select </w:t>
      </w:r>
      <w:r w:rsidRPr="009B38E1">
        <w:rPr>
          <w:b/>
          <w:bCs/>
        </w:rPr>
        <w:t>Get</w:t>
      </w:r>
      <w:r w:rsidRPr="009B38E1">
        <w:t xml:space="preserve"> and </w:t>
      </w:r>
      <w:r w:rsidR="005F666A" w:rsidRPr="009B38E1">
        <w:t>then</w:t>
      </w:r>
      <w:r w:rsidRPr="009B38E1">
        <w:t xml:space="preserve"> </w:t>
      </w:r>
      <w:r w:rsidRPr="009B38E1">
        <w:rPr>
          <w:b/>
          <w:bCs/>
        </w:rPr>
        <w:t>Go</w:t>
      </w:r>
      <w:r w:rsidRPr="009B38E1">
        <w:t>.</w:t>
      </w:r>
    </w:p>
    <w:p w14:paraId="1B2BBD1C" w14:textId="71B528FD" w:rsidR="004765BA" w:rsidRPr="009B38E1" w:rsidRDefault="004765BA" w:rsidP="00706A12">
      <w:pPr>
        <w:pStyle w:val="Numberlist"/>
      </w:pPr>
      <w:r w:rsidRPr="009B38E1">
        <w:t>Note your findings from the SysDesc result:</w:t>
      </w:r>
      <w:r w:rsidR="00A35AD2" w:rsidRPr="009B38E1">
        <w:t xml:space="preserve"> </w:t>
      </w:r>
      <w:sdt>
        <w:sdtPr>
          <w:id w:val="-622303307"/>
          <w:placeholder>
            <w:docPart w:val="ACEA3E508919451A97027AF5C9278E70"/>
          </w:placeholder>
          <w:showingPlcHdr/>
        </w:sdtPr>
        <w:sdtEndPr/>
        <w:sdtContent>
          <w:r w:rsidR="00F143E0" w:rsidRPr="009B38E1">
            <w:rPr>
              <w:rStyle w:val="PlaceholderText"/>
              <w:rFonts w:asciiTheme="minorHAnsi" w:hAnsiTheme="minorHAnsi"/>
            </w:rPr>
            <w:t>Enter value</w:t>
          </w:r>
          <w:r w:rsidR="00F143E0" w:rsidRPr="009B38E1">
            <w:rPr>
              <w:rStyle w:val="PlaceholderText"/>
            </w:rPr>
            <w:t>.</w:t>
          </w:r>
        </w:sdtContent>
      </w:sdt>
    </w:p>
    <w:p w14:paraId="78028D5F" w14:textId="373E8EAE" w:rsidR="004765BA" w:rsidRPr="009B38E1" w:rsidRDefault="004765BA" w:rsidP="00706A12">
      <w:pPr>
        <w:pStyle w:val="Numberlist"/>
      </w:pPr>
      <w:r w:rsidRPr="009B38E1">
        <w:t xml:space="preserve">On the left pane, Select </w:t>
      </w:r>
      <w:r w:rsidRPr="009B38E1">
        <w:rPr>
          <w:b/>
          <w:bCs/>
        </w:rPr>
        <w:t>SysUptime</w:t>
      </w:r>
      <w:r w:rsidRPr="009B38E1">
        <w:t xml:space="preserve">. </w:t>
      </w:r>
    </w:p>
    <w:p w14:paraId="14F66A2E" w14:textId="3CACD299" w:rsidR="004765BA" w:rsidRPr="009B38E1" w:rsidRDefault="004765BA" w:rsidP="00706A12">
      <w:pPr>
        <w:pStyle w:val="Numberlist"/>
      </w:pPr>
      <w:r w:rsidRPr="009B38E1">
        <w:t xml:space="preserve">On Operations, above the Result Table, Select the dropdown box, select </w:t>
      </w:r>
      <w:r w:rsidRPr="009B38E1">
        <w:rPr>
          <w:b/>
          <w:bCs/>
        </w:rPr>
        <w:t>Get</w:t>
      </w:r>
      <w:r w:rsidRPr="009B38E1">
        <w:t xml:space="preserve"> and </w:t>
      </w:r>
      <w:r w:rsidR="005F666A" w:rsidRPr="009B38E1">
        <w:t>then</w:t>
      </w:r>
      <w:r w:rsidRPr="009B38E1">
        <w:t xml:space="preserve"> </w:t>
      </w:r>
      <w:r w:rsidRPr="009B38E1">
        <w:rPr>
          <w:b/>
          <w:bCs/>
        </w:rPr>
        <w:t>Go</w:t>
      </w:r>
      <w:r w:rsidR="005F666A" w:rsidRPr="009B38E1">
        <w:t>.</w:t>
      </w:r>
    </w:p>
    <w:p w14:paraId="4C541325" w14:textId="0ADCAE7C" w:rsidR="004765BA" w:rsidRPr="009B38E1" w:rsidRDefault="004765BA" w:rsidP="00706A12">
      <w:pPr>
        <w:pStyle w:val="Numberlist"/>
      </w:pPr>
      <w:r w:rsidRPr="009B38E1">
        <w:t xml:space="preserve">Note down SysUpTime value: </w:t>
      </w:r>
      <w:sdt>
        <w:sdtPr>
          <w:id w:val="1474870200"/>
          <w:placeholder>
            <w:docPart w:val="0778EF0907CF40A5ACA1BA2C5632FE27"/>
          </w:placeholder>
          <w:showingPlcHdr/>
        </w:sdtPr>
        <w:sdtEndPr/>
        <w:sdtContent>
          <w:r w:rsidR="00F143E0" w:rsidRPr="009B38E1">
            <w:rPr>
              <w:rStyle w:val="PlaceholderText"/>
              <w:rFonts w:asciiTheme="minorHAnsi" w:hAnsiTheme="minorHAnsi"/>
            </w:rPr>
            <w:t>Enter value.</w:t>
          </w:r>
        </w:sdtContent>
      </w:sdt>
    </w:p>
    <w:p w14:paraId="506F4144" w14:textId="10FCA145" w:rsidR="004765BA" w:rsidRPr="009B38E1" w:rsidRDefault="004765BA" w:rsidP="00706A12">
      <w:pPr>
        <w:pStyle w:val="Numberlist"/>
      </w:pPr>
      <w:r w:rsidRPr="009B38E1">
        <w:t xml:space="preserve">On the left pane, Select </w:t>
      </w:r>
      <w:r w:rsidRPr="009B38E1">
        <w:rPr>
          <w:b/>
          <w:bCs/>
        </w:rPr>
        <w:t>SysName</w:t>
      </w:r>
      <w:r w:rsidRPr="009B38E1">
        <w:t xml:space="preserve">. </w:t>
      </w:r>
    </w:p>
    <w:p w14:paraId="5727AAD7" w14:textId="4A97B5F9" w:rsidR="004765BA" w:rsidRPr="009B38E1" w:rsidRDefault="004765BA" w:rsidP="00706A12">
      <w:pPr>
        <w:pStyle w:val="Numberlist"/>
      </w:pPr>
      <w:r w:rsidRPr="009B38E1">
        <w:t xml:space="preserve">On Operations, above the Result Table, Select the dropdown box, </w:t>
      </w:r>
      <w:r w:rsidR="005F666A" w:rsidRPr="009B38E1">
        <w:t xml:space="preserve">select </w:t>
      </w:r>
      <w:r w:rsidR="005F666A" w:rsidRPr="009B38E1">
        <w:rPr>
          <w:b/>
          <w:bCs/>
        </w:rPr>
        <w:t>Get</w:t>
      </w:r>
      <w:r w:rsidR="005F666A" w:rsidRPr="009B38E1">
        <w:t xml:space="preserve"> and then </w:t>
      </w:r>
      <w:r w:rsidR="005F666A" w:rsidRPr="009B38E1">
        <w:rPr>
          <w:b/>
          <w:bCs/>
        </w:rPr>
        <w:t>Go</w:t>
      </w:r>
      <w:r w:rsidR="005F666A" w:rsidRPr="009B38E1">
        <w:t>.</w:t>
      </w:r>
    </w:p>
    <w:p w14:paraId="27D1CB7B" w14:textId="5D604CEB" w:rsidR="004765BA" w:rsidRPr="009B38E1" w:rsidRDefault="004765BA" w:rsidP="00706A12">
      <w:pPr>
        <w:pStyle w:val="Numberlist"/>
      </w:pPr>
      <w:r w:rsidRPr="009B38E1">
        <w:t xml:space="preserve">Note DownSysName: </w:t>
      </w:r>
      <w:sdt>
        <w:sdtPr>
          <w:id w:val="-729455302"/>
          <w:placeholder>
            <w:docPart w:val="A66084D44B1F4647ABBC44D13FD5CBD0"/>
          </w:placeholder>
          <w:showingPlcHdr/>
        </w:sdtPr>
        <w:sdtEndPr/>
        <w:sdtContent>
          <w:r w:rsidR="00F143E0" w:rsidRPr="009B38E1">
            <w:rPr>
              <w:rStyle w:val="PlaceholderText"/>
              <w:rFonts w:asciiTheme="minorHAnsi" w:hAnsiTheme="minorHAnsi"/>
            </w:rPr>
            <w:t>Enter value.</w:t>
          </w:r>
        </w:sdtContent>
      </w:sdt>
    </w:p>
    <w:p w14:paraId="1EA2086B" w14:textId="067592E3" w:rsidR="004765BA" w:rsidRPr="009B38E1" w:rsidRDefault="004765BA" w:rsidP="00706A12">
      <w:pPr>
        <w:pStyle w:val="Numberlist"/>
      </w:pPr>
      <w:r w:rsidRPr="009B38E1">
        <w:t>Once this section is complete you can close the MIB browser window.</w:t>
      </w:r>
    </w:p>
    <w:p w14:paraId="40FC0AD0" w14:textId="77777777" w:rsidR="007A051F" w:rsidRPr="009B38E1" w:rsidRDefault="007A051F">
      <w:pPr>
        <w:rPr>
          <w:rFonts w:asciiTheme="minorHAnsi" w:hAnsiTheme="minorHAnsi"/>
          <w:szCs w:val="24"/>
        </w:rPr>
      </w:pPr>
    </w:p>
    <w:p w14:paraId="0F4F4C6D" w14:textId="77777777" w:rsidR="007A051F" w:rsidRPr="009B38E1" w:rsidRDefault="007A051F">
      <w:pPr>
        <w:rPr>
          <w:rFonts w:asciiTheme="minorHAnsi" w:hAnsiTheme="minorHAnsi"/>
          <w:szCs w:val="24"/>
        </w:rPr>
      </w:pPr>
    </w:p>
    <w:p w14:paraId="6D9117AA" w14:textId="77777777" w:rsidR="007A051F" w:rsidRPr="009B38E1" w:rsidRDefault="007A051F">
      <w:pPr>
        <w:rPr>
          <w:rFonts w:asciiTheme="minorHAnsi" w:hAnsiTheme="minorHAnsi"/>
          <w:szCs w:val="24"/>
        </w:rPr>
      </w:pPr>
    </w:p>
    <w:p w14:paraId="7BA763F4" w14:textId="412E6E9C" w:rsidR="004765BA" w:rsidRPr="009B38E1" w:rsidRDefault="007A051F" w:rsidP="008F219C">
      <w:pPr>
        <w:pStyle w:val="Heading1"/>
        <w:ind w:left="1134" w:hanging="1134"/>
      </w:pPr>
      <w:bookmarkStart w:id="15" w:name="_Toc205455922"/>
      <w:r w:rsidRPr="009B38E1">
        <w:lastRenderedPageBreak/>
        <w:t>Activity</w:t>
      </w:r>
      <w:r w:rsidR="004765BA" w:rsidRPr="009B38E1">
        <w:t xml:space="preserve"> 11: System </w:t>
      </w:r>
      <w:r w:rsidR="003F5D4E" w:rsidRPr="009B38E1">
        <w:t>u</w:t>
      </w:r>
      <w:r w:rsidR="004765BA" w:rsidRPr="009B38E1">
        <w:t xml:space="preserve">pgrading and </w:t>
      </w:r>
      <w:r w:rsidR="003F5D4E" w:rsidRPr="009B38E1">
        <w:t>t</w:t>
      </w:r>
      <w:r w:rsidR="004765BA" w:rsidRPr="009B38E1">
        <w:t>esting</w:t>
      </w:r>
      <w:bookmarkEnd w:id="15"/>
    </w:p>
    <w:p w14:paraId="5FB288E4" w14:textId="2C38766D" w:rsidR="004765BA" w:rsidRPr="009B38E1" w:rsidRDefault="004765BA" w:rsidP="000627C2">
      <w:pPr>
        <w:pStyle w:val="Heading2"/>
      </w:pPr>
      <w:r w:rsidRPr="009B38E1">
        <w:t>Scenario</w:t>
      </w:r>
    </w:p>
    <w:p w14:paraId="5F3A7967" w14:textId="77777777" w:rsidR="004765BA" w:rsidRPr="009B38E1" w:rsidRDefault="004765BA" w:rsidP="003F5D4E">
      <w:r w:rsidRPr="009B38E1">
        <w:t>You are part of the IT team for a mid-sized business that has grown rapidly in the past two years. The current IT infrastructure is under pressure and struggling to meet operational demands.</w:t>
      </w:r>
    </w:p>
    <w:p w14:paraId="615057CE" w14:textId="16AA58BA" w:rsidR="004765BA" w:rsidRPr="009B38E1" w:rsidRDefault="004765BA" w:rsidP="00386729">
      <w:pPr>
        <w:rPr>
          <w:rFonts w:asciiTheme="minorHAnsi" w:hAnsiTheme="minorHAnsi"/>
          <w:b/>
          <w:bCs/>
          <w:szCs w:val="24"/>
        </w:rPr>
      </w:pPr>
      <w:r w:rsidRPr="009B38E1">
        <w:rPr>
          <w:rFonts w:asciiTheme="minorHAnsi" w:hAnsiTheme="minorHAnsi"/>
          <w:b/>
          <w:szCs w:val="24"/>
        </w:rPr>
        <w:t xml:space="preserve">The following key </w:t>
      </w:r>
      <w:r w:rsidR="00D57012" w:rsidRPr="009B38E1">
        <w:rPr>
          <w:rFonts w:asciiTheme="minorHAnsi" w:hAnsiTheme="minorHAnsi"/>
          <w:b/>
          <w:szCs w:val="24"/>
        </w:rPr>
        <w:t>challenges</w:t>
      </w:r>
      <w:r w:rsidRPr="009B38E1">
        <w:rPr>
          <w:rFonts w:asciiTheme="minorHAnsi" w:hAnsiTheme="minorHAnsi"/>
          <w:b/>
          <w:szCs w:val="24"/>
        </w:rPr>
        <w:t xml:space="preserve"> have been identified:</w:t>
      </w:r>
    </w:p>
    <w:p w14:paraId="62456F8C" w14:textId="2056E057" w:rsidR="004765BA" w:rsidRPr="009B38E1" w:rsidRDefault="004765BA" w:rsidP="003F5D4E">
      <w:pPr>
        <w:pStyle w:val="Bulletlist1"/>
      </w:pPr>
      <w:r w:rsidRPr="009B38E1">
        <w:rPr>
          <w:b/>
        </w:rPr>
        <w:t xml:space="preserve">Storage </w:t>
      </w:r>
      <w:r w:rsidR="003F5D4E" w:rsidRPr="009B38E1">
        <w:rPr>
          <w:b/>
        </w:rPr>
        <w:t>b</w:t>
      </w:r>
      <w:r w:rsidRPr="009B38E1">
        <w:rPr>
          <w:b/>
        </w:rPr>
        <w:t>ottlenecks</w:t>
      </w:r>
      <w:r w:rsidR="008F219C" w:rsidRPr="009B38E1">
        <w:rPr>
          <w:b/>
        </w:rPr>
        <w:t>:</w:t>
      </w:r>
      <w:r w:rsidR="008F219C" w:rsidRPr="009B38E1">
        <w:t xml:space="preserve"> </w:t>
      </w:r>
      <w:r w:rsidRPr="009B38E1">
        <w:t>File servers often run out of space, causing downtime and poor performance.</w:t>
      </w:r>
    </w:p>
    <w:p w14:paraId="1CD5356A" w14:textId="24B1ADA2" w:rsidR="004765BA" w:rsidRPr="009B38E1" w:rsidRDefault="004765BA" w:rsidP="003F5D4E">
      <w:pPr>
        <w:pStyle w:val="Bulletlist1"/>
      </w:pPr>
      <w:r w:rsidRPr="009B38E1">
        <w:rPr>
          <w:b/>
        </w:rPr>
        <w:t xml:space="preserve">Lack of </w:t>
      </w:r>
      <w:r w:rsidR="003F5D4E" w:rsidRPr="009B38E1">
        <w:rPr>
          <w:b/>
        </w:rPr>
        <w:t>physical server room security</w:t>
      </w:r>
      <w:r w:rsidR="008F219C" w:rsidRPr="009B38E1">
        <w:rPr>
          <w:b/>
        </w:rPr>
        <w:t>:</w:t>
      </w:r>
      <w:r w:rsidRPr="009B38E1">
        <w:t xml:space="preserve"> The server room is accessible to unauthori</w:t>
      </w:r>
      <w:r w:rsidR="009B38E1" w:rsidRPr="009B38E1">
        <w:t>s</w:t>
      </w:r>
      <w:r w:rsidRPr="009B38E1">
        <w:t>ed personnel and lacks environmental controls.</w:t>
      </w:r>
    </w:p>
    <w:p w14:paraId="3A6ED809" w14:textId="7793489F" w:rsidR="004765BA" w:rsidRPr="009B38E1" w:rsidRDefault="004765BA" w:rsidP="003F5D4E">
      <w:pPr>
        <w:pStyle w:val="Bulletlist1"/>
      </w:pPr>
      <w:r w:rsidRPr="009B38E1">
        <w:rPr>
          <w:b/>
        </w:rPr>
        <w:t xml:space="preserve">Manual </w:t>
      </w:r>
      <w:r w:rsidR="003F5D4E" w:rsidRPr="009B38E1">
        <w:rPr>
          <w:b/>
        </w:rPr>
        <w:t>update deployment</w:t>
      </w:r>
      <w:r w:rsidR="008F219C" w:rsidRPr="009B38E1">
        <w:rPr>
          <w:b/>
        </w:rPr>
        <w:t>:</w:t>
      </w:r>
      <w:r w:rsidRPr="009B38E1">
        <w:t xml:space="preserve"> Patches and updates are deployed manually, causing inconsistency and delayed response to vulnerabilities.</w:t>
      </w:r>
    </w:p>
    <w:p w14:paraId="49629168" w14:textId="77777777" w:rsidR="004765BA" w:rsidRPr="009B38E1" w:rsidRDefault="004765BA" w:rsidP="00386729">
      <w:pPr>
        <w:rPr>
          <w:rFonts w:asciiTheme="minorHAnsi" w:hAnsiTheme="minorHAnsi"/>
          <w:szCs w:val="24"/>
        </w:rPr>
      </w:pPr>
      <w:r w:rsidRPr="009B38E1">
        <w:rPr>
          <w:rFonts w:asciiTheme="minorHAnsi" w:hAnsiTheme="minorHAnsi"/>
          <w:szCs w:val="24"/>
        </w:rPr>
        <w:t>Your team has been asked to propose and implement a system upgrade strategy. You’ll need to address each issue by making decisions on available upgrade options, testing activities, and change management considerations.</w:t>
      </w:r>
    </w:p>
    <w:p w14:paraId="45A764CA" w14:textId="77777777" w:rsidR="003F5D4E" w:rsidRPr="009B38E1" w:rsidRDefault="003F5D4E" w:rsidP="003F5D4E">
      <w:pPr>
        <w:pStyle w:val="NoSpacing"/>
        <w:rPr>
          <w:lang w:val="en-GB"/>
        </w:rPr>
      </w:pPr>
    </w:p>
    <w:p w14:paraId="65712F33" w14:textId="40069E8F" w:rsidR="004765BA" w:rsidRPr="009B38E1" w:rsidRDefault="004765BA" w:rsidP="000627C2">
      <w:pPr>
        <w:pStyle w:val="Heading2"/>
      </w:pPr>
      <w:r w:rsidRPr="009B38E1">
        <w:t>Objectives</w:t>
      </w:r>
    </w:p>
    <w:p w14:paraId="479CFD99" w14:textId="5CAE4F7E" w:rsidR="004765BA" w:rsidRPr="009B38E1" w:rsidRDefault="004765BA" w:rsidP="00386729">
      <w:pPr>
        <w:rPr>
          <w:rFonts w:asciiTheme="minorHAnsi" w:hAnsiTheme="minorHAnsi"/>
          <w:szCs w:val="24"/>
        </w:rPr>
      </w:pPr>
      <w:r w:rsidRPr="009B38E1">
        <w:rPr>
          <w:rFonts w:asciiTheme="minorHAnsi" w:hAnsiTheme="minorHAnsi"/>
          <w:szCs w:val="24"/>
        </w:rPr>
        <w:t>For each challenge below, review the available upgrade options, select your preferred solution, and justify your choice. Then, decide on the testing you would perform before and after implementation.</w:t>
      </w:r>
    </w:p>
    <w:p w14:paraId="282F85ED" w14:textId="77777777" w:rsidR="003F5D4E" w:rsidRPr="009B38E1" w:rsidRDefault="003F5D4E" w:rsidP="003F5D4E">
      <w:pPr>
        <w:pStyle w:val="NoSpacing"/>
        <w:rPr>
          <w:lang w:val="en-GB"/>
        </w:rPr>
      </w:pPr>
    </w:p>
    <w:p w14:paraId="6CB9B4FD" w14:textId="424C9685" w:rsidR="004765BA" w:rsidRPr="009B38E1" w:rsidRDefault="000627C2" w:rsidP="000627C2">
      <w:pPr>
        <w:pStyle w:val="Heading2"/>
      </w:pPr>
      <w:r w:rsidRPr="009B38E1">
        <w:t>Part</w:t>
      </w:r>
      <w:r w:rsidR="004765BA" w:rsidRPr="009B38E1">
        <w:t xml:space="preserve"> 1: Storage </w:t>
      </w:r>
      <w:r w:rsidR="003F5D4E" w:rsidRPr="009B38E1">
        <w:t>b</w:t>
      </w:r>
      <w:r w:rsidR="004765BA" w:rsidRPr="009B38E1">
        <w:t>ottlenecks</w:t>
      </w:r>
    </w:p>
    <w:p w14:paraId="36DD02D4" w14:textId="5690FDF2" w:rsidR="005F32B8" w:rsidRPr="009B38E1" w:rsidRDefault="004765BA" w:rsidP="000627C2">
      <w:pPr>
        <w:rPr>
          <w:rFonts w:asciiTheme="minorHAnsi" w:hAnsiTheme="minorHAnsi"/>
          <w:bCs/>
          <w:szCs w:val="24"/>
        </w:rPr>
      </w:pPr>
      <w:r w:rsidRPr="009B38E1">
        <w:rPr>
          <w:rFonts w:asciiTheme="minorHAnsi" w:hAnsiTheme="minorHAnsi"/>
          <w:bCs/>
          <w:szCs w:val="24"/>
        </w:rPr>
        <w:t xml:space="preserve">Upgrade </w:t>
      </w:r>
      <w:r w:rsidR="003F5D4E" w:rsidRPr="009B38E1">
        <w:rPr>
          <w:rFonts w:asciiTheme="minorHAnsi" w:hAnsiTheme="minorHAnsi"/>
          <w:bCs/>
          <w:szCs w:val="24"/>
        </w:rPr>
        <w:t>o</w:t>
      </w:r>
      <w:r w:rsidRPr="009B38E1">
        <w:rPr>
          <w:rFonts w:asciiTheme="minorHAnsi" w:hAnsiTheme="minorHAnsi"/>
          <w:bCs/>
          <w:szCs w:val="24"/>
        </w:rPr>
        <w:t>ptions (choose one)</w:t>
      </w:r>
      <w:r w:rsidR="005F32B8" w:rsidRPr="009B38E1">
        <w:rPr>
          <w:rFonts w:asciiTheme="minorHAnsi" w:hAnsiTheme="minorHAnsi"/>
          <w:bCs/>
          <w:szCs w:val="24"/>
        </w:rPr>
        <w:t>:</w:t>
      </w:r>
    </w:p>
    <w:p w14:paraId="4E3B0913" w14:textId="4693A536" w:rsidR="004765BA" w:rsidRPr="009B38E1" w:rsidRDefault="004765BA" w:rsidP="003F5D4E">
      <w:pPr>
        <w:pStyle w:val="Bulletlist1"/>
      </w:pPr>
      <w:r w:rsidRPr="009B38E1">
        <w:t>Upgrade to a modern NAS with RAID 6</w:t>
      </w:r>
      <w:r w:rsidR="003F5D4E" w:rsidRPr="009B38E1">
        <w:t>.</w:t>
      </w:r>
    </w:p>
    <w:p w14:paraId="49D809F3" w14:textId="2935ED3F" w:rsidR="004765BA" w:rsidRPr="009B38E1" w:rsidRDefault="004765BA" w:rsidP="003F5D4E">
      <w:pPr>
        <w:pStyle w:val="Bulletlist1"/>
      </w:pPr>
      <w:r w:rsidRPr="009B38E1">
        <w:t>Implement a SAN with SSD-based storage</w:t>
      </w:r>
      <w:r w:rsidR="003F5D4E" w:rsidRPr="009B38E1">
        <w:t>.</w:t>
      </w:r>
    </w:p>
    <w:p w14:paraId="4AEA971B" w14:textId="14DB618E" w:rsidR="00FF2FBA" w:rsidRPr="009B38E1" w:rsidRDefault="004765BA" w:rsidP="000627C2">
      <w:pPr>
        <w:pStyle w:val="Bulletlist1"/>
        <w:rPr>
          <w:szCs w:val="24"/>
        </w:rPr>
      </w:pPr>
      <w:r w:rsidRPr="009B38E1">
        <w:t>Expand existing DAS with larger HDDs</w:t>
      </w:r>
      <w:r w:rsidR="003F5D4E" w:rsidRPr="009B38E1">
        <w:t>.</w:t>
      </w:r>
    </w:p>
    <w:p w14:paraId="7BE5DA7B" w14:textId="5183C118" w:rsidR="004765BA" w:rsidRPr="009B38E1" w:rsidRDefault="004765BA" w:rsidP="000627C2">
      <w:pPr>
        <w:rPr>
          <w:rFonts w:asciiTheme="minorHAnsi" w:hAnsiTheme="minorHAnsi"/>
          <w:bCs/>
          <w:szCs w:val="24"/>
        </w:rPr>
      </w:pPr>
      <w:r w:rsidRPr="009B38E1">
        <w:rPr>
          <w:rFonts w:asciiTheme="minorHAnsi" w:hAnsiTheme="minorHAnsi"/>
          <w:bCs/>
          <w:szCs w:val="24"/>
        </w:rPr>
        <w:t xml:space="preserve">Testing </w:t>
      </w:r>
      <w:r w:rsidR="003F5D4E" w:rsidRPr="009B38E1">
        <w:rPr>
          <w:rFonts w:asciiTheme="minorHAnsi" w:hAnsiTheme="minorHAnsi"/>
          <w:bCs/>
          <w:szCs w:val="24"/>
        </w:rPr>
        <w:t>f</w:t>
      </w:r>
      <w:r w:rsidRPr="009B38E1">
        <w:rPr>
          <w:rFonts w:asciiTheme="minorHAnsi" w:hAnsiTheme="minorHAnsi"/>
          <w:bCs/>
          <w:szCs w:val="24"/>
        </w:rPr>
        <w:t>ocus:</w:t>
      </w:r>
    </w:p>
    <w:p w14:paraId="3BFBA396" w14:textId="3F3A4BFE" w:rsidR="004765BA" w:rsidRPr="009B38E1" w:rsidRDefault="004765BA" w:rsidP="003F5D4E">
      <w:pPr>
        <w:pStyle w:val="Bulletlist1"/>
      </w:pPr>
      <w:r w:rsidRPr="009B38E1">
        <w:rPr>
          <w:szCs w:val="24"/>
        </w:rPr>
        <w:t>Migrate</w:t>
      </w:r>
      <w:r w:rsidRPr="009B38E1">
        <w:t xml:space="preserve"> during off-hours with full backups</w:t>
      </w:r>
      <w:r w:rsidR="003F5D4E" w:rsidRPr="009B38E1">
        <w:t>.</w:t>
      </w:r>
    </w:p>
    <w:p w14:paraId="3FBF7F58" w14:textId="3A822D16" w:rsidR="004765BA" w:rsidRPr="009B38E1" w:rsidRDefault="004765BA" w:rsidP="003F5D4E">
      <w:pPr>
        <w:pStyle w:val="Bulletlist1"/>
        <w:rPr>
          <w:b/>
        </w:rPr>
      </w:pPr>
      <w:r w:rsidRPr="009B38E1">
        <w:t>Use a phased migration by department</w:t>
      </w:r>
      <w:r w:rsidR="003F5D4E" w:rsidRPr="009B38E1">
        <w:t>.</w:t>
      </w:r>
    </w:p>
    <w:p w14:paraId="37A5AD69" w14:textId="2F08685B" w:rsidR="00D86913" w:rsidRPr="009B38E1" w:rsidRDefault="004765BA" w:rsidP="003F5D4E">
      <w:pPr>
        <w:pStyle w:val="Bulletlist1"/>
      </w:pPr>
      <w:r w:rsidRPr="009B38E1">
        <w:t>Migrate all at once with minimal testing</w:t>
      </w:r>
      <w:r w:rsidR="003F5D4E" w:rsidRPr="009B38E1">
        <w:t>.</w:t>
      </w:r>
    </w:p>
    <w:p w14:paraId="345740BB" w14:textId="77777777" w:rsidR="00FF2FBA" w:rsidRPr="009B38E1" w:rsidRDefault="00FF2FBA" w:rsidP="00FF2FBA">
      <w:pPr>
        <w:pStyle w:val="ListParagraph"/>
        <w:spacing w:after="120"/>
        <w:ind w:left="1440"/>
        <w:contextualSpacing w:val="0"/>
        <w:rPr>
          <w:rFonts w:asciiTheme="minorHAnsi" w:hAnsiTheme="minorHAnsi"/>
        </w:rPr>
      </w:pPr>
    </w:p>
    <w:p w14:paraId="59CF45AD" w14:textId="77777777" w:rsidR="000627C2" w:rsidRPr="009B38E1" w:rsidRDefault="004765BA" w:rsidP="000627C2">
      <w:pPr>
        <w:pStyle w:val="Heading3"/>
      </w:pPr>
      <w:r w:rsidRPr="009B38E1">
        <w:lastRenderedPageBreak/>
        <w:t>Decision justification</w:t>
      </w:r>
    </w:p>
    <w:p w14:paraId="7D223BD0" w14:textId="2E91A7AE" w:rsidR="004765BA" w:rsidRPr="009B38E1" w:rsidRDefault="004765BA" w:rsidP="005F32B8">
      <w:pPr>
        <w:rPr>
          <w:rFonts w:asciiTheme="minorHAnsi" w:hAnsiTheme="minorHAnsi"/>
          <w:b/>
          <w:szCs w:val="24"/>
        </w:rPr>
      </w:pPr>
      <w:r w:rsidRPr="009B38E1">
        <w:rPr>
          <w:rFonts w:asciiTheme="minorHAnsi" w:eastAsia="Times New Roman" w:hAnsiTheme="minorHAnsi" w:cs="Times New Roman"/>
          <w:kern w:val="0"/>
          <w:szCs w:val="24"/>
          <w:lang w:eastAsia="en-GB"/>
          <w14:ligatures w14:val="none"/>
        </w:rPr>
        <w:t>Answer the following questions now that you’ve made your recommendations:</w:t>
      </w:r>
    </w:p>
    <w:p w14:paraId="1B6D6AAF" w14:textId="77777777" w:rsidR="003F5D4E" w:rsidRPr="009B38E1" w:rsidRDefault="004765BA" w:rsidP="003F5D4E">
      <w:pPr>
        <w:pStyle w:val="Numberlist"/>
        <w:numPr>
          <w:ilvl w:val="0"/>
          <w:numId w:val="164"/>
        </w:numPr>
      </w:pPr>
      <w:r w:rsidRPr="009B38E1">
        <w:t>Which upgrade option would you suggest and why?</w:t>
      </w:r>
    </w:p>
    <w:p w14:paraId="2881F541" w14:textId="77777777" w:rsidR="003F5D4E" w:rsidRPr="009B38E1" w:rsidRDefault="003F5D4E" w:rsidP="003F5D4E">
      <w:pPr>
        <w:pStyle w:val="Numberlist"/>
        <w:numPr>
          <w:ilvl w:val="0"/>
          <w:numId w:val="0"/>
        </w:numPr>
        <w:ind w:left="851"/>
      </w:pPr>
    </w:p>
    <w:p w14:paraId="2CDDF9AA" w14:textId="77777777" w:rsidR="003F5D4E" w:rsidRPr="009B38E1" w:rsidRDefault="004765BA" w:rsidP="003F5D4E">
      <w:pPr>
        <w:pStyle w:val="Numberlist"/>
        <w:numPr>
          <w:ilvl w:val="0"/>
          <w:numId w:val="164"/>
        </w:numPr>
      </w:pPr>
      <w:r w:rsidRPr="009B38E1">
        <w:rPr>
          <w:rFonts w:asciiTheme="minorHAnsi" w:hAnsiTheme="minorHAnsi"/>
          <w:szCs w:val="24"/>
        </w:rPr>
        <w:t>How will your decision impact bottleneck issues in the future and does it provide scope for scalability?</w:t>
      </w:r>
    </w:p>
    <w:p w14:paraId="5ABFBC62" w14:textId="77777777" w:rsidR="003F5D4E" w:rsidRPr="009B38E1" w:rsidRDefault="003F5D4E" w:rsidP="003F5D4E">
      <w:pPr>
        <w:pStyle w:val="ListParagraph"/>
        <w:rPr>
          <w:rFonts w:asciiTheme="minorHAnsi" w:hAnsiTheme="minorHAnsi"/>
          <w:szCs w:val="24"/>
        </w:rPr>
      </w:pPr>
    </w:p>
    <w:p w14:paraId="0F59D6DB" w14:textId="0C36C987" w:rsidR="004765BA" w:rsidRPr="009B38E1" w:rsidRDefault="004765BA" w:rsidP="003F5D4E">
      <w:pPr>
        <w:pStyle w:val="Numberlist"/>
        <w:numPr>
          <w:ilvl w:val="0"/>
          <w:numId w:val="164"/>
        </w:numPr>
      </w:pPr>
      <w:r w:rsidRPr="009B38E1">
        <w:rPr>
          <w:rFonts w:asciiTheme="minorHAnsi" w:hAnsiTheme="minorHAnsi"/>
          <w:szCs w:val="24"/>
        </w:rPr>
        <w:t>What are the potential challenges of your choice, and how can they be addressed?</w:t>
      </w:r>
    </w:p>
    <w:p w14:paraId="04945878" w14:textId="77777777" w:rsidR="004765BA" w:rsidRPr="009B38E1" w:rsidRDefault="004765BA" w:rsidP="00386729">
      <w:pPr>
        <w:rPr>
          <w:rFonts w:asciiTheme="minorHAnsi" w:hAnsiTheme="minorHAnsi"/>
          <w:szCs w:val="24"/>
        </w:rPr>
      </w:pPr>
    </w:p>
    <w:p w14:paraId="4A129CF4" w14:textId="20D09603" w:rsidR="004765BA" w:rsidRPr="009B38E1" w:rsidRDefault="0051711F" w:rsidP="000627C2">
      <w:pPr>
        <w:pStyle w:val="Heading2"/>
      </w:pPr>
      <w:r w:rsidRPr="009B38E1">
        <w:t>Part</w:t>
      </w:r>
      <w:r w:rsidR="004765BA" w:rsidRPr="009B38E1">
        <w:t xml:space="preserve"> 2: Server </w:t>
      </w:r>
      <w:r w:rsidR="003F5D4E" w:rsidRPr="009B38E1">
        <w:t>r</w:t>
      </w:r>
      <w:r w:rsidR="004765BA" w:rsidRPr="009B38E1">
        <w:t xml:space="preserve">oom </w:t>
      </w:r>
      <w:r w:rsidR="003F5D4E" w:rsidRPr="009B38E1">
        <w:t>s</w:t>
      </w:r>
      <w:r w:rsidR="004765BA" w:rsidRPr="009B38E1">
        <w:t>ecurity</w:t>
      </w:r>
    </w:p>
    <w:p w14:paraId="471C20AB" w14:textId="7F7A690F" w:rsidR="004765BA" w:rsidRPr="009B38E1" w:rsidRDefault="004765BA" w:rsidP="003F5D4E">
      <w:r w:rsidRPr="009B38E1">
        <w:t xml:space="preserve">Upgrade </w:t>
      </w:r>
      <w:r w:rsidR="003F5D4E" w:rsidRPr="009B38E1">
        <w:t>o</w:t>
      </w:r>
      <w:r w:rsidRPr="009B38E1">
        <w:t>ptions (choose one or more):</w:t>
      </w:r>
    </w:p>
    <w:p w14:paraId="1D1E2CC5" w14:textId="0E383ECA" w:rsidR="004765BA" w:rsidRPr="009B38E1" w:rsidRDefault="004765BA" w:rsidP="003F5D4E">
      <w:pPr>
        <w:pStyle w:val="Bulletlist1"/>
      </w:pPr>
      <w:r w:rsidRPr="009B38E1">
        <w:t>Install biometric access and CCTV</w:t>
      </w:r>
      <w:r w:rsidR="003F5D4E" w:rsidRPr="009B38E1">
        <w:t>.</w:t>
      </w:r>
    </w:p>
    <w:p w14:paraId="29A84394" w14:textId="1ECD7E43" w:rsidR="004765BA" w:rsidRPr="009B38E1" w:rsidRDefault="004765BA" w:rsidP="003F5D4E">
      <w:pPr>
        <w:pStyle w:val="Bulletlist1"/>
      </w:pPr>
      <w:r w:rsidRPr="009B38E1">
        <w:t>Use keycard access with logging</w:t>
      </w:r>
      <w:r w:rsidR="003F5D4E" w:rsidRPr="009B38E1">
        <w:t>.</w:t>
      </w:r>
    </w:p>
    <w:p w14:paraId="37355F94" w14:textId="4C7190A1" w:rsidR="004765BA" w:rsidRPr="009B38E1" w:rsidRDefault="004765BA" w:rsidP="003F5D4E">
      <w:pPr>
        <w:pStyle w:val="Bulletlist1"/>
      </w:pPr>
      <w:r w:rsidRPr="009B38E1">
        <w:t>Lock the room and restrict access to IT staff only</w:t>
      </w:r>
      <w:r w:rsidR="003F5D4E" w:rsidRPr="009B38E1">
        <w:t>.</w:t>
      </w:r>
      <w:r w:rsidR="00876E7D" w:rsidRPr="009B38E1">
        <w:br/>
      </w:r>
    </w:p>
    <w:p w14:paraId="15A0904D" w14:textId="2E3DD19E" w:rsidR="004765BA" w:rsidRPr="009B38E1" w:rsidRDefault="004765BA" w:rsidP="003F5D4E">
      <w:r w:rsidRPr="009B38E1">
        <w:t xml:space="preserve">Testing </w:t>
      </w:r>
      <w:r w:rsidR="003F5D4E" w:rsidRPr="009B38E1">
        <w:t>f</w:t>
      </w:r>
      <w:r w:rsidRPr="009B38E1">
        <w:t>ocus:</w:t>
      </w:r>
    </w:p>
    <w:p w14:paraId="4BCCA427" w14:textId="149F6149" w:rsidR="004765BA" w:rsidRPr="009B38E1" w:rsidRDefault="004765BA" w:rsidP="003F5D4E">
      <w:pPr>
        <w:pStyle w:val="Bulletlist1"/>
      </w:pPr>
      <w:r w:rsidRPr="009B38E1">
        <w:t>Install temperature and humidity sensors with alerts</w:t>
      </w:r>
      <w:r w:rsidR="003F5D4E" w:rsidRPr="009B38E1">
        <w:t>.</w:t>
      </w:r>
    </w:p>
    <w:p w14:paraId="04C23F44" w14:textId="4163DA8D" w:rsidR="004765BA" w:rsidRPr="009B38E1" w:rsidRDefault="004765BA" w:rsidP="003F5D4E">
      <w:pPr>
        <w:pStyle w:val="Bulletlist1"/>
      </w:pPr>
      <w:r w:rsidRPr="009B38E1">
        <w:t>Rely on manual checks</w:t>
      </w:r>
      <w:r w:rsidR="003F5D4E" w:rsidRPr="009B38E1">
        <w:t>.</w:t>
      </w:r>
    </w:p>
    <w:p w14:paraId="586E23C2" w14:textId="2EC4336F" w:rsidR="00876E7D" w:rsidRPr="009B38E1" w:rsidRDefault="004765BA" w:rsidP="003F5D4E">
      <w:pPr>
        <w:pStyle w:val="Bulletlist1"/>
      </w:pPr>
      <w:r w:rsidRPr="009B38E1">
        <w:t>Use a basic fan and thermometer setup</w:t>
      </w:r>
      <w:r w:rsidR="003F5D4E" w:rsidRPr="009B38E1">
        <w:t>.</w:t>
      </w:r>
    </w:p>
    <w:p w14:paraId="0E9DA13D" w14:textId="77777777" w:rsidR="00876E7D" w:rsidRPr="009B38E1" w:rsidRDefault="00876E7D" w:rsidP="003F5D4E">
      <w:pPr>
        <w:pStyle w:val="NoSpacing"/>
        <w:rPr>
          <w:lang w:val="en-GB"/>
        </w:rPr>
      </w:pPr>
    </w:p>
    <w:p w14:paraId="6B6BC8C8" w14:textId="77777777" w:rsidR="00876E7D" w:rsidRPr="009B38E1" w:rsidRDefault="004765BA" w:rsidP="000627C2">
      <w:pPr>
        <w:pStyle w:val="Heading3"/>
      </w:pPr>
      <w:r w:rsidRPr="009B38E1">
        <w:t>Decision justification</w:t>
      </w:r>
    </w:p>
    <w:p w14:paraId="577BF764" w14:textId="485E7999" w:rsidR="004765BA" w:rsidRPr="009B38E1" w:rsidRDefault="004765BA" w:rsidP="003F5D4E">
      <w:pPr>
        <w:rPr>
          <w:b/>
        </w:rPr>
      </w:pPr>
      <w:r w:rsidRPr="009B38E1">
        <w:rPr>
          <w:lang w:eastAsia="en-GB"/>
        </w:rPr>
        <w:t>Answer the following questions now that you’ve made your recommendations:</w:t>
      </w:r>
    </w:p>
    <w:p w14:paraId="1CD5C36D" w14:textId="77777777" w:rsidR="003F5D4E" w:rsidRPr="009B38E1" w:rsidRDefault="004765BA" w:rsidP="003F5D4E">
      <w:pPr>
        <w:pStyle w:val="Numberlist"/>
        <w:numPr>
          <w:ilvl w:val="0"/>
          <w:numId w:val="165"/>
        </w:numPr>
      </w:pPr>
      <w:r w:rsidRPr="009B38E1">
        <w:t>Which security upgrade option would you suggest and why?</w:t>
      </w:r>
    </w:p>
    <w:p w14:paraId="391A83E8" w14:textId="77777777" w:rsidR="003F5D4E" w:rsidRPr="009B38E1" w:rsidRDefault="003F5D4E" w:rsidP="003F5D4E">
      <w:pPr>
        <w:pStyle w:val="Numberlist"/>
        <w:numPr>
          <w:ilvl w:val="0"/>
          <w:numId w:val="0"/>
        </w:numPr>
        <w:ind w:left="851"/>
      </w:pPr>
    </w:p>
    <w:p w14:paraId="7EE2DA5F" w14:textId="4FB6F67A" w:rsidR="004765BA" w:rsidRPr="009B38E1" w:rsidRDefault="004765BA" w:rsidP="003F5D4E">
      <w:pPr>
        <w:pStyle w:val="Numberlist"/>
        <w:numPr>
          <w:ilvl w:val="0"/>
          <w:numId w:val="165"/>
        </w:numPr>
      </w:pPr>
      <w:r w:rsidRPr="009B38E1">
        <w:rPr>
          <w:rFonts w:asciiTheme="minorHAnsi" w:hAnsiTheme="minorHAnsi"/>
          <w:szCs w:val="24"/>
        </w:rPr>
        <w:t>What are the potential challenges of your choice, and how can they be addressed?</w:t>
      </w:r>
    </w:p>
    <w:p w14:paraId="5FE05829" w14:textId="77777777" w:rsidR="004765BA" w:rsidRPr="009B38E1" w:rsidRDefault="004765BA" w:rsidP="00386729">
      <w:pPr>
        <w:rPr>
          <w:rFonts w:asciiTheme="minorHAnsi" w:hAnsiTheme="minorHAnsi"/>
          <w:szCs w:val="24"/>
        </w:rPr>
      </w:pPr>
    </w:p>
    <w:p w14:paraId="3CA2FB3B" w14:textId="12E563FA" w:rsidR="004765BA" w:rsidRPr="009B38E1" w:rsidRDefault="0051711F" w:rsidP="000627C2">
      <w:pPr>
        <w:pStyle w:val="Heading2"/>
      </w:pPr>
      <w:r w:rsidRPr="009B38E1">
        <w:t>Part</w:t>
      </w:r>
      <w:r w:rsidR="000627C2" w:rsidRPr="009B38E1">
        <w:t xml:space="preserve"> 3</w:t>
      </w:r>
      <w:r w:rsidR="004765BA" w:rsidRPr="009B38E1">
        <w:t xml:space="preserve">: Manual </w:t>
      </w:r>
      <w:r w:rsidR="003F5D4E" w:rsidRPr="009B38E1">
        <w:t>u</w:t>
      </w:r>
      <w:r w:rsidR="004765BA" w:rsidRPr="009B38E1">
        <w:t xml:space="preserve">pdate </w:t>
      </w:r>
      <w:r w:rsidR="003F5D4E" w:rsidRPr="009B38E1">
        <w:t>d</w:t>
      </w:r>
      <w:r w:rsidR="004765BA" w:rsidRPr="009B38E1">
        <w:t>eployment</w:t>
      </w:r>
    </w:p>
    <w:p w14:paraId="538CD435" w14:textId="68751B0F" w:rsidR="004765BA" w:rsidRPr="009B38E1" w:rsidRDefault="004765BA" w:rsidP="003F5D4E">
      <w:r w:rsidRPr="009B38E1">
        <w:t xml:space="preserve">Upgrade </w:t>
      </w:r>
      <w:r w:rsidR="003F5D4E" w:rsidRPr="009B38E1">
        <w:t>o</w:t>
      </w:r>
      <w:r w:rsidRPr="009B38E1">
        <w:t>ptions (choose one):</w:t>
      </w:r>
    </w:p>
    <w:p w14:paraId="5CB5E3EC" w14:textId="4C32D9EB" w:rsidR="004765BA" w:rsidRPr="009B38E1" w:rsidRDefault="004765BA" w:rsidP="003F5D4E">
      <w:pPr>
        <w:pStyle w:val="Bulletlist1"/>
      </w:pPr>
      <w:r w:rsidRPr="009B38E1">
        <w:t>Implement Windows Server Update Services (WSUS) or Linux package automation</w:t>
      </w:r>
      <w:r w:rsidR="003F5D4E" w:rsidRPr="009B38E1">
        <w:t>.</w:t>
      </w:r>
    </w:p>
    <w:p w14:paraId="48F5B970" w14:textId="55DEED8D" w:rsidR="004765BA" w:rsidRPr="009B38E1" w:rsidRDefault="004765BA" w:rsidP="003F5D4E">
      <w:pPr>
        <w:pStyle w:val="Bulletlist1"/>
      </w:pPr>
      <w:r w:rsidRPr="009B38E1">
        <w:t>Use third-party patch management software</w:t>
      </w:r>
      <w:r w:rsidR="003F5D4E" w:rsidRPr="009B38E1">
        <w:t>.</w:t>
      </w:r>
    </w:p>
    <w:p w14:paraId="15D7DC53" w14:textId="1BF42FF3" w:rsidR="004765BA" w:rsidRPr="009B38E1" w:rsidRDefault="004765BA" w:rsidP="003F5D4E">
      <w:pPr>
        <w:pStyle w:val="Bulletlist1"/>
      </w:pPr>
      <w:r w:rsidRPr="009B38E1">
        <w:t>Continue manual updates with a checklist</w:t>
      </w:r>
      <w:r w:rsidR="003F5D4E" w:rsidRPr="009B38E1">
        <w:t>.</w:t>
      </w:r>
    </w:p>
    <w:p w14:paraId="152C1F71" w14:textId="13CECA5A" w:rsidR="004765BA" w:rsidRPr="009B38E1" w:rsidRDefault="004765BA" w:rsidP="003F5D4E">
      <w:r w:rsidRPr="009B38E1">
        <w:lastRenderedPageBreak/>
        <w:t xml:space="preserve">Testing </w:t>
      </w:r>
      <w:r w:rsidR="003F5D4E" w:rsidRPr="009B38E1">
        <w:t>f</w:t>
      </w:r>
      <w:r w:rsidRPr="009B38E1">
        <w:t>ocus:</w:t>
      </w:r>
    </w:p>
    <w:p w14:paraId="58BEE9DF" w14:textId="34BF9B17" w:rsidR="004765BA" w:rsidRPr="009B38E1" w:rsidRDefault="004765BA" w:rsidP="003F5D4E">
      <w:pPr>
        <w:pStyle w:val="Bulletlist1"/>
      </w:pPr>
      <w:r w:rsidRPr="009B38E1">
        <w:t>Use a virtual test environment</w:t>
      </w:r>
      <w:r w:rsidR="003F5D4E" w:rsidRPr="009B38E1">
        <w:t>.</w:t>
      </w:r>
    </w:p>
    <w:p w14:paraId="2F1EF637" w14:textId="35AD9A25" w:rsidR="004765BA" w:rsidRPr="009B38E1" w:rsidRDefault="004765BA" w:rsidP="003F5D4E">
      <w:pPr>
        <w:pStyle w:val="Bulletlist1"/>
      </w:pPr>
      <w:r w:rsidRPr="009B38E1">
        <w:t>Test on a few non-critical machines</w:t>
      </w:r>
      <w:r w:rsidR="003F5D4E" w:rsidRPr="009B38E1">
        <w:t>.</w:t>
      </w:r>
    </w:p>
    <w:p w14:paraId="280C281F" w14:textId="632B86A9" w:rsidR="00B31234" w:rsidRPr="009B38E1" w:rsidRDefault="004765BA" w:rsidP="003F5D4E">
      <w:pPr>
        <w:pStyle w:val="Bulletlist1"/>
      </w:pPr>
      <w:r w:rsidRPr="009B38E1">
        <w:t>Deploy directly to all systems</w:t>
      </w:r>
      <w:r w:rsidR="003F5D4E" w:rsidRPr="009B38E1">
        <w:t>.</w:t>
      </w:r>
    </w:p>
    <w:p w14:paraId="1EF5595B" w14:textId="77777777" w:rsidR="003F5D4E" w:rsidRPr="009B38E1" w:rsidRDefault="003F5D4E" w:rsidP="003F5D4E">
      <w:pPr>
        <w:pStyle w:val="NoSpacing"/>
        <w:rPr>
          <w:lang w:val="en-GB"/>
        </w:rPr>
      </w:pPr>
    </w:p>
    <w:p w14:paraId="76C85AFF" w14:textId="5BFC3F23" w:rsidR="004765BA" w:rsidRPr="009B38E1" w:rsidRDefault="004765BA" w:rsidP="000627C2">
      <w:pPr>
        <w:pStyle w:val="Heading3"/>
      </w:pPr>
      <w:r w:rsidRPr="009B38E1">
        <w:t>Decision justification</w:t>
      </w:r>
    </w:p>
    <w:p w14:paraId="7F57CE50" w14:textId="77777777" w:rsidR="004765BA" w:rsidRPr="009B38E1" w:rsidRDefault="004765BA" w:rsidP="003F5D4E">
      <w:pPr>
        <w:rPr>
          <w:lang w:eastAsia="en-GB"/>
        </w:rPr>
      </w:pPr>
      <w:r w:rsidRPr="009B38E1">
        <w:rPr>
          <w:lang w:eastAsia="en-GB"/>
        </w:rPr>
        <w:t>Answer the following questions now that you’ve made your recommendations:</w:t>
      </w:r>
    </w:p>
    <w:p w14:paraId="407DA647" w14:textId="77777777" w:rsidR="003F5D4E" w:rsidRPr="009B38E1" w:rsidRDefault="004765BA" w:rsidP="003F5D4E">
      <w:pPr>
        <w:pStyle w:val="Numberlist"/>
        <w:numPr>
          <w:ilvl w:val="0"/>
          <w:numId w:val="166"/>
        </w:numPr>
      </w:pPr>
      <w:r w:rsidRPr="009B38E1">
        <w:t>Which update solution would you suggest and why?</w:t>
      </w:r>
    </w:p>
    <w:p w14:paraId="375E6CF3" w14:textId="77777777" w:rsidR="001427D5" w:rsidRPr="009B38E1" w:rsidRDefault="001427D5" w:rsidP="001427D5">
      <w:pPr>
        <w:pStyle w:val="Numberlist"/>
        <w:numPr>
          <w:ilvl w:val="0"/>
          <w:numId w:val="0"/>
        </w:numPr>
        <w:ind w:left="851"/>
      </w:pPr>
    </w:p>
    <w:p w14:paraId="58F83828" w14:textId="645B04A4" w:rsidR="003F4514" w:rsidRPr="009B38E1" w:rsidRDefault="004765BA" w:rsidP="001427D5">
      <w:pPr>
        <w:pStyle w:val="Numberlist"/>
        <w:numPr>
          <w:ilvl w:val="0"/>
          <w:numId w:val="166"/>
        </w:numPr>
      </w:pPr>
      <w:r w:rsidRPr="009B38E1">
        <w:rPr>
          <w:rFonts w:asciiTheme="minorHAnsi" w:hAnsiTheme="minorHAnsi"/>
          <w:szCs w:val="24"/>
        </w:rPr>
        <w:t>How will your decision improve deployment efficiencies?</w:t>
      </w:r>
    </w:p>
    <w:p w14:paraId="1213918A" w14:textId="77777777" w:rsidR="001427D5" w:rsidRPr="009B38E1" w:rsidRDefault="001427D5" w:rsidP="001427D5">
      <w:pPr>
        <w:pStyle w:val="Numberlist"/>
        <w:numPr>
          <w:ilvl w:val="0"/>
          <w:numId w:val="0"/>
        </w:numPr>
      </w:pPr>
    </w:p>
    <w:p w14:paraId="2850F71C" w14:textId="1045C22A" w:rsidR="004765BA" w:rsidRPr="009B38E1" w:rsidRDefault="004765BA" w:rsidP="0051711F">
      <w:pPr>
        <w:pStyle w:val="Heading2"/>
        <w:rPr>
          <w:rFonts w:eastAsia="Times New Roman" w:cs="Times New Roman"/>
          <w:kern w:val="0"/>
          <w:lang w:eastAsia="en-GB"/>
          <w14:ligatures w14:val="none"/>
        </w:rPr>
      </w:pPr>
      <w:r w:rsidRPr="009B38E1">
        <w:t xml:space="preserve">Reflection </w:t>
      </w:r>
    </w:p>
    <w:p w14:paraId="48BC635A" w14:textId="77777777" w:rsidR="001427D5" w:rsidRPr="009B38E1" w:rsidRDefault="004765BA" w:rsidP="001427D5">
      <w:pPr>
        <w:pStyle w:val="Numberlist"/>
        <w:numPr>
          <w:ilvl w:val="0"/>
          <w:numId w:val="167"/>
        </w:numPr>
        <w:rPr>
          <w:b/>
          <w:bCs/>
        </w:rPr>
      </w:pPr>
      <w:r w:rsidRPr="009B38E1">
        <w:t>How will success be measured post-upgrade (</w:t>
      </w:r>
      <w:r w:rsidR="001427D5" w:rsidRPr="009B38E1">
        <w:t>for example,</w:t>
      </w:r>
      <w:r w:rsidRPr="009B38E1">
        <w:t xml:space="preserve"> uptime, deployment speed, security audits)</w:t>
      </w:r>
      <w:r w:rsidR="001427D5" w:rsidRPr="009B38E1">
        <w:t>?</w:t>
      </w:r>
    </w:p>
    <w:p w14:paraId="68AB6722" w14:textId="77777777" w:rsidR="001427D5" w:rsidRPr="009B38E1" w:rsidRDefault="001427D5" w:rsidP="001427D5">
      <w:pPr>
        <w:pStyle w:val="Numberlist"/>
        <w:numPr>
          <w:ilvl w:val="0"/>
          <w:numId w:val="0"/>
        </w:numPr>
        <w:ind w:left="851"/>
        <w:rPr>
          <w:b/>
          <w:bCs/>
        </w:rPr>
      </w:pPr>
    </w:p>
    <w:p w14:paraId="4E4EEC63" w14:textId="77777777" w:rsidR="001427D5" w:rsidRPr="009B38E1" w:rsidRDefault="004765BA" w:rsidP="001427D5">
      <w:pPr>
        <w:pStyle w:val="Numberlist"/>
        <w:numPr>
          <w:ilvl w:val="0"/>
          <w:numId w:val="167"/>
        </w:numPr>
        <w:rPr>
          <w:b/>
          <w:bCs/>
        </w:rPr>
      </w:pPr>
      <w:r w:rsidRPr="009B38E1">
        <w:rPr>
          <w:rFonts w:asciiTheme="minorHAnsi" w:hAnsiTheme="minorHAnsi"/>
          <w:szCs w:val="24"/>
        </w:rPr>
        <w:t>Which of the upgrade decision do you believe will have a long-term impact on the business? Why?</w:t>
      </w:r>
    </w:p>
    <w:p w14:paraId="44CF64E9" w14:textId="77777777" w:rsidR="001427D5" w:rsidRPr="009B38E1" w:rsidRDefault="001427D5" w:rsidP="001427D5">
      <w:pPr>
        <w:pStyle w:val="ListParagraph"/>
        <w:rPr>
          <w:rFonts w:asciiTheme="minorHAnsi" w:hAnsiTheme="minorHAnsi"/>
          <w:szCs w:val="24"/>
        </w:rPr>
      </w:pPr>
    </w:p>
    <w:p w14:paraId="49774CA9" w14:textId="77777777" w:rsidR="001427D5" w:rsidRPr="009B38E1" w:rsidRDefault="004765BA" w:rsidP="001427D5">
      <w:pPr>
        <w:pStyle w:val="Numberlist"/>
        <w:numPr>
          <w:ilvl w:val="0"/>
          <w:numId w:val="167"/>
        </w:numPr>
        <w:rPr>
          <w:b/>
          <w:bCs/>
        </w:rPr>
      </w:pPr>
      <w:r w:rsidRPr="009B38E1">
        <w:rPr>
          <w:rFonts w:asciiTheme="minorHAnsi" w:hAnsiTheme="minorHAnsi"/>
          <w:szCs w:val="24"/>
        </w:rPr>
        <w:t>What potential resistance might come from staff or departments? How would you address it?</w:t>
      </w:r>
    </w:p>
    <w:p w14:paraId="00C4C9E9" w14:textId="77777777" w:rsidR="001427D5" w:rsidRPr="009B38E1" w:rsidRDefault="001427D5" w:rsidP="001427D5">
      <w:pPr>
        <w:pStyle w:val="ListParagraph"/>
        <w:rPr>
          <w:rFonts w:asciiTheme="minorHAnsi" w:hAnsiTheme="minorHAnsi"/>
          <w:szCs w:val="24"/>
        </w:rPr>
      </w:pPr>
    </w:p>
    <w:p w14:paraId="79F8AD64" w14:textId="77777777" w:rsidR="001427D5" w:rsidRPr="009B38E1" w:rsidRDefault="004765BA" w:rsidP="001427D5">
      <w:pPr>
        <w:pStyle w:val="Numberlist"/>
        <w:numPr>
          <w:ilvl w:val="0"/>
          <w:numId w:val="167"/>
        </w:numPr>
        <w:rPr>
          <w:b/>
          <w:bCs/>
        </w:rPr>
      </w:pPr>
      <w:r w:rsidRPr="009B38E1">
        <w:rPr>
          <w:rFonts w:asciiTheme="minorHAnsi" w:hAnsiTheme="minorHAnsi"/>
          <w:szCs w:val="24"/>
        </w:rPr>
        <w:t>If one part of the upgrade failed (</w:t>
      </w:r>
      <w:r w:rsidR="001427D5" w:rsidRPr="009B38E1">
        <w:rPr>
          <w:rFonts w:asciiTheme="minorHAnsi" w:hAnsiTheme="minorHAnsi"/>
          <w:szCs w:val="24"/>
        </w:rPr>
        <w:t>for example,</w:t>
      </w:r>
      <w:r w:rsidRPr="009B38E1">
        <w:rPr>
          <w:rFonts w:asciiTheme="minorHAnsi" w:hAnsiTheme="minorHAnsi"/>
          <w:szCs w:val="24"/>
        </w:rPr>
        <w:t xml:space="preserve"> patch automation), what contingency would you have?</w:t>
      </w:r>
    </w:p>
    <w:p w14:paraId="5420CD23" w14:textId="77777777" w:rsidR="001427D5" w:rsidRPr="009B38E1" w:rsidRDefault="001427D5" w:rsidP="001427D5">
      <w:pPr>
        <w:pStyle w:val="ListParagraph"/>
        <w:rPr>
          <w:rFonts w:asciiTheme="minorHAnsi" w:hAnsiTheme="minorHAnsi"/>
          <w:szCs w:val="24"/>
        </w:rPr>
      </w:pPr>
    </w:p>
    <w:p w14:paraId="7F453D2F" w14:textId="7DA33A18" w:rsidR="004765BA" w:rsidRPr="009B38E1" w:rsidRDefault="004765BA" w:rsidP="001427D5">
      <w:pPr>
        <w:pStyle w:val="Numberlist"/>
        <w:numPr>
          <w:ilvl w:val="0"/>
          <w:numId w:val="167"/>
        </w:numPr>
        <w:rPr>
          <w:b/>
          <w:bCs/>
        </w:rPr>
      </w:pPr>
      <w:r w:rsidRPr="009B38E1">
        <w:rPr>
          <w:rFonts w:asciiTheme="minorHAnsi" w:hAnsiTheme="minorHAnsi"/>
          <w:szCs w:val="24"/>
        </w:rPr>
        <w:t>How can you apply this knowledge in your organisation?</w:t>
      </w:r>
    </w:p>
    <w:p w14:paraId="0F6838F7" w14:textId="77777777" w:rsidR="004765BA" w:rsidRPr="009B38E1" w:rsidRDefault="004765BA" w:rsidP="00386729">
      <w:pPr>
        <w:rPr>
          <w:rFonts w:asciiTheme="minorHAnsi" w:hAnsiTheme="minorHAnsi"/>
          <w:szCs w:val="24"/>
        </w:rPr>
      </w:pPr>
    </w:p>
    <w:p w14:paraId="4561458C" w14:textId="56FA719A" w:rsidR="004765BA" w:rsidRPr="009B38E1" w:rsidRDefault="00B31234" w:rsidP="00B31234">
      <w:pPr>
        <w:pStyle w:val="Heading1"/>
        <w:ind w:left="1134" w:hanging="1134"/>
      </w:pPr>
      <w:bookmarkStart w:id="16" w:name="_Toc205455923"/>
      <w:r w:rsidRPr="009B38E1">
        <w:lastRenderedPageBreak/>
        <w:t>Activity</w:t>
      </w:r>
      <w:r w:rsidR="004765BA" w:rsidRPr="009B38E1">
        <w:t xml:space="preserve"> 12: System </w:t>
      </w:r>
      <w:r w:rsidR="001427D5" w:rsidRPr="009B38E1">
        <w:t>p</w:t>
      </w:r>
      <w:r w:rsidR="004765BA" w:rsidRPr="009B38E1">
        <w:t xml:space="preserve">erformance </w:t>
      </w:r>
      <w:r w:rsidR="001427D5" w:rsidRPr="009B38E1">
        <w:t>i</w:t>
      </w:r>
      <w:r w:rsidR="004765BA" w:rsidRPr="009B38E1">
        <w:t>mprovement</w:t>
      </w:r>
      <w:bookmarkEnd w:id="16"/>
    </w:p>
    <w:p w14:paraId="3FB5EADE" w14:textId="0D23F50D" w:rsidR="004765BA" w:rsidRPr="009B38E1" w:rsidRDefault="004765BA" w:rsidP="003F4514">
      <w:pPr>
        <w:pStyle w:val="Heading2"/>
      </w:pPr>
      <w:r w:rsidRPr="009B38E1">
        <w:t>Scenario</w:t>
      </w:r>
    </w:p>
    <w:p w14:paraId="41002CC7" w14:textId="77777777" w:rsidR="004765BA" w:rsidRPr="009B38E1" w:rsidRDefault="004765BA" w:rsidP="001427D5">
      <w:r w:rsidRPr="009B38E1">
        <w:t>You are an IT advisor for a growing professional services firm that has recently experienced frequent slowdowns, intermittent network outages, and inconsistent system response times. Employee productivity and customer satisfaction have begun to decline.</w:t>
      </w:r>
    </w:p>
    <w:p w14:paraId="3EC297DF" w14:textId="33129150" w:rsidR="004765BA" w:rsidRPr="009B38E1" w:rsidRDefault="00B31234" w:rsidP="00B31234">
      <w:pPr>
        <w:spacing w:after="160" w:line="259" w:lineRule="auto"/>
        <w:rPr>
          <w:rFonts w:asciiTheme="minorHAnsi" w:hAnsiTheme="minorHAnsi"/>
          <w:szCs w:val="24"/>
        </w:rPr>
      </w:pPr>
      <w:r w:rsidRPr="009B38E1">
        <w:rPr>
          <w:rFonts w:asciiTheme="minorHAnsi" w:hAnsiTheme="minorHAnsi"/>
          <w:szCs w:val="24"/>
        </w:rPr>
        <w:t>An internal review has identified the following challenges:</w:t>
      </w:r>
    </w:p>
    <w:p w14:paraId="4A492E16" w14:textId="641A66B6" w:rsidR="004765BA" w:rsidRPr="009B38E1" w:rsidRDefault="00B31234" w:rsidP="001427D5">
      <w:pPr>
        <w:pStyle w:val="Bulletlist1"/>
      </w:pPr>
      <w:r w:rsidRPr="009B38E1">
        <w:rPr>
          <w:b/>
          <w:bCs/>
        </w:rPr>
        <w:t>Aging infrastructure:</w:t>
      </w:r>
      <w:r w:rsidRPr="009B38E1">
        <w:t xml:space="preserve"> Some network switches and servers are over </w:t>
      </w:r>
      <w:r w:rsidR="001427D5" w:rsidRPr="009B38E1">
        <w:t>five</w:t>
      </w:r>
      <w:r w:rsidRPr="009B38E1">
        <w:t xml:space="preserve"> years old.</w:t>
      </w:r>
    </w:p>
    <w:p w14:paraId="7479E74B" w14:textId="6A6B397B" w:rsidR="004765BA" w:rsidRPr="009B38E1" w:rsidRDefault="00B31234" w:rsidP="001427D5">
      <w:pPr>
        <w:pStyle w:val="Bulletlist1"/>
      </w:pPr>
      <w:r w:rsidRPr="009B38E1">
        <w:rPr>
          <w:b/>
          <w:bCs/>
        </w:rPr>
        <w:t>Unscheduled downtime:</w:t>
      </w:r>
      <w:r w:rsidRPr="009B38E1">
        <w:t xml:space="preserve"> Unexpected system outages due to hardware/software failure.</w:t>
      </w:r>
    </w:p>
    <w:p w14:paraId="55CEB175" w14:textId="7B9F91F1" w:rsidR="004765BA" w:rsidRPr="009B38E1" w:rsidRDefault="00B31234" w:rsidP="001427D5">
      <w:pPr>
        <w:pStyle w:val="Bulletlist1"/>
      </w:pPr>
      <w:r w:rsidRPr="009B38E1">
        <w:rPr>
          <w:b/>
          <w:bCs/>
        </w:rPr>
        <w:t>No formal maintenance plan:</w:t>
      </w:r>
      <w:r w:rsidRPr="009B38E1">
        <w:t xml:space="preserve"> Issues are fixed reactively as they occur (</w:t>
      </w:r>
      <w:r w:rsidR="009B5D9A" w:rsidRPr="009B38E1">
        <w:t>‘</w:t>
      </w:r>
      <w:r w:rsidRPr="009B38E1">
        <w:t>firefighting mode</w:t>
      </w:r>
      <w:r w:rsidR="009B5D9A" w:rsidRPr="009B38E1">
        <w:t>’</w:t>
      </w:r>
      <w:r w:rsidRPr="009B38E1">
        <w:t>).</w:t>
      </w:r>
    </w:p>
    <w:p w14:paraId="757ABDA7" w14:textId="77777777" w:rsidR="004765BA" w:rsidRPr="009B38E1" w:rsidRDefault="004765BA" w:rsidP="00550C49">
      <w:pPr>
        <w:rPr>
          <w:rFonts w:asciiTheme="minorHAnsi" w:hAnsiTheme="minorHAnsi"/>
          <w:szCs w:val="24"/>
        </w:rPr>
      </w:pPr>
      <w:r w:rsidRPr="009B38E1">
        <w:rPr>
          <w:rFonts w:asciiTheme="minorHAnsi" w:hAnsiTheme="minorHAnsi"/>
          <w:szCs w:val="24"/>
        </w:rPr>
        <w:t>Your team has been asked to recommend system performance improvements and select an appropriate IT maintenance strategy to sustain long-term reliability and efficiency.</w:t>
      </w:r>
    </w:p>
    <w:p w14:paraId="50244836" w14:textId="77777777" w:rsidR="009B5D9A" w:rsidRPr="009B38E1" w:rsidRDefault="009B5D9A" w:rsidP="009B5D9A">
      <w:pPr>
        <w:pStyle w:val="NoSpacing"/>
        <w:rPr>
          <w:lang w:val="en-GB"/>
        </w:rPr>
      </w:pPr>
    </w:p>
    <w:p w14:paraId="00CA9BF2" w14:textId="77777777" w:rsidR="004765BA" w:rsidRPr="009B38E1" w:rsidRDefault="004765BA" w:rsidP="003F4514">
      <w:pPr>
        <w:pStyle w:val="Heading2"/>
      </w:pPr>
      <w:r w:rsidRPr="009B38E1">
        <w:t xml:space="preserve">Objectives </w:t>
      </w:r>
    </w:p>
    <w:p w14:paraId="77CD3228" w14:textId="77777777" w:rsidR="004765BA" w:rsidRPr="009B38E1" w:rsidRDefault="004765BA" w:rsidP="00550C49">
      <w:pPr>
        <w:rPr>
          <w:rFonts w:asciiTheme="minorHAnsi" w:hAnsiTheme="minorHAnsi"/>
          <w:szCs w:val="24"/>
        </w:rPr>
      </w:pPr>
      <w:r w:rsidRPr="009B38E1">
        <w:rPr>
          <w:rFonts w:asciiTheme="minorHAnsi" w:hAnsiTheme="minorHAnsi"/>
          <w:szCs w:val="24"/>
        </w:rPr>
        <w:t>Analyse the issues and make decisions for each phase below. For each, choose a maintenance strategy and justify your choice.</w:t>
      </w:r>
    </w:p>
    <w:p w14:paraId="6E84762E" w14:textId="77777777" w:rsidR="009B5D9A" w:rsidRPr="009B38E1" w:rsidRDefault="009B5D9A" w:rsidP="009B5D9A">
      <w:pPr>
        <w:pStyle w:val="NoSpacing"/>
        <w:rPr>
          <w:lang w:val="en-GB"/>
        </w:rPr>
      </w:pPr>
    </w:p>
    <w:p w14:paraId="160A1EEC" w14:textId="488B6849" w:rsidR="004765BA" w:rsidRPr="009B38E1" w:rsidRDefault="003F4514" w:rsidP="003F4514">
      <w:pPr>
        <w:pStyle w:val="Heading2"/>
      </w:pPr>
      <w:r w:rsidRPr="009B38E1">
        <w:t>Part</w:t>
      </w:r>
      <w:r w:rsidR="004765BA" w:rsidRPr="009B38E1">
        <w:t xml:space="preserve"> 1: Addressing </w:t>
      </w:r>
      <w:r w:rsidR="009B5D9A" w:rsidRPr="009B38E1">
        <w:t>a</w:t>
      </w:r>
      <w:r w:rsidR="004765BA" w:rsidRPr="009B38E1">
        <w:t xml:space="preserve">ging </w:t>
      </w:r>
      <w:r w:rsidR="009B5D9A" w:rsidRPr="009B38E1">
        <w:t>i</w:t>
      </w:r>
      <w:r w:rsidR="004765BA" w:rsidRPr="009B38E1">
        <w:t>nfrastructure</w:t>
      </w:r>
    </w:p>
    <w:p w14:paraId="1D510274" w14:textId="7B7A2082" w:rsidR="004765BA" w:rsidRPr="009B38E1" w:rsidRDefault="004765BA" w:rsidP="00550C49">
      <w:pPr>
        <w:rPr>
          <w:rFonts w:asciiTheme="minorHAnsi" w:hAnsiTheme="minorHAnsi"/>
          <w:b/>
          <w:szCs w:val="24"/>
        </w:rPr>
      </w:pPr>
      <w:r w:rsidRPr="009B38E1">
        <w:rPr>
          <w:rFonts w:asciiTheme="minorHAnsi" w:hAnsiTheme="minorHAnsi"/>
          <w:b/>
          <w:szCs w:val="24"/>
        </w:rPr>
        <w:t>Objective</w:t>
      </w:r>
      <w:r w:rsidR="00B31234" w:rsidRPr="009B38E1">
        <w:rPr>
          <w:rFonts w:asciiTheme="minorHAnsi" w:hAnsiTheme="minorHAnsi"/>
          <w:b/>
          <w:szCs w:val="24"/>
        </w:rPr>
        <w:t xml:space="preserve">: </w:t>
      </w:r>
      <w:r w:rsidRPr="009B38E1">
        <w:rPr>
          <w:rFonts w:asciiTheme="minorHAnsi" w:hAnsiTheme="minorHAnsi"/>
          <w:szCs w:val="24"/>
        </w:rPr>
        <w:t>Reduce system lag and risk of hardware failure.</w:t>
      </w:r>
    </w:p>
    <w:p w14:paraId="47D7D0E4" w14:textId="432CE1A5" w:rsidR="004765BA" w:rsidRPr="009B38E1" w:rsidRDefault="004765BA" w:rsidP="00550C49">
      <w:pPr>
        <w:rPr>
          <w:rFonts w:asciiTheme="minorHAnsi" w:hAnsiTheme="minorHAnsi"/>
          <w:bCs/>
          <w:szCs w:val="24"/>
        </w:rPr>
      </w:pPr>
      <w:r w:rsidRPr="009B38E1">
        <w:rPr>
          <w:rFonts w:asciiTheme="minorHAnsi" w:hAnsiTheme="minorHAnsi"/>
          <w:bCs/>
          <w:szCs w:val="24"/>
        </w:rPr>
        <w:t>Choose a maintenance approach</w:t>
      </w:r>
      <w:r w:rsidR="009B5D9A" w:rsidRPr="009B38E1">
        <w:rPr>
          <w:rFonts w:asciiTheme="minorHAnsi" w:hAnsiTheme="minorHAnsi"/>
          <w:bCs/>
          <w:szCs w:val="24"/>
        </w:rPr>
        <w:t>:</w:t>
      </w:r>
    </w:p>
    <w:p w14:paraId="3D758FDF" w14:textId="6C7239F1" w:rsidR="004765BA" w:rsidRPr="009B38E1" w:rsidRDefault="004765BA" w:rsidP="009B5D9A">
      <w:pPr>
        <w:pStyle w:val="Numberlist"/>
        <w:numPr>
          <w:ilvl w:val="0"/>
          <w:numId w:val="168"/>
        </w:numPr>
      </w:pPr>
      <w:r w:rsidRPr="009B38E1">
        <w:rPr>
          <w:b/>
        </w:rPr>
        <w:t xml:space="preserve">Corrective </w:t>
      </w:r>
      <w:r w:rsidR="00B31234" w:rsidRPr="009B38E1">
        <w:rPr>
          <w:b/>
        </w:rPr>
        <w:t>m</w:t>
      </w:r>
      <w:r w:rsidRPr="009B38E1">
        <w:rPr>
          <w:b/>
        </w:rPr>
        <w:t>aintenance</w:t>
      </w:r>
      <w:r w:rsidR="00B31234" w:rsidRPr="009B38E1">
        <w:rPr>
          <w:b/>
        </w:rPr>
        <w:t>:</w:t>
      </w:r>
      <w:r w:rsidR="00B31234" w:rsidRPr="009B38E1">
        <w:t xml:space="preserve"> </w:t>
      </w:r>
      <w:r w:rsidRPr="009B38E1">
        <w:t>Replace/repair components only after they fail.</w:t>
      </w:r>
    </w:p>
    <w:p w14:paraId="621D3E11" w14:textId="699FDB6E" w:rsidR="004765BA" w:rsidRPr="009B38E1" w:rsidRDefault="004765BA" w:rsidP="009B5D9A">
      <w:pPr>
        <w:pStyle w:val="Numberlist"/>
      </w:pPr>
      <w:r w:rsidRPr="009B38E1">
        <w:rPr>
          <w:b/>
        </w:rPr>
        <w:t xml:space="preserve">Preventive </w:t>
      </w:r>
      <w:r w:rsidR="00B31234" w:rsidRPr="009B38E1">
        <w:rPr>
          <w:b/>
        </w:rPr>
        <w:t>m</w:t>
      </w:r>
      <w:r w:rsidRPr="009B38E1">
        <w:rPr>
          <w:b/>
        </w:rPr>
        <w:t>aintenance</w:t>
      </w:r>
      <w:r w:rsidR="00B31234" w:rsidRPr="009B38E1">
        <w:rPr>
          <w:b/>
        </w:rPr>
        <w:t>:</w:t>
      </w:r>
      <w:r w:rsidRPr="009B38E1">
        <w:t xml:space="preserve"> Schedule regular hardware checks and upgrades based on manufacturer guidelines.</w:t>
      </w:r>
    </w:p>
    <w:p w14:paraId="1F7BADF7" w14:textId="1D55E734" w:rsidR="004765BA" w:rsidRPr="009B38E1" w:rsidRDefault="004765BA" w:rsidP="009B5D9A">
      <w:pPr>
        <w:pStyle w:val="Numberlist"/>
      </w:pPr>
      <w:r w:rsidRPr="009B38E1">
        <w:rPr>
          <w:b/>
        </w:rPr>
        <w:t xml:space="preserve">Predictive </w:t>
      </w:r>
      <w:r w:rsidR="00B31234" w:rsidRPr="009B38E1">
        <w:rPr>
          <w:b/>
        </w:rPr>
        <w:t>m</w:t>
      </w:r>
      <w:r w:rsidRPr="009B38E1">
        <w:rPr>
          <w:b/>
        </w:rPr>
        <w:t>aintenance</w:t>
      </w:r>
      <w:r w:rsidR="00B31234" w:rsidRPr="009B38E1">
        <w:rPr>
          <w:b/>
        </w:rPr>
        <w:t>:</w:t>
      </w:r>
      <w:r w:rsidRPr="009B38E1">
        <w:t xml:space="preserve"> Use monitoring tools to replace hardware based on usage patterns or failure predictions.</w:t>
      </w:r>
    </w:p>
    <w:p w14:paraId="4C998627" w14:textId="77777777" w:rsidR="009B5D9A" w:rsidRPr="009B38E1" w:rsidRDefault="009B5D9A" w:rsidP="009B5D9A">
      <w:pPr>
        <w:pStyle w:val="NoSpacing"/>
        <w:rPr>
          <w:lang w:val="en-GB"/>
        </w:rPr>
      </w:pPr>
    </w:p>
    <w:p w14:paraId="66CDA3AF" w14:textId="34824A02" w:rsidR="004765BA" w:rsidRPr="009B38E1" w:rsidRDefault="004765BA" w:rsidP="003F4514">
      <w:pPr>
        <w:pStyle w:val="Heading3"/>
      </w:pPr>
      <w:r w:rsidRPr="009B38E1">
        <w:t>Decision justification</w:t>
      </w:r>
    </w:p>
    <w:p w14:paraId="70C0730F" w14:textId="4BD08EE7" w:rsidR="004765BA" w:rsidRPr="009B38E1" w:rsidRDefault="004765BA" w:rsidP="009B5D9A">
      <w:r w:rsidRPr="009B38E1">
        <w:t>Which strategy will you choose and why?</w:t>
      </w:r>
    </w:p>
    <w:p w14:paraId="422E1979" w14:textId="77777777" w:rsidR="00B31234" w:rsidRPr="009B38E1" w:rsidRDefault="00B31234" w:rsidP="00105D34">
      <w:pPr>
        <w:ind w:left="360"/>
        <w:rPr>
          <w:rFonts w:asciiTheme="minorHAnsi" w:hAnsiTheme="minorHAnsi"/>
          <w:szCs w:val="24"/>
        </w:rPr>
      </w:pPr>
    </w:p>
    <w:p w14:paraId="17A9F8DB" w14:textId="01A91129" w:rsidR="004765BA" w:rsidRPr="009B38E1" w:rsidRDefault="003F4514" w:rsidP="003F4514">
      <w:pPr>
        <w:pStyle w:val="Heading2"/>
      </w:pPr>
      <w:r w:rsidRPr="009B38E1">
        <w:lastRenderedPageBreak/>
        <w:t>Part</w:t>
      </w:r>
      <w:r w:rsidR="004765BA" w:rsidRPr="009B38E1">
        <w:t xml:space="preserve"> 2: Improving </w:t>
      </w:r>
      <w:r w:rsidR="009B5D9A" w:rsidRPr="009B38E1">
        <w:t>n</w:t>
      </w:r>
      <w:r w:rsidR="004765BA" w:rsidRPr="009B38E1">
        <w:t xml:space="preserve">etwork </w:t>
      </w:r>
      <w:r w:rsidR="009B5D9A" w:rsidRPr="009B38E1">
        <w:t>p</w:t>
      </w:r>
      <w:r w:rsidR="004765BA" w:rsidRPr="009B38E1">
        <w:t>erformance</w:t>
      </w:r>
    </w:p>
    <w:p w14:paraId="55400FAC" w14:textId="6C82CBD6" w:rsidR="004765BA" w:rsidRPr="009B38E1" w:rsidRDefault="004765BA" w:rsidP="00550C49">
      <w:pPr>
        <w:rPr>
          <w:rFonts w:asciiTheme="minorHAnsi" w:hAnsiTheme="minorHAnsi"/>
          <w:szCs w:val="24"/>
        </w:rPr>
      </w:pPr>
      <w:r w:rsidRPr="009B38E1">
        <w:rPr>
          <w:rFonts w:asciiTheme="minorHAnsi" w:hAnsiTheme="minorHAnsi"/>
          <w:b/>
          <w:szCs w:val="24"/>
        </w:rPr>
        <w:t>Objective:</w:t>
      </w:r>
      <w:r w:rsidRPr="009B38E1">
        <w:rPr>
          <w:rFonts w:asciiTheme="minorHAnsi" w:hAnsiTheme="minorHAnsi"/>
          <w:szCs w:val="24"/>
        </w:rPr>
        <w:t xml:space="preserve"> Minimi</w:t>
      </w:r>
      <w:r w:rsidR="00B31234" w:rsidRPr="009B38E1">
        <w:rPr>
          <w:rFonts w:asciiTheme="minorHAnsi" w:hAnsiTheme="minorHAnsi"/>
          <w:szCs w:val="24"/>
        </w:rPr>
        <w:t>s</w:t>
      </w:r>
      <w:r w:rsidRPr="009B38E1">
        <w:rPr>
          <w:rFonts w:asciiTheme="minorHAnsi" w:hAnsiTheme="minorHAnsi"/>
          <w:szCs w:val="24"/>
        </w:rPr>
        <w:t>e downtime and latency.</w:t>
      </w:r>
    </w:p>
    <w:p w14:paraId="15A62469" w14:textId="4106565C" w:rsidR="004765BA" w:rsidRPr="009B38E1" w:rsidRDefault="004765BA" w:rsidP="00550C49">
      <w:pPr>
        <w:rPr>
          <w:rFonts w:asciiTheme="minorHAnsi" w:hAnsiTheme="minorHAnsi"/>
          <w:b/>
          <w:bCs/>
          <w:szCs w:val="24"/>
        </w:rPr>
      </w:pPr>
      <w:r w:rsidRPr="009B38E1">
        <w:rPr>
          <w:rFonts w:asciiTheme="minorHAnsi" w:hAnsiTheme="minorHAnsi"/>
          <w:b/>
          <w:szCs w:val="24"/>
        </w:rPr>
        <w:t>Choose a maintenance approach</w:t>
      </w:r>
    </w:p>
    <w:p w14:paraId="21CF8B57" w14:textId="37D6C81C" w:rsidR="004765BA" w:rsidRPr="009B38E1" w:rsidRDefault="004765BA" w:rsidP="009B5D9A">
      <w:pPr>
        <w:pStyle w:val="Numberlist"/>
        <w:numPr>
          <w:ilvl w:val="0"/>
          <w:numId w:val="170"/>
        </w:numPr>
      </w:pPr>
      <w:r w:rsidRPr="009B38E1">
        <w:rPr>
          <w:b/>
        </w:rPr>
        <w:t xml:space="preserve">Reactive </w:t>
      </w:r>
      <w:r w:rsidR="009B5D9A" w:rsidRPr="009B38E1">
        <w:rPr>
          <w:b/>
        </w:rPr>
        <w:t>s</w:t>
      </w:r>
      <w:r w:rsidRPr="009B38E1">
        <w:rPr>
          <w:b/>
        </w:rPr>
        <w:t>upport</w:t>
      </w:r>
      <w:r w:rsidR="00B31234" w:rsidRPr="009B38E1">
        <w:rPr>
          <w:b/>
        </w:rPr>
        <w:t>:</w:t>
      </w:r>
      <w:r w:rsidRPr="009B38E1">
        <w:t xml:space="preserve"> Fix issues as they occur, logging incidents for analysis.</w:t>
      </w:r>
    </w:p>
    <w:p w14:paraId="32214F1D" w14:textId="1990E5EB" w:rsidR="004765BA" w:rsidRPr="009B38E1" w:rsidRDefault="004765BA" w:rsidP="009B5D9A">
      <w:pPr>
        <w:pStyle w:val="Numberlist"/>
      </w:pPr>
      <w:r w:rsidRPr="009B38E1">
        <w:rPr>
          <w:b/>
        </w:rPr>
        <w:t xml:space="preserve">Proactive </w:t>
      </w:r>
      <w:r w:rsidR="009B5D9A" w:rsidRPr="009B38E1">
        <w:rPr>
          <w:b/>
        </w:rPr>
        <w:t>m</w:t>
      </w:r>
      <w:r w:rsidRPr="009B38E1">
        <w:rPr>
          <w:b/>
        </w:rPr>
        <w:t>onitoring</w:t>
      </w:r>
      <w:r w:rsidR="00B31234" w:rsidRPr="009B38E1">
        <w:rPr>
          <w:b/>
        </w:rPr>
        <w:t>:</w:t>
      </w:r>
      <w:r w:rsidRPr="009B38E1">
        <w:t xml:space="preserve"> Implement network monitoring tools with alert thresholds.</w:t>
      </w:r>
    </w:p>
    <w:p w14:paraId="61D04A97" w14:textId="1902FE0A" w:rsidR="004765BA" w:rsidRPr="009B38E1" w:rsidRDefault="004765BA" w:rsidP="009B5D9A">
      <w:pPr>
        <w:pStyle w:val="Numberlist"/>
      </w:pPr>
      <w:r w:rsidRPr="009B38E1">
        <w:rPr>
          <w:b/>
        </w:rPr>
        <w:t xml:space="preserve">Capacity </w:t>
      </w:r>
      <w:r w:rsidR="009B5D9A" w:rsidRPr="009B38E1">
        <w:rPr>
          <w:b/>
        </w:rPr>
        <w:t>planning and simulation</w:t>
      </w:r>
      <w:r w:rsidR="00B31234" w:rsidRPr="009B38E1">
        <w:rPr>
          <w:b/>
        </w:rPr>
        <w:t>:</w:t>
      </w:r>
      <w:r w:rsidRPr="009B38E1">
        <w:t xml:space="preserve"> Regularly simulate peak loads and plan for network upgrades before congestion occurs.</w:t>
      </w:r>
    </w:p>
    <w:p w14:paraId="6A1785E3" w14:textId="77777777" w:rsidR="009B5D9A" w:rsidRPr="009B38E1" w:rsidRDefault="009B5D9A" w:rsidP="009B5D9A">
      <w:pPr>
        <w:pStyle w:val="NoSpacing"/>
        <w:rPr>
          <w:lang w:val="en-GB"/>
        </w:rPr>
      </w:pPr>
    </w:p>
    <w:p w14:paraId="0ECA6384" w14:textId="4CEC5AB6" w:rsidR="004765BA" w:rsidRPr="009B38E1" w:rsidRDefault="004765BA" w:rsidP="003F4514">
      <w:pPr>
        <w:pStyle w:val="Heading3"/>
      </w:pPr>
      <w:r w:rsidRPr="009B38E1">
        <w:t>Decision justification</w:t>
      </w:r>
    </w:p>
    <w:p w14:paraId="23629D88" w14:textId="63E3F588" w:rsidR="004765BA" w:rsidRPr="009B38E1" w:rsidRDefault="004765BA" w:rsidP="009B5D9A">
      <w:r w:rsidRPr="009B38E1">
        <w:t>What is your strategy, and how will you measure its effectiveness?</w:t>
      </w:r>
    </w:p>
    <w:p w14:paraId="6C8A2EBE" w14:textId="77777777" w:rsidR="003F4514" w:rsidRPr="009B38E1" w:rsidRDefault="003F4514" w:rsidP="003F4514">
      <w:pPr>
        <w:spacing w:after="160" w:line="259" w:lineRule="auto"/>
        <w:rPr>
          <w:rFonts w:asciiTheme="minorHAnsi" w:hAnsiTheme="minorHAnsi"/>
          <w:szCs w:val="24"/>
        </w:rPr>
      </w:pPr>
    </w:p>
    <w:p w14:paraId="19422899" w14:textId="62B1EF01" w:rsidR="004765BA" w:rsidRPr="009B38E1" w:rsidRDefault="003F4514" w:rsidP="003F4514">
      <w:pPr>
        <w:pStyle w:val="Heading2"/>
      </w:pPr>
      <w:r w:rsidRPr="009B38E1">
        <w:t xml:space="preserve">Part </w:t>
      </w:r>
      <w:r w:rsidR="004765BA" w:rsidRPr="009B38E1">
        <w:t>3: Software/</w:t>
      </w:r>
      <w:r w:rsidR="009B5D9A" w:rsidRPr="009B38E1">
        <w:t>s</w:t>
      </w:r>
      <w:r w:rsidR="004765BA" w:rsidRPr="009B38E1">
        <w:t xml:space="preserve">ystem </w:t>
      </w:r>
      <w:r w:rsidR="009B5D9A" w:rsidRPr="009B38E1">
        <w:t>m</w:t>
      </w:r>
      <w:r w:rsidR="004765BA" w:rsidRPr="009B38E1">
        <w:t>aintenance</w:t>
      </w:r>
    </w:p>
    <w:p w14:paraId="49C103AF" w14:textId="2EAC7155" w:rsidR="004765BA" w:rsidRPr="009B38E1" w:rsidRDefault="004765BA" w:rsidP="00550C49">
      <w:pPr>
        <w:rPr>
          <w:rFonts w:asciiTheme="minorHAnsi" w:hAnsiTheme="minorHAnsi"/>
          <w:szCs w:val="24"/>
        </w:rPr>
      </w:pPr>
      <w:r w:rsidRPr="009B38E1">
        <w:rPr>
          <w:rFonts w:asciiTheme="minorHAnsi" w:hAnsiTheme="minorHAnsi"/>
          <w:b/>
          <w:szCs w:val="24"/>
        </w:rPr>
        <w:t>Objective</w:t>
      </w:r>
      <w:r w:rsidRPr="009B38E1">
        <w:rPr>
          <w:rFonts w:asciiTheme="minorHAnsi" w:hAnsiTheme="minorHAnsi"/>
          <w:szCs w:val="24"/>
        </w:rPr>
        <w:t>: Ensure application performance and security without disrupting business operations.</w:t>
      </w:r>
    </w:p>
    <w:p w14:paraId="0CB72E03" w14:textId="28849BED" w:rsidR="004765BA" w:rsidRPr="009B38E1" w:rsidRDefault="004765BA" w:rsidP="00550C49">
      <w:pPr>
        <w:rPr>
          <w:rFonts w:asciiTheme="minorHAnsi" w:hAnsiTheme="minorHAnsi"/>
          <w:b/>
          <w:bCs/>
          <w:szCs w:val="24"/>
        </w:rPr>
      </w:pPr>
      <w:r w:rsidRPr="009B38E1">
        <w:rPr>
          <w:rFonts w:asciiTheme="minorHAnsi" w:hAnsiTheme="minorHAnsi"/>
          <w:b/>
          <w:szCs w:val="24"/>
        </w:rPr>
        <w:t>Choose a maintenance approach</w:t>
      </w:r>
    </w:p>
    <w:p w14:paraId="6A6CEFF8" w14:textId="71EF82F6" w:rsidR="004765BA" w:rsidRPr="009B38E1" w:rsidRDefault="004765BA" w:rsidP="009B5D9A">
      <w:pPr>
        <w:pStyle w:val="Numberlist"/>
        <w:numPr>
          <w:ilvl w:val="0"/>
          <w:numId w:val="171"/>
        </w:numPr>
      </w:pPr>
      <w:r w:rsidRPr="009B38E1">
        <w:rPr>
          <w:b/>
          <w:bCs/>
        </w:rPr>
        <w:t xml:space="preserve">Scheduled </w:t>
      </w:r>
      <w:r w:rsidR="00B31234" w:rsidRPr="009B38E1">
        <w:rPr>
          <w:b/>
          <w:bCs/>
        </w:rPr>
        <w:t>p</w:t>
      </w:r>
      <w:r w:rsidRPr="009B38E1">
        <w:rPr>
          <w:b/>
          <w:bCs/>
        </w:rPr>
        <w:t xml:space="preserve">reventive </w:t>
      </w:r>
      <w:r w:rsidR="00B31234" w:rsidRPr="009B38E1">
        <w:rPr>
          <w:b/>
          <w:bCs/>
        </w:rPr>
        <w:t>u</w:t>
      </w:r>
      <w:r w:rsidRPr="009B38E1">
        <w:rPr>
          <w:b/>
          <w:bCs/>
        </w:rPr>
        <w:t>pdates</w:t>
      </w:r>
      <w:r w:rsidR="00B31234" w:rsidRPr="009B38E1">
        <w:rPr>
          <w:b/>
          <w:bCs/>
        </w:rPr>
        <w:t>:</w:t>
      </w:r>
      <w:r w:rsidR="00B31234" w:rsidRPr="009B38E1">
        <w:t xml:space="preserve"> </w:t>
      </w:r>
      <w:r w:rsidRPr="009B38E1">
        <w:t>Regular monthly patches and software maintenance windows.</w:t>
      </w:r>
    </w:p>
    <w:p w14:paraId="703EF6D9" w14:textId="2777EB45" w:rsidR="004765BA" w:rsidRPr="009B38E1" w:rsidRDefault="004765BA" w:rsidP="009B5D9A">
      <w:pPr>
        <w:pStyle w:val="Numberlist"/>
      </w:pPr>
      <w:r w:rsidRPr="009B38E1">
        <w:rPr>
          <w:b/>
          <w:bCs/>
        </w:rPr>
        <w:t xml:space="preserve">Predictive </w:t>
      </w:r>
      <w:r w:rsidR="00B31234" w:rsidRPr="009B38E1">
        <w:rPr>
          <w:b/>
          <w:bCs/>
        </w:rPr>
        <w:t>and</w:t>
      </w:r>
      <w:r w:rsidRPr="009B38E1">
        <w:rPr>
          <w:b/>
          <w:bCs/>
        </w:rPr>
        <w:t xml:space="preserve"> AI-</w:t>
      </w:r>
      <w:r w:rsidR="00B31234" w:rsidRPr="009B38E1">
        <w:rPr>
          <w:b/>
          <w:bCs/>
        </w:rPr>
        <w:t>b</w:t>
      </w:r>
      <w:r w:rsidRPr="009B38E1">
        <w:rPr>
          <w:b/>
          <w:bCs/>
        </w:rPr>
        <w:t xml:space="preserve">ased </w:t>
      </w:r>
      <w:r w:rsidR="00B31234" w:rsidRPr="009B38E1">
        <w:rPr>
          <w:b/>
          <w:bCs/>
        </w:rPr>
        <w:t>u</w:t>
      </w:r>
      <w:r w:rsidRPr="009B38E1">
        <w:rPr>
          <w:b/>
          <w:bCs/>
        </w:rPr>
        <w:t>pdates</w:t>
      </w:r>
      <w:r w:rsidR="00B31234" w:rsidRPr="009B38E1">
        <w:rPr>
          <w:b/>
          <w:bCs/>
        </w:rPr>
        <w:t>:</w:t>
      </w:r>
      <w:r w:rsidRPr="009B38E1">
        <w:t xml:space="preserve"> Use intelligent update systems that adapt to usage patterns.</w:t>
      </w:r>
    </w:p>
    <w:p w14:paraId="12592D4A" w14:textId="51BE3C45" w:rsidR="009B5D9A" w:rsidRPr="009B38E1" w:rsidRDefault="004765BA" w:rsidP="009B5D9A">
      <w:pPr>
        <w:pStyle w:val="Numberlist"/>
      </w:pPr>
      <w:r w:rsidRPr="009B38E1">
        <w:rPr>
          <w:b/>
          <w:bCs/>
        </w:rPr>
        <w:t>Run-to-</w:t>
      </w:r>
      <w:r w:rsidR="00B31234" w:rsidRPr="009B38E1">
        <w:rPr>
          <w:b/>
          <w:bCs/>
        </w:rPr>
        <w:t>f</w:t>
      </w:r>
      <w:r w:rsidRPr="009B38E1">
        <w:rPr>
          <w:b/>
          <w:bCs/>
        </w:rPr>
        <w:t>ailure</w:t>
      </w:r>
      <w:r w:rsidR="00B31234" w:rsidRPr="009B38E1">
        <w:rPr>
          <w:b/>
          <w:bCs/>
        </w:rPr>
        <w:t>:</w:t>
      </w:r>
      <w:r w:rsidRPr="009B38E1">
        <w:t xml:space="preserve"> Only update or patch when critical vulnerabilities or bugs emerge.</w:t>
      </w:r>
    </w:p>
    <w:p w14:paraId="49C3D22D" w14:textId="77777777" w:rsidR="009B5D9A" w:rsidRPr="009B38E1" w:rsidRDefault="009B5D9A" w:rsidP="009B5D9A">
      <w:pPr>
        <w:pStyle w:val="NoSpacing"/>
        <w:rPr>
          <w:lang w:val="en-GB"/>
        </w:rPr>
      </w:pPr>
    </w:p>
    <w:p w14:paraId="774C9CA5" w14:textId="5A33DAAE" w:rsidR="004765BA" w:rsidRPr="009B38E1" w:rsidRDefault="004765BA" w:rsidP="009B5D9A">
      <w:pPr>
        <w:pStyle w:val="Heading3"/>
      </w:pPr>
      <w:r w:rsidRPr="009B38E1">
        <w:t>Decision justification</w:t>
      </w:r>
    </w:p>
    <w:p w14:paraId="1A7FF32F" w14:textId="77777777" w:rsidR="009B5D9A" w:rsidRPr="009B38E1" w:rsidRDefault="004765BA" w:rsidP="009B5D9A">
      <w:pPr>
        <w:pStyle w:val="Numberlist"/>
        <w:numPr>
          <w:ilvl w:val="0"/>
          <w:numId w:val="172"/>
        </w:numPr>
      </w:pPr>
      <w:r w:rsidRPr="009B38E1">
        <w:t>Which approach do you recommend?</w:t>
      </w:r>
    </w:p>
    <w:p w14:paraId="75C87111" w14:textId="77777777" w:rsidR="009B5D9A" w:rsidRPr="009B38E1" w:rsidRDefault="009B5D9A" w:rsidP="009B5D9A">
      <w:pPr>
        <w:pStyle w:val="Numberlist"/>
        <w:numPr>
          <w:ilvl w:val="0"/>
          <w:numId w:val="0"/>
        </w:numPr>
        <w:ind w:left="851"/>
      </w:pPr>
    </w:p>
    <w:p w14:paraId="34568B6E" w14:textId="51BBCB27" w:rsidR="003F4514" w:rsidRPr="009B38E1" w:rsidRDefault="004765BA" w:rsidP="009B5D9A">
      <w:pPr>
        <w:pStyle w:val="Numberlist"/>
        <w:numPr>
          <w:ilvl w:val="0"/>
          <w:numId w:val="172"/>
        </w:numPr>
      </w:pPr>
      <w:r w:rsidRPr="009B38E1">
        <w:rPr>
          <w:rFonts w:asciiTheme="minorHAnsi" w:hAnsiTheme="minorHAnsi"/>
          <w:szCs w:val="24"/>
        </w:rPr>
        <w:t>How do you ensure minimal disruption while improving performance?</w:t>
      </w:r>
    </w:p>
    <w:p w14:paraId="7C02BD80" w14:textId="77777777" w:rsidR="009B5D9A" w:rsidRPr="009B38E1" w:rsidRDefault="009B5D9A" w:rsidP="009B5D9A">
      <w:pPr>
        <w:pStyle w:val="Numberlist"/>
        <w:numPr>
          <w:ilvl w:val="0"/>
          <w:numId w:val="0"/>
        </w:numPr>
      </w:pPr>
    </w:p>
    <w:p w14:paraId="25534945" w14:textId="282B53E5" w:rsidR="004765BA" w:rsidRPr="009B38E1" w:rsidRDefault="004765BA" w:rsidP="003F4514">
      <w:pPr>
        <w:pStyle w:val="Heading2"/>
      </w:pPr>
      <w:r w:rsidRPr="009B38E1">
        <w:t>Reflection</w:t>
      </w:r>
    </w:p>
    <w:p w14:paraId="5470F5C9" w14:textId="77777777" w:rsidR="009B5D9A" w:rsidRPr="009B38E1" w:rsidRDefault="004765BA" w:rsidP="009B5D9A">
      <w:pPr>
        <w:pStyle w:val="Numberlist"/>
        <w:numPr>
          <w:ilvl w:val="0"/>
          <w:numId w:val="173"/>
        </w:numPr>
      </w:pPr>
      <w:r w:rsidRPr="009B38E1">
        <w:t>Which maintenance strategy did you find most effective for long-term performance and why?</w:t>
      </w:r>
    </w:p>
    <w:p w14:paraId="5A785892" w14:textId="77777777" w:rsidR="009B5D9A" w:rsidRPr="009B38E1" w:rsidRDefault="009B5D9A" w:rsidP="009B5D9A">
      <w:pPr>
        <w:pStyle w:val="Numberlist"/>
        <w:numPr>
          <w:ilvl w:val="0"/>
          <w:numId w:val="0"/>
        </w:numPr>
        <w:ind w:left="851"/>
      </w:pPr>
    </w:p>
    <w:p w14:paraId="6D5A8CD9" w14:textId="77777777" w:rsidR="009B5D9A" w:rsidRPr="009B38E1" w:rsidRDefault="004765BA" w:rsidP="009B5D9A">
      <w:pPr>
        <w:pStyle w:val="Numberlist"/>
        <w:numPr>
          <w:ilvl w:val="0"/>
          <w:numId w:val="173"/>
        </w:numPr>
      </w:pPr>
      <w:r w:rsidRPr="009B38E1">
        <w:rPr>
          <w:rFonts w:asciiTheme="minorHAnsi" w:hAnsiTheme="minorHAnsi"/>
          <w:szCs w:val="24"/>
        </w:rPr>
        <w:lastRenderedPageBreak/>
        <w:t>How would you justify the cost of preventive or predictive maintenance to management?</w:t>
      </w:r>
    </w:p>
    <w:p w14:paraId="45DA5A5E" w14:textId="77777777" w:rsidR="009B5D9A" w:rsidRPr="009B38E1" w:rsidRDefault="009B5D9A" w:rsidP="009B5D9A">
      <w:pPr>
        <w:pStyle w:val="ListParagraph"/>
        <w:rPr>
          <w:rFonts w:asciiTheme="minorHAnsi" w:hAnsiTheme="minorHAnsi"/>
          <w:szCs w:val="24"/>
        </w:rPr>
      </w:pPr>
    </w:p>
    <w:p w14:paraId="47C915D9" w14:textId="77777777" w:rsidR="009B5D9A" w:rsidRPr="009B38E1" w:rsidRDefault="004765BA" w:rsidP="009B5D9A">
      <w:pPr>
        <w:pStyle w:val="Numberlist"/>
        <w:numPr>
          <w:ilvl w:val="0"/>
          <w:numId w:val="173"/>
        </w:numPr>
      </w:pPr>
      <w:r w:rsidRPr="009B38E1">
        <w:rPr>
          <w:rFonts w:asciiTheme="minorHAnsi" w:hAnsiTheme="minorHAnsi"/>
          <w:szCs w:val="24"/>
        </w:rPr>
        <w:t>How would your maintenance strategy address risk and user satisfaction?</w:t>
      </w:r>
    </w:p>
    <w:p w14:paraId="0857EFF1" w14:textId="77777777" w:rsidR="009B5D9A" w:rsidRPr="009B38E1" w:rsidRDefault="009B5D9A" w:rsidP="009B5D9A">
      <w:pPr>
        <w:pStyle w:val="ListParagraph"/>
        <w:rPr>
          <w:rFonts w:asciiTheme="minorHAnsi" w:hAnsiTheme="minorHAnsi"/>
          <w:szCs w:val="24"/>
        </w:rPr>
      </w:pPr>
    </w:p>
    <w:p w14:paraId="1A946AF2" w14:textId="542919A1" w:rsidR="004765BA" w:rsidRPr="009B38E1" w:rsidRDefault="004765BA" w:rsidP="009B5D9A">
      <w:pPr>
        <w:pStyle w:val="Numberlist"/>
        <w:numPr>
          <w:ilvl w:val="0"/>
          <w:numId w:val="173"/>
        </w:numPr>
      </w:pPr>
      <w:r w:rsidRPr="009B38E1">
        <w:rPr>
          <w:rFonts w:asciiTheme="minorHAnsi" w:hAnsiTheme="minorHAnsi"/>
          <w:szCs w:val="24"/>
        </w:rPr>
        <w:t>What metrics would you track post-implementation to evaluate success?</w:t>
      </w:r>
    </w:p>
    <w:p w14:paraId="49F964BD" w14:textId="4B5782E8" w:rsidR="004765BA" w:rsidRPr="009B38E1" w:rsidRDefault="004765BA" w:rsidP="006E52FF">
      <w:pPr>
        <w:rPr>
          <w:rFonts w:asciiTheme="minorHAnsi" w:hAnsiTheme="minorHAnsi"/>
          <w:szCs w:val="24"/>
        </w:rPr>
      </w:pPr>
    </w:p>
    <w:p w14:paraId="58292F16" w14:textId="77777777" w:rsidR="005B5CB0" w:rsidRPr="009B38E1" w:rsidRDefault="005B5CB0" w:rsidP="00EE20EB">
      <w:pPr>
        <w:spacing w:before="5"/>
        <w:ind w:left="120"/>
        <w:rPr>
          <w:rFonts w:asciiTheme="minorHAnsi" w:hAnsiTheme="minorHAnsi"/>
          <w:b/>
          <w:color w:val="004050"/>
          <w:w w:val="92"/>
          <w:szCs w:val="24"/>
        </w:rPr>
      </w:pPr>
    </w:p>
    <w:p w14:paraId="08AD7CBE" w14:textId="77777777" w:rsidR="005B5CB0" w:rsidRPr="009B38E1" w:rsidRDefault="005B5CB0" w:rsidP="00EE20EB">
      <w:pPr>
        <w:spacing w:before="5"/>
        <w:ind w:left="120"/>
        <w:rPr>
          <w:rFonts w:asciiTheme="minorHAnsi" w:hAnsiTheme="minorHAnsi"/>
          <w:b/>
          <w:color w:val="004050"/>
          <w:w w:val="92"/>
          <w:szCs w:val="24"/>
        </w:rPr>
      </w:pPr>
    </w:p>
    <w:p w14:paraId="7D2EA5E1" w14:textId="77777777" w:rsidR="005B5CB0" w:rsidRPr="009B38E1" w:rsidRDefault="005B5CB0" w:rsidP="00EE20EB">
      <w:pPr>
        <w:spacing w:before="5"/>
        <w:ind w:left="120"/>
        <w:rPr>
          <w:rFonts w:asciiTheme="minorHAnsi" w:hAnsiTheme="minorHAnsi"/>
          <w:b/>
          <w:color w:val="004050"/>
          <w:w w:val="92"/>
          <w:szCs w:val="24"/>
        </w:rPr>
      </w:pPr>
    </w:p>
    <w:p w14:paraId="3B2C379C" w14:textId="77777777" w:rsidR="005B5CB0" w:rsidRPr="009B38E1" w:rsidRDefault="005B5CB0" w:rsidP="00EE20EB">
      <w:pPr>
        <w:spacing w:before="5"/>
        <w:ind w:left="120"/>
        <w:rPr>
          <w:rFonts w:asciiTheme="minorHAnsi" w:hAnsiTheme="minorHAnsi"/>
          <w:b/>
          <w:color w:val="004050"/>
          <w:w w:val="92"/>
          <w:szCs w:val="24"/>
        </w:rPr>
      </w:pPr>
    </w:p>
    <w:p w14:paraId="7BF29751" w14:textId="77777777" w:rsidR="005B5CB0" w:rsidRPr="009B38E1" w:rsidRDefault="005B5CB0" w:rsidP="00EE20EB">
      <w:pPr>
        <w:spacing w:before="5"/>
        <w:ind w:left="120"/>
        <w:rPr>
          <w:rFonts w:asciiTheme="minorHAnsi" w:hAnsiTheme="minorHAnsi"/>
          <w:b/>
          <w:color w:val="004050"/>
          <w:w w:val="92"/>
          <w:szCs w:val="24"/>
        </w:rPr>
      </w:pPr>
    </w:p>
    <w:p w14:paraId="414145AF" w14:textId="77777777" w:rsidR="005B5CB0" w:rsidRPr="009B38E1" w:rsidRDefault="005B5CB0" w:rsidP="00EE20EB">
      <w:pPr>
        <w:spacing w:before="5"/>
        <w:ind w:left="120"/>
        <w:rPr>
          <w:rFonts w:asciiTheme="minorHAnsi" w:hAnsiTheme="minorHAnsi"/>
          <w:b/>
          <w:color w:val="004050"/>
          <w:w w:val="92"/>
          <w:szCs w:val="24"/>
        </w:rPr>
      </w:pPr>
    </w:p>
    <w:p w14:paraId="73AD9618" w14:textId="539992A2" w:rsidR="004765BA" w:rsidRPr="009B38E1" w:rsidRDefault="005B5CB0" w:rsidP="005B5CB0">
      <w:pPr>
        <w:pStyle w:val="Heading1"/>
        <w:ind w:left="1134" w:hanging="1134"/>
      </w:pPr>
      <w:bookmarkStart w:id="17" w:name="_Toc205455924"/>
      <w:r w:rsidRPr="009B38E1">
        <w:lastRenderedPageBreak/>
        <w:t xml:space="preserve">Activity 13: </w:t>
      </w:r>
      <w:r w:rsidR="0079481F" w:rsidRPr="009B38E1">
        <w:t xml:space="preserve">System </w:t>
      </w:r>
      <w:r w:rsidR="009B5D9A" w:rsidRPr="009B38E1">
        <w:t>p</w:t>
      </w:r>
      <w:r w:rsidRPr="009B38E1">
        <w:t xml:space="preserve">erformance </w:t>
      </w:r>
      <w:r w:rsidR="009B5D9A" w:rsidRPr="009B38E1">
        <w:t>m</w:t>
      </w:r>
      <w:r w:rsidRPr="009B38E1">
        <w:t>onitor</w:t>
      </w:r>
      <w:r w:rsidR="0079481F" w:rsidRPr="009B38E1">
        <w:t>ing</w:t>
      </w:r>
      <w:bookmarkEnd w:id="17"/>
    </w:p>
    <w:p w14:paraId="65641472" w14:textId="77777777" w:rsidR="004765BA" w:rsidRPr="009B38E1" w:rsidRDefault="004765BA" w:rsidP="00EE20EB">
      <w:pPr>
        <w:spacing w:before="2" w:line="100" w:lineRule="exact"/>
        <w:rPr>
          <w:rFonts w:asciiTheme="minorHAnsi" w:hAnsiTheme="minorHAnsi"/>
          <w:szCs w:val="24"/>
        </w:rPr>
      </w:pPr>
    </w:p>
    <w:p w14:paraId="0E2454AF" w14:textId="77777777" w:rsidR="0032488A" w:rsidRPr="009B38E1" w:rsidRDefault="004765BA" w:rsidP="0032488A">
      <w:pPr>
        <w:rPr>
          <w:rFonts w:asciiTheme="minorHAnsi" w:hAnsiTheme="minorHAnsi"/>
        </w:rPr>
      </w:pPr>
      <w:r w:rsidRPr="009B38E1">
        <w:t>The intention of this</w:t>
      </w:r>
      <w:r w:rsidR="005B5CB0" w:rsidRPr="009B38E1">
        <w:t xml:space="preserve"> lab activity</w:t>
      </w:r>
      <w:r w:rsidRPr="009B38E1">
        <w:t xml:space="preserve"> document is to introduce </w:t>
      </w:r>
      <w:r w:rsidR="005B5CB0" w:rsidRPr="009B38E1">
        <w:t xml:space="preserve">you </w:t>
      </w:r>
      <w:r w:rsidRPr="009B38E1">
        <w:t xml:space="preserve">to this powerful, and often underutilised, tool. Once you have become more familiar with the interface, you will complete a practical </w:t>
      </w:r>
      <w:r w:rsidRPr="009B38E1">
        <w:rPr>
          <w:rFonts w:asciiTheme="minorHAnsi" w:hAnsiTheme="minorHAnsi"/>
        </w:rPr>
        <w:t xml:space="preserve">lab to establish a system baseline during </w:t>
      </w:r>
      <w:r w:rsidR="005B5CB0" w:rsidRPr="009B38E1">
        <w:rPr>
          <w:rFonts w:asciiTheme="minorHAnsi" w:hAnsiTheme="minorHAnsi"/>
        </w:rPr>
        <w:t>idle and</w:t>
      </w:r>
      <w:r w:rsidRPr="009B38E1">
        <w:rPr>
          <w:rFonts w:asciiTheme="minorHAnsi" w:hAnsiTheme="minorHAnsi"/>
        </w:rPr>
        <w:t xml:space="preserve"> then compare this to a performance trace when the system is under heavy load.</w:t>
      </w:r>
    </w:p>
    <w:p w14:paraId="238BC91C" w14:textId="30C1A806" w:rsidR="004765BA" w:rsidRPr="009B38E1" w:rsidRDefault="004765BA" w:rsidP="0032488A">
      <w:pPr>
        <w:rPr>
          <w:rFonts w:asciiTheme="minorHAnsi" w:hAnsiTheme="minorHAnsi"/>
        </w:rPr>
      </w:pPr>
      <w:r w:rsidRPr="009B38E1">
        <w:rPr>
          <w:rFonts w:asciiTheme="minorHAnsi" w:hAnsiTheme="minorHAnsi"/>
          <w:b/>
          <w:bCs/>
        </w:rPr>
        <w:t>Objective:</w:t>
      </w:r>
      <w:r w:rsidRPr="009B38E1">
        <w:rPr>
          <w:rFonts w:asciiTheme="minorHAnsi" w:hAnsiTheme="minorHAnsi"/>
        </w:rPr>
        <w:t xml:space="preserve"> Install a performance baseline testing tool.</w:t>
      </w:r>
    </w:p>
    <w:p w14:paraId="44AEE999" w14:textId="77777777" w:rsidR="004765BA" w:rsidRPr="009B38E1" w:rsidRDefault="004765BA" w:rsidP="00215871">
      <w:r w:rsidRPr="009B38E1">
        <w:t>After completing this lab, you will be able to:</w:t>
      </w:r>
    </w:p>
    <w:p w14:paraId="2E678CBE" w14:textId="7E10642F" w:rsidR="004765BA" w:rsidRPr="009B38E1" w:rsidRDefault="00215871" w:rsidP="00215871">
      <w:pPr>
        <w:pStyle w:val="Bulletlist1"/>
      </w:pPr>
      <w:r w:rsidRPr="009B38E1">
        <w:t xml:space="preserve">Understand the need for </w:t>
      </w:r>
      <w:r w:rsidR="00151708" w:rsidRPr="009B38E1">
        <w:t>p</w:t>
      </w:r>
      <w:r w:rsidR="004765BA" w:rsidRPr="009B38E1">
        <w:t xml:space="preserve">erformance </w:t>
      </w:r>
      <w:r w:rsidR="00151708" w:rsidRPr="009B38E1">
        <w:t>m</w:t>
      </w:r>
      <w:r w:rsidR="004765BA" w:rsidRPr="009B38E1">
        <w:t>onitoring.</w:t>
      </w:r>
    </w:p>
    <w:p w14:paraId="6213C9C8" w14:textId="77777777" w:rsidR="00215871" w:rsidRPr="009B38E1" w:rsidRDefault="00215871" w:rsidP="00215871">
      <w:pPr>
        <w:pStyle w:val="Bulletlist1"/>
      </w:pPr>
      <w:r w:rsidRPr="009B38E1">
        <w:t>Differentiate between counters, objects, and instances.</w:t>
      </w:r>
    </w:p>
    <w:p w14:paraId="047AAD88" w14:textId="77777777" w:rsidR="00215871" w:rsidRPr="009B38E1" w:rsidRDefault="00215871" w:rsidP="00215871">
      <w:pPr>
        <w:pStyle w:val="Bulletlist1"/>
      </w:pPr>
      <w:r w:rsidRPr="009B38E1">
        <w:t xml:space="preserve">Create </w:t>
      </w:r>
      <w:r w:rsidR="004765BA" w:rsidRPr="009B38E1">
        <w:t>a system ‘baseline’ to help with troubleshooting.</w:t>
      </w:r>
    </w:p>
    <w:p w14:paraId="456B109E" w14:textId="6E065869" w:rsidR="004765BA" w:rsidRPr="009B38E1" w:rsidRDefault="0032488A" w:rsidP="00215871">
      <w:r w:rsidRPr="009B38E1">
        <w:rPr>
          <w:b/>
          <w:bCs/>
        </w:rPr>
        <w:t>E</w:t>
      </w:r>
      <w:r w:rsidR="004765BA" w:rsidRPr="009B38E1">
        <w:rPr>
          <w:b/>
          <w:bCs/>
        </w:rPr>
        <w:t>stimated total time:</w:t>
      </w:r>
      <w:r w:rsidR="004765BA" w:rsidRPr="009B38E1">
        <w:t xml:space="preserve"> 20 minutes.</w:t>
      </w:r>
    </w:p>
    <w:p w14:paraId="6BE45002" w14:textId="77777777" w:rsidR="00215871" w:rsidRPr="009B38E1" w:rsidRDefault="00215871" w:rsidP="00215871">
      <w:pPr>
        <w:pStyle w:val="NoSpacing"/>
        <w:rPr>
          <w:lang w:val="en-GB"/>
        </w:rPr>
      </w:pPr>
    </w:p>
    <w:p w14:paraId="602D665B" w14:textId="20AC10D7" w:rsidR="004765BA" w:rsidRPr="009B38E1" w:rsidRDefault="00C420BE" w:rsidP="003F4514">
      <w:pPr>
        <w:pStyle w:val="Heading2"/>
        <w:rPr>
          <w:rFonts w:asciiTheme="minorHAnsi" w:hAnsiTheme="minorHAnsi"/>
        </w:rPr>
      </w:pPr>
      <w:r w:rsidRPr="009B38E1">
        <w:t>Instructions</w:t>
      </w:r>
    </w:p>
    <w:p w14:paraId="1A6827D6" w14:textId="7CCD786B" w:rsidR="0082505A" w:rsidRPr="009B38E1" w:rsidRDefault="004765BA" w:rsidP="00215871">
      <w:pPr>
        <w:pStyle w:val="Numberlist"/>
        <w:numPr>
          <w:ilvl w:val="0"/>
          <w:numId w:val="174"/>
        </w:numPr>
      </w:pPr>
      <w:r w:rsidRPr="009B38E1">
        <w:t>Install the BurnIn Test Pro trial version software on your Windows 10 client</w:t>
      </w:r>
      <w:r w:rsidR="0082505A" w:rsidRPr="009B38E1">
        <w:t xml:space="preserve"> </w:t>
      </w:r>
      <w:r w:rsidRPr="009B38E1">
        <w:t>PC. Don’t run the application after the installation.</w:t>
      </w:r>
    </w:p>
    <w:p w14:paraId="36C3AFE6" w14:textId="513A8F1A" w:rsidR="004765BA" w:rsidRPr="009B38E1" w:rsidRDefault="004765BA" w:rsidP="00215871">
      <w:pPr>
        <w:pStyle w:val="Numberlist"/>
        <w:numPr>
          <w:ilvl w:val="0"/>
          <w:numId w:val="0"/>
        </w:numPr>
        <w:ind w:left="851"/>
      </w:pPr>
      <w:r w:rsidRPr="009B38E1">
        <w:rPr>
          <w:b/>
          <w:bCs/>
        </w:rPr>
        <w:t>Note:</w:t>
      </w:r>
      <w:r w:rsidRPr="009B38E1">
        <w:t xml:space="preserve"> Next you are going to create a performance baseline of your Windows PC.</w:t>
      </w:r>
      <w:r w:rsidR="009B38E1" w:rsidRPr="009B38E1">
        <w:t xml:space="preserve"> </w:t>
      </w:r>
      <w:r w:rsidRPr="009B38E1">
        <w:t>Open Performance Monitor and add suitable counters to measure the four key sub-systems on your machine: CPU, MEMORY, HARD DISK, and NETWORK.</w:t>
      </w:r>
    </w:p>
    <w:p w14:paraId="6344D7F8" w14:textId="24796185" w:rsidR="004765BA" w:rsidRPr="009B38E1" w:rsidRDefault="004765BA" w:rsidP="00215871">
      <w:pPr>
        <w:pStyle w:val="Numberlist"/>
      </w:pPr>
      <w:r w:rsidRPr="009B38E1">
        <w:t xml:space="preserve">On Windows 10 client PC, select </w:t>
      </w:r>
      <w:r w:rsidR="00BF0E9C" w:rsidRPr="009B38E1">
        <w:rPr>
          <w:b/>
          <w:bCs/>
        </w:rPr>
        <w:t>S</w:t>
      </w:r>
      <w:r w:rsidRPr="009B38E1">
        <w:rPr>
          <w:b/>
          <w:bCs/>
        </w:rPr>
        <w:t>tart</w:t>
      </w:r>
      <w:r w:rsidRPr="009B38E1">
        <w:t xml:space="preserve"> and </w:t>
      </w:r>
      <w:r w:rsidR="00BF0E9C" w:rsidRPr="009B38E1">
        <w:t>enter</w:t>
      </w:r>
      <w:r w:rsidRPr="009B38E1">
        <w:t xml:space="preserve"> </w:t>
      </w:r>
      <w:r w:rsidRPr="009B38E1">
        <w:rPr>
          <w:b/>
          <w:bCs/>
        </w:rPr>
        <w:t>perfmon</w:t>
      </w:r>
      <w:r w:rsidRPr="009B38E1">
        <w:t xml:space="preserve"> to open the</w:t>
      </w:r>
      <w:r w:rsidR="0082505A" w:rsidRPr="009B38E1">
        <w:t xml:space="preserve"> </w:t>
      </w:r>
      <w:r w:rsidRPr="009B38E1">
        <w:t>Performance Monitor console.</w:t>
      </w:r>
      <w:r w:rsidR="00844A35" w:rsidRPr="009B38E1">
        <w:br/>
      </w:r>
      <w:r w:rsidR="00844A35" w:rsidRPr="009B38E1">
        <w:rPr>
          <w:noProof/>
          <w:szCs w:val="24"/>
        </w:rPr>
        <w:drawing>
          <wp:inline distT="0" distB="0" distL="0" distR="0" wp14:anchorId="73437150" wp14:editId="47FADF18">
            <wp:extent cx="5759450" cy="2470150"/>
            <wp:effectExtent l="19050" t="19050" r="12700" b="25400"/>
            <wp:docPr id="2132836840" name="Picture 4" descr="A screenshot of the BurnIn Test Pro performance monitoring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836840" name="Picture 4" descr="A screenshot of the BurnIn Test Pro performance monitoring console."/>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59450" cy="2470150"/>
                    </a:xfrm>
                    <a:prstGeom prst="rect">
                      <a:avLst/>
                    </a:prstGeom>
                    <a:noFill/>
                    <a:ln>
                      <a:solidFill>
                        <a:schemeClr val="tx1"/>
                      </a:solidFill>
                    </a:ln>
                  </pic:spPr>
                </pic:pic>
              </a:graphicData>
            </a:graphic>
          </wp:inline>
        </w:drawing>
      </w:r>
      <w:r w:rsidR="00FA4257" w:rsidRPr="009B38E1">
        <w:br/>
      </w:r>
    </w:p>
    <w:p w14:paraId="631E235A" w14:textId="0582E9D5" w:rsidR="004765BA" w:rsidRPr="009B38E1" w:rsidRDefault="004765BA" w:rsidP="00C420BE">
      <w:pPr>
        <w:spacing w:before="0" w:after="120"/>
        <w:ind w:left="120"/>
        <w:rPr>
          <w:rFonts w:asciiTheme="minorHAnsi" w:hAnsiTheme="minorHAnsi"/>
          <w:szCs w:val="24"/>
        </w:rPr>
      </w:pPr>
    </w:p>
    <w:p w14:paraId="163F20DE" w14:textId="77777777" w:rsidR="004765BA" w:rsidRPr="009B38E1" w:rsidRDefault="004765BA" w:rsidP="00C420BE">
      <w:pPr>
        <w:spacing w:before="0" w:after="120" w:line="240" w:lineRule="exact"/>
        <w:rPr>
          <w:rFonts w:asciiTheme="minorHAnsi" w:hAnsiTheme="minorHAnsi"/>
          <w:szCs w:val="24"/>
        </w:rPr>
      </w:pPr>
    </w:p>
    <w:p w14:paraId="51265605" w14:textId="3AF45E7F" w:rsidR="00844A35" w:rsidRPr="009B38E1" w:rsidRDefault="004765BA" w:rsidP="00B7674C">
      <w:pPr>
        <w:pStyle w:val="Numberlist"/>
      </w:pPr>
      <w:r w:rsidRPr="009B38E1">
        <w:t xml:space="preserve">Make sure the Performance Monitor is highlighted and then select the green plus </w:t>
      </w:r>
      <w:r w:rsidR="00721BAF" w:rsidRPr="009B38E1">
        <w:t>icon</w:t>
      </w:r>
      <w:r w:rsidRPr="009B38E1">
        <w:t xml:space="preserve"> to add some counters.</w:t>
      </w:r>
    </w:p>
    <w:p w14:paraId="47F36F2C" w14:textId="535F0E36" w:rsidR="004765BA" w:rsidRPr="009B38E1" w:rsidRDefault="004765BA" w:rsidP="00B7674C">
      <w:pPr>
        <w:pStyle w:val="Numberlist"/>
        <w:rPr>
          <w:rFonts w:asciiTheme="minorHAnsi" w:hAnsiTheme="minorHAnsi"/>
          <w:szCs w:val="24"/>
        </w:rPr>
      </w:pPr>
      <w:r w:rsidRPr="009B38E1">
        <w:t xml:space="preserve">Add Processor (CPU), Memory (RAM), </w:t>
      </w:r>
      <w:r w:rsidR="00B7674C" w:rsidRPr="009B38E1">
        <w:t xml:space="preserve">and </w:t>
      </w:r>
      <w:r w:rsidRPr="009B38E1">
        <w:t>Network Adapter (Network) to the counters. Make sure to select and add the specific counters under each selection as shown below</w:t>
      </w:r>
      <w:r w:rsidR="004234F8" w:rsidRPr="009B38E1">
        <w:t xml:space="preserve">. </w:t>
      </w:r>
      <w:r w:rsidRPr="009B38E1">
        <w:t>Select processor, highlight the following</w:t>
      </w:r>
      <w:r w:rsidR="00B7674C" w:rsidRPr="009B38E1">
        <w:t>,</w:t>
      </w:r>
      <w:r w:rsidRPr="009B38E1">
        <w:t xml:space="preserve"> and select </w:t>
      </w:r>
      <w:r w:rsidR="004234F8" w:rsidRPr="009B38E1">
        <w:rPr>
          <w:b/>
          <w:bCs/>
        </w:rPr>
        <w:t>A</w:t>
      </w:r>
      <w:r w:rsidRPr="009B38E1">
        <w:rPr>
          <w:b/>
          <w:bCs/>
        </w:rPr>
        <w:t>dd</w:t>
      </w:r>
      <w:r w:rsidRPr="009B38E1">
        <w:t>.</w:t>
      </w:r>
    </w:p>
    <w:p w14:paraId="60FCBD54" w14:textId="77777777" w:rsidR="004765BA" w:rsidRPr="009B38E1" w:rsidRDefault="004765BA" w:rsidP="00B7674C">
      <w:pPr>
        <w:pStyle w:val="Bulletlist2"/>
      </w:pPr>
      <w:r w:rsidRPr="009B38E1">
        <w:t>%C1 time</w:t>
      </w:r>
    </w:p>
    <w:p w14:paraId="5AF83141" w14:textId="77777777" w:rsidR="004765BA" w:rsidRPr="009B38E1" w:rsidRDefault="004765BA" w:rsidP="00B7674C">
      <w:pPr>
        <w:pStyle w:val="Bulletlist2"/>
      </w:pPr>
      <w:r w:rsidRPr="009B38E1">
        <w:t>%C2 time</w:t>
      </w:r>
    </w:p>
    <w:p w14:paraId="7E868079" w14:textId="77777777" w:rsidR="004765BA" w:rsidRPr="009B38E1" w:rsidRDefault="004765BA" w:rsidP="00B7674C">
      <w:pPr>
        <w:pStyle w:val="Bulletlist2"/>
      </w:pPr>
      <w:r w:rsidRPr="009B38E1">
        <w:t>%C3 time</w:t>
      </w:r>
    </w:p>
    <w:p w14:paraId="08FB9773" w14:textId="77777777" w:rsidR="004765BA" w:rsidRPr="009B38E1" w:rsidRDefault="004765BA" w:rsidP="00B7674C">
      <w:pPr>
        <w:pStyle w:val="Bulletlist2"/>
      </w:pPr>
      <w:r w:rsidRPr="009B38E1">
        <w:t>%Idle time</w:t>
      </w:r>
    </w:p>
    <w:p w14:paraId="36EDC310" w14:textId="77777777" w:rsidR="004765BA" w:rsidRPr="009B38E1" w:rsidRDefault="004765BA" w:rsidP="00B7674C">
      <w:pPr>
        <w:pStyle w:val="Bulletlist2"/>
      </w:pPr>
      <w:r w:rsidRPr="009B38E1">
        <w:t>%Interrupt time</w:t>
      </w:r>
    </w:p>
    <w:p w14:paraId="5A60FDB3" w14:textId="77777777" w:rsidR="004765BA" w:rsidRPr="009B38E1" w:rsidRDefault="004765BA" w:rsidP="00B7674C">
      <w:pPr>
        <w:pStyle w:val="Bulletlist2"/>
      </w:pPr>
      <w:r w:rsidRPr="009B38E1">
        <w:t>%Processor time</w:t>
      </w:r>
    </w:p>
    <w:p w14:paraId="55F1A168" w14:textId="77777777" w:rsidR="004765BA" w:rsidRPr="009B38E1" w:rsidRDefault="004765BA" w:rsidP="00C420BE">
      <w:pPr>
        <w:spacing w:before="0" w:after="120"/>
        <w:ind w:left="820"/>
        <w:rPr>
          <w:rFonts w:asciiTheme="minorHAnsi" w:hAnsiTheme="minorHAnsi"/>
          <w:szCs w:val="24"/>
        </w:rPr>
      </w:pPr>
      <w:r w:rsidRPr="009B38E1">
        <w:rPr>
          <w:rFonts w:asciiTheme="minorHAnsi" w:hAnsiTheme="minorHAnsi"/>
          <w:noProof/>
          <w:szCs w:val="24"/>
        </w:rPr>
        <w:drawing>
          <wp:inline distT="0" distB="0" distL="0" distR="0" wp14:anchorId="3B81803E" wp14:editId="594C172A">
            <wp:extent cx="5029200" cy="3289300"/>
            <wp:effectExtent l="0" t="0" r="0" b="6350"/>
            <wp:docPr id="1616153029" name="Picture 3" descr="A screenshot of the BurnIn Test Pro performance monitoring console, displaying the processor options on the Add counter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53029" name="Picture 3" descr="A screenshot of the BurnIn Test Pro performance monitoring console, displaying the processor options on the Add counters dialog box."/>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29200" cy="3289300"/>
                    </a:xfrm>
                    <a:prstGeom prst="rect">
                      <a:avLst/>
                    </a:prstGeom>
                    <a:noFill/>
                    <a:ln>
                      <a:noFill/>
                    </a:ln>
                  </pic:spPr>
                </pic:pic>
              </a:graphicData>
            </a:graphic>
          </wp:inline>
        </w:drawing>
      </w:r>
    </w:p>
    <w:p w14:paraId="7C0230B2" w14:textId="0FFA910E" w:rsidR="00D211B0" w:rsidRPr="009B38E1" w:rsidRDefault="004765BA" w:rsidP="00B7674C">
      <w:pPr>
        <w:pStyle w:val="Numberlist"/>
      </w:pPr>
      <w:r w:rsidRPr="009B38E1">
        <w:t>Select Memory, highlight the following</w:t>
      </w:r>
      <w:r w:rsidR="00F32F21" w:rsidRPr="009B38E1">
        <w:t xml:space="preserve"> below</w:t>
      </w:r>
      <w:r w:rsidRPr="009B38E1">
        <w:t xml:space="preserve">, and choose </w:t>
      </w:r>
      <w:r w:rsidRPr="009B38E1">
        <w:rPr>
          <w:b/>
          <w:bCs/>
        </w:rPr>
        <w:t>Add</w:t>
      </w:r>
      <w:r w:rsidR="00D66DD8" w:rsidRPr="009B38E1">
        <w:t>:</w:t>
      </w:r>
    </w:p>
    <w:p w14:paraId="2ADCD82A" w14:textId="7D8220B9" w:rsidR="004765BA" w:rsidRPr="009B38E1" w:rsidRDefault="00D211B0" w:rsidP="00B7674C">
      <w:pPr>
        <w:pStyle w:val="Bulletlist2"/>
      </w:pPr>
      <w:r w:rsidRPr="009B38E1">
        <w:t>% Committed Bytes In Use</w:t>
      </w:r>
    </w:p>
    <w:p w14:paraId="19531944" w14:textId="14C45D80" w:rsidR="00D211B0" w:rsidRPr="009B38E1" w:rsidRDefault="00D211B0" w:rsidP="00B7674C">
      <w:pPr>
        <w:pStyle w:val="Bulletlist2"/>
      </w:pPr>
      <w:r w:rsidRPr="009B38E1">
        <w:t>Available Bytes</w:t>
      </w:r>
    </w:p>
    <w:p w14:paraId="038B9C6E" w14:textId="103BA8FF" w:rsidR="00D66DD8" w:rsidRPr="009B38E1" w:rsidRDefault="00D66DD8" w:rsidP="00B7674C">
      <w:pPr>
        <w:pStyle w:val="Bulletlist2"/>
      </w:pPr>
      <w:r w:rsidRPr="009B38E1">
        <w:t>Available Kbytes</w:t>
      </w:r>
    </w:p>
    <w:p w14:paraId="57336278" w14:textId="226BBA1C" w:rsidR="00D66DD8" w:rsidRPr="009B38E1" w:rsidRDefault="00D66DD8" w:rsidP="00B7674C">
      <w:pPr>
        <w:pStyle w:val="Bulletlist2"/>
      </w:pPr>
      <w:r w:rsidRPr="009B38E1">
        <w:t>Available Mbytes</w:t>
      </w:r>
    </w:p>
    <w:p w14:paraId="63242E55" w14:textId="52B13C31" w:rsidR="00D66DD8" w:rsidRPr="009B38E1" w:rsidRDefault="00D66DD8" w:rsidP="00B7674C">
      <w:pPr>
        <w:pStyle w:val="Bulletlist2"/>
      </w:pPr>
      <w:r w:rsidRPr="009B38E1">
        <w:t>Cache Bytes</w:t>
      </w:r>
    </w:p>
    <w:p w14:paraId="7D1DF843" w14:textId="3B517FF3" w:rsidR="00D66DD8" w:rsidRPr="009B38E1" w:rsidRDefault="00D66DD8" w:rsidP="00B7674C">
      <w:pPr>
        <w:pStyle w:val="Bulletlist2"/>
      </w:pPr>
      <w:r w:rsidRPr="009B38E1">
        <w:t>Cache Bytes Peak</w:t>
      </w:r>
    </w:p>
    <w:p w14:paraId="4CA6265C" w14:textId="799D11DB" w:rsidR="00D66DD8" w:rsidRPr="009B38E1" w:rsidRDefault="00D66DD8" w:rsidP="00B7674C">
      <w:pPr>
        <w:pStyle w:val="Bulletlist2"/>
      </w:pPr>
      <w:r w:rsidRPr="009B38E1">
        <w:t>Cache Faults/sec</w:t>
      </w:r>
    </w:p>
    <w:p w14:paraId="67F6991F" w14:textId="77F93575" w:rsidR="00D66DD8" w:rsidRPr="009B38E1" w:rsidRDefault="00D66DD8" w:rsidP="00B7674C">
      <w:pPr>
        <w:pStyle w:val="Bulletlist2"/>
      </w:pPr>
      <w:r w:rsidRPr="009B38E1">
        <w:t>Commit Limit</w:t>
      </w:r>
    </w:p>
    <w:p w14:paraId="3ECE7096" w14:textId="0F41929D" w:rsidR="00D66DD8" w:rsidRPr="009B38E1" w:rsidRDefault="00D66DD8" w:rsidP="00C420BE">
      <w:pPr>
        <w:pStyle w:val="ListParagraph"/>
        <w:spacing w:after="120"/>
        <w:contextualSpacing w:val="0"/>
        <w:rPr>
          <w:rFonts w:asciiTheme="minorHAnsi" w:hAnsiTheme="minorHAnsi"/>
        </w:rPr>
      </w:pPr>
      <w:r w:rsidRPr="009B38E1">
        <w:rPr>
          <w:rFonts w:asciiTheme="minorHAnsi" w:hAnsiTheme="minorHAnsi"/>
          <w:noProof/>
          <w:szCs w:val="24"/>
        </w:rPr>
        <w:lastRenderedPageBreak/>
        <w:drawing>
          <wp:inline distT="0" distB="0" distL="0" distR="0" wp14:anchorId="61A2470F" wp14:editId="4557EDD6">
            <wp:extent cx="4203700" cy="3016250"/>
            <wp:effectExtent l="0" t="0" r="6350" b="0"/>
            <wp:docPr id="1059725573" name="Picture 2" descr="A screenshot of the BurnIn Test Pro performance monitoring console, displaying the memory options on the Add counter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725573" name="Picture 2" descr="A screenshot of the BurnIn Test Pro performance monitoring console, displaying the memory options on the Add counters dialog box."/>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03700" cy="3016250"/>
                    </a:xfrm>
                    <a:prstGeom prst="rect">
                      <a:avLst/>
                    </a:prstGeom>
                    <a:noFill/>
                    <a:ln>
                      <a:noFill/>
                    </a:ln>
                  </pic:spPr>
                </pic:pic>
              </a:graphicData>
            </a:graphic>
          </wp:inline>
        </w:drawing>
      </w:r>
    </w:p>
    <w:p w14:paraId="207AFB1F" w14:textId="77777777" w:rsidR="004765BA" w:rsidRPr="009B38E1" w:rsidRDefault="004765BA" w:rsidP="00C420BE">
      <w:pPr>
        <w:spacing w:before="0" w:after="120" w:line="180" w:lineRule="exact"/>
        <w:rPr>
          <w:rFonts w:asciiTheme="minorHAnsi" w:hAnsiTheme="minorHAnsi"/>
          <w:szCs w:val="24"/>
        </w:rPr>
      </w:pPr>
    </w:p>
    <w:p w14:paraId="5014E328" w14:textId="77777777" w:rsidR="00792511" w:rsidRPr="009B38E1" w:rsidRDefault="004765BA" w:rsidP="00B7674C">
      <w:pPr>
        <w:pStyle w:val="Numberlist"/>
      </w:pPr>
      <w:r w:rsidRPr="009B38E1">
        <w:t xml:space="preserve">Select Network Adapter, highlight the following adapter, and choose </w:t>
      </w:r>
      <w:r w:rsidRPr="009B38E1">
        <w:rPr>
          <w:b/>
          <w:bCs/>
        </w:rPr>
        <w:t>Add</w:t>
      </w:r>
      <w:r w:rsidR="00792511" w:rsidRPr="009B38E1">
        <w:t>:</w:t>
      </w:r>
    </w:p>
    <w:p w14:paraId="0DB73ABD" w14:textId="77777777" w:rsidR="00B7674C" w:rsidRPr="009B38E1" w:rsidRDefault="00792511" w:rsidP="00B7674C">
      <w:pPr>
        <w:pStyle w:val="Bulletlist2"/>
      </w:pPr>
      <w:r w:rsidRPr="009B38E1">
        <w:t>Intel[R] PRO_1000 MT Desktop Adapter</w:t>
      </w:r>
    </w:p>
    <w:p w14:paraId="186F00C7" w14:textId="237B0BCC" w:rsidR="004765BA" w:rsidRPr="009B38E1" w:rsidRDefault="00F32F21" w:rsidP="00B7674C">
      <w:pPr>
        <w:pStyle w:val="Bulletlist2"/>
        <w:numPr>
          <w:ilvl w:val="0"/>
          <w:numId w:val="0"/>
        </w:numPr>
        <w:ind w:left="1417"/>
      </w:pPr>
      <w:r w:rsidRPr="009B38E1">
        <w:rPr>
          <w:noProof/>
        </w:rPr>
        <w:drawing>
          <wp:inline distT="0" distB="0" distL="0" distR="0" wp14:anchorId="1ECFBA5D" wp14:editId="222D4ED0">
            <wp:extent cx="3545059" cy="2773928"/>
            <wp:effectExtent l="0" t="0" r="0" b="7620"/>
            <wp:docPr id="742623199" name="Picture 1" descr="A screenshot of the BurnIn Test Pro performance monitoring console, displaying the network adpater options on the Add counters dialog 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623199" name="Picture 1" descr="A screenshot of the BurnIn Test Pro performance monitoring console, displaying the network adpater options on the Add counters dialog box."/>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548086" cy="2776297"/>
                    </a:xfrm>
                    <a:prstGeom prst="rect">
                      <a:avLst/>
                    </a:prstGeom>
                    <a:noFill/>
                    <a:ln>
                      <a:noFill/>
                    </a:ln>
                  </pic:spPr>
                </pic:pic>
              </a:graphicData>
            </a:graphic>
          </wp:inline>
        </w:drawing>
      </w:r>
    </w:p>
    <w:p w14:paraId="30AF07D7" w14:textId="7BAEACB6" w:rsidR="004765BA" w:rsidRPr="009B38E1" w:rsidRDefault="004765BA" w:rsidP="00B7674C">
      <w:pPr>
        <w:pStyle w:val="Numberlist"/>
      </w:pPr>
      <w:r w:rsidRPr="009B38E1">
        <w:t xml:space="preserve">Capture live data for 90 seconds whilst your machine is idling, then freeze the display and save the image as a .gif on your desktop, naming it </w:t>
      </w:r>
      <w:r w:rsidR="00792511" w:rsidRPr="009B38E1">
        <w:t>‘</w:t>
      </w:r>
      <w:r w:rsidRPr="009B38E1">
        <w:t>Before</w:t>
      </w:r>
      <w:r w:rsidR="00792511" w:rsidRPr="009B38E1">
        <w:t>’</w:t>
      </w:r>
      <w:r w:rsidR="00C95CA6" w:rsidRPr="009B38E1">
        <w:t>.</w:t>
      </w:r>
    </w:p>
    <w:p w14:paraId="732EE60D" w14:textId="6D174FB6" w:rsidR="004765BA" w:rsidRPr="009B38E1" w:rsidRDefault="004765BA" w:rsidP="00B7674C">
      <w:pPr>
        <w:pStyle w:val="Numberlist"/>
        <w:rPr>
          <w:rFonts w:asciiTheme="minorHAnsi" w:hAnsiTheme="minorHAnsi"/>
        </w:rPr>
      </w:pPr>
      <w:r w:rsidRPr="009B38E1">
        <w:rPr>
          <w:rFonts w:asciiTheme="minorHAnsi" w:hAnsiTheme="minorHAnsi"/>
        </w:rPr>
        <w:t xml:space="preserve">Next, double-click to run the BurnIn Test application and choose to continue with the </w:t>
      </w:r>
      <w:r w:rsidR="00792511" w:rsidRPr="009B38E1">
        <w:rPr>
          <w:rFonts w:asciiTheme="minorHAnsi" w:hAnsiTheme="minorHAnsi"/>
        </w:rPr>
        <w:t>30-day</w:t>
      </w:r>
      <w:r w:rsidRPr="009B38E1">
        <w:rPr>
          <w:rFonts w:asciiTheme="minorHAnsi" w:hAnsiTheme="minorHAnsi"/>
        </w:rPr>
        <w:t xml:space="preserve"> trial.</w:t>
      </w:r>
      <w:r w:rsidR="00BD4E75" w:rsidRPr="009B38E1">
        <w:rPr>
          <w:rFonts w:asciiTheme="minorHAnsi" w:hAnsiTheme="minorHAnsi"/>
          <w:szCs w:val="24"/>
        </w:rPr>
        <w:t xml:space="preserve"> </w:t>
      </w:r>
    </w:p>
    <w:p w14:paraId="1B27C18F" w14:textId="4FAF4DCA" w:rsidR="004765BA" w:rsidRPr="009B38E1" w:rsidRDefault="004765BA" w:rsidP="00B7674C">
      <w:pPr>
        <w:pStyle w:val="Numberlist"/>
        <w:rPr>
          <w:szCs w:val="24"/>
        </w:rPr>
      </w:pPr>
      <w:r w:rsidRPr="009B38E1">
        <w:rPr>
          <w:rFonts w:asciiTheme="minorHAnsi" w:hAnsiTheme="minorHAnsi"/>
        </w:rPr>
        <w:t xml:space="preserve">Select the option for </w:t>
      </w:r>
      <w:r w:rsidRPr="009B38E1">
        <w:rPr>
          <w:rFonts w:asciiTheme="minorHAnsi" w:hAnsiTheme="minorHAnsi"/>
          <w:b/>
          <w:bCs/>
        </w:rPr>
        <w:t xml:space="preserve">Test Selection and Duty Cycles </w:t>
      </w:r>
      <w:r w:rsidRPr="009B38E1">
        <w:rPr>
          <w:rFonts w:asciiTheme="minorHAnsi" w:hAnsiTheme="minorHAnsi"/>
        </w:rPr>
        <w:t xml:space="preserve">to choose which tests you would like to carry out, and at what load. Ensure the CPU, RAM, and Network tests are selected as a minimum and then </w:t>
      </w:r>
      <w:r w:rsidR="00792511" w:rsidRPr="009B38E1">
        <w:rPr>
          <w:rFonts w:asciiTheme="minorHAnsi" w:hAnsiTheme="minorHAnsi"/>
        </w:rPr>
        <w:t>select</w:t>
      </w:r>
      <w:r w:rsidRPr="009B38E1">
        <w:rPr>
          <w:rFonts w:asciiTheme="minorHAnsi" w:hAnsiTheme="minorHAnsi"/>
        </w:rPr>
        <w:t xml:space="preserve"> </w:t>
      </w:r>
      <w:r w:rsidRPr="009B38E1">
        <w:rPr>
          <w:rFonts w:asciiTheme="minorHAnsi" w:hAnsiTheme="minorHAnsi"/>
          <w:b/>
          <w:bCs/>
        </w:rPr>
        <w:t>OK</w:t>
      </w:r>
      <w:r w:rsidRPr="009B38E1">
        <w:rPr>
          <w:color w:val="424242"/>
          <w:szCs w:val="24"/>
        </w:rPr>
        <w:t>.</w:t>
      </w:r>
    </w:p>
    <w:p w14:paraId="59510904" w14:textId="77777777" w:rsidR="00B7674C" w:rsidRPr="009B38E1" w:rsidRDefault="004765BA" w:rsidP="00B7674C">
      <w:pPr>
        <w:pStyle w:val="Numberlist"/>
      </w:pPr>
      <w:r w:rsidRPr="009B38E1">
        <w:t xml:space="preserve">Next select the green </w:t>
      </w:r>
      <w:r w:rsidRPr="009B38E1">
        <w:rPr>
          <w:b/>
          <w:bCs/>
        </w:rPr>
        <w:t>Play</w:t>
      </w:r>
      <w:r w:rsidRPr="009B38E1">
        <w:t xml:space="preserve"> button to start your selected tests and allow the programme to begin stressing your system.</w:t>
      </w:r>
    </w:p>
    <w:p w14:paraId="12F50BD8" w14:textId="21CC3868" w:rsidR="00B7674C" w:rsidRPr="009B38E1" w:rsidRDefault="004765BA" w:rsidP="00B7674C">
      <w:pPr>
        <w:pStyle w:val="Numberlist"/>
      </w:pPr>
      <w:r w:rsidRPr="009B38E1">
        <w:lastRenderedPageBreak/>
        <w:t xml:space="preserve">With the BurnIn Test running, open </w:t>
      </w:r>
      <w:r w:rsidRPr="009B38E1">
        <w:rPr>
          <w:b/>
          <w:bCs/>
        </w:rPr>
        <w:t>Performance Monitor</w:t>
      </w:r>
      <w:r w:rsidRPr="009B38E1">
        <w:t xml:space="preserve">, select the green </w:t>
      </w:r>
      <w:r w:rsidRPr="009B38E1">
        <w:rPr>
          <w:b/>
          <w:bCs/>
        </w:rPr>
        <w:t>Play</w:t>
      </w:r>
      <w:r w:rsidRPr="009B38E1">
        <w:t xml:space="preserve"> button to unfreeze the display, and then once again capture the live data for 90 seconds.</w:t>
      </w:r>
      <w:r w:rsidR="009B38E1" w:rsidRPr="009B38E1">
        <w:t xml:space="preserve"> </w:t>
      </w:r>
      <w:r w:rsidRPr="009B38E1">
        <w:t>When this is complete, freeze the display and save the image as a .gif on your desktop, naming it ‘After’</w:t>
      </w:r>
      <w:r w:rsidR="000A2E09" w:rsidRPr="009B38E1">
        <w:t>.</w:t>
      </w:r>
    </w:p>
    <w:p w14:paraId="32AC374F" w14:textId="77777777" w:rsidR="00B7674C" w:rsidRPr="009B38E1" w:rsidRDefault="004765BA" w:rsidP="00B7674C">
      <w:pPr>
        <w:pStyle w:val="Numberlist"/>
      </w:pPr>
      <w:r w:rsidRPr="009B38E1">
        <w:rPr>
          <w:rFonts w:asciiTheme="minorHAnsi" w:hAnsiTheme="minorHAnsi"/>
        </w:rPr>
        <w:t>You can now Stop BurnIn stress tests and review the summary screen.</w:t>
      </w:r>
    </w:p>
    <w:p w14:paraId="0CEE9694" w14:textId="46F1508E" w:rsidR="004765BA" w:rsidRPr="009B38E1" w:rsidRDefault="004765BA" w:rsidP="00B7674C">
      <w:pPr>
        <w:pStyle w:val="Numberlist"/>
      </w:pPr>
      <w:r w:rsidRPr="009B38E1">
        <w:rPr>
          <w:rFonts w:asciiTheme="minorHAnsi" w:hAnsiTheme="minorHAnsi"/>
        </w:rPr>
        <w:t>Your final task is to now open both of the .gif images on your desktop and compare the various traces.</w:t>
      </w:r>
    </w:p>
    <w:p w14:paraId="116DDCF1" w14:textId="77777777" w:rsidR="00B7674C" w:rsidRPr="009B38E1" w:rsidRDefault="00B7674C" w:rsidP="00B7674C">
      <w:pPr>
        <w:pStyle w:val="NoSpacing"/>
        <w:rPr>
          <w:lang w:val="en-GB"/>
        </w:rPr>
      </w:pPr>
    </w:p>
    <w:p w14:paraId="30EDE3E8" w14:textId="41D49C48" w:rsidR="004765BA" w:rsidRPr="009B38E1" w:rsidRDefault="004765BA" w:rsidP="00C420BE">
      <w:pPr>
        <w:pStyle w:val="Heading2"/>
      </w:pPr>
      <w:r w:rsidRPr="009B38E1">
        <w:t>Reflection</w:t>
      </w:r>
    </w:p>
    <w:p w14:paraId="10D87EF3" w14:textId="77777777" w:rsidR="00B7674C" w:rsidRPr="009B38E1" w:rsidRDefault="004765BA" w:rsidP="00B7674C">
      <w:pPr>
        <w:pStyle w:val="Numberlist"/>
        <w:numPr>
          <w:ilvl w:val="0"/>
          <w:numId w:val="175"/>
        </w:numPr>
      </w:pPr>
      <w:r w:rsidRPr="009B38E1">
        <w:t>What did you learn about the structure and functionality of Windows Performance Monitor?</w:t>
      </w:r>
    </w:p>
    <w:p w14:paraId="55D4C5DB" w14:textId="77777777" w:rsidR="00B7674C" w:rsidRPr="009B38E1" w:rsidRDefault="00B7674C" w:rsidP="00B7674C">
      <w:pPr>
        <w:pStyle w:val="Numberlist"/>
        <w:numPr>
          <w:ilvl w:val="0"/>
          <w:numId w:val="0"/>
        </w:numPr>
        <w:ind w:left="851"/>
      </w:pPr>
    </w:p>
    <w:p w14:paraId="40368756" w14:textId="77777777" w:rsidR="00B7674C" w:rsidRPr="009B38E1" w:rsidRDefault="004765BA" w:rsidP="00B7674C">
      <w:pPr>
        <w:pStyle w:val="Numberlist"/>
        <w:numPr>
          <w:ilvl w:val="0"/>
          <w:numId w:val="175"/>
        </w:numPr>
      </w:pPr>
      <w:r w:rsidRPr="009B38E1">
        <w:rPr>
          <w:rFonts w:asciiTheme="minorHAnsi" w:hAnsiTheme="minorHAnsi"/>
        </w:rPr>
        <w:t>Which system resources (CPU, memory, network) showed the most activity or stress?</w:t>
      </w:r>
    </w:p>
    <w:p w14:paraId="06F2C3E4" w14:textId="77777777" w:rsidR="00B7674C" w:rsidRPr="009B38E1" w:rsidRDefault="00B7674C" w:rsidP="00B7674C">
      <w:pPr>
        <w:pStyle w:val="ListParagraph"/>
        <w:rPr>
          <w:rFonts w:asciiTheme="minorHAnsi" w:hAnsiTheme="minorHAnsi"/>
        </w:rPr>
      </w:pPr>
    </w:p>
    <w:p w14:paraId="66C21739" w14:textId="77777777" w:rsidR="00B7674C" w:rsidRPr="009B38E1" w:rsidRDefault="004765BA" w:rsidP="00B7674C">
      <w:pPr>
        <w:pStyle w:val="Numberlist"/>
        <w:numPr>
          <w:ilvl w:val="0"/>
          <w:numId w:val="175"/>
        </w:numPr>
      </w:pPr>
      <w:r w:rsidRPr="009B38E1">
        <w:rPr>
          <w:rFonts w:asciiTheme="minorHAnsi" w:hAnsiTheme="minorHAnsi"/>
        </w:rPr>
        <w:t>How would you use Performance Monitor in a real-world troubleshooting scenario?</w:t>
      </w:r>
    </w:p>
    <w:p w14:paraId="3F01C1F2" w14:textId="77777777" w:rsidR="00B7674C" w:rsidRPr="009B38E1" w:rsidRDefault="00B7674C" w:rsidP="00B7674C">
      <w:pPr>
        <w:pStyle w:val="ListParagraph"/>
        <w:rPr>
          <w:rFonts w:asciiTheme="minorHAnsi" w:hAnsiTheme="minorHAnsi"/>
        </w:rPr>
      </w:pPr>
    </w:p>
    <w:p w14:paraId="183E064A" w14:textId="77777777" w:rsidR="00B7674C" w:rsidRPr="009B38E1" w:rsidRDefault="004765BA" w:rsidP="00B7674C">
      <w:pPr>
        <w:pStyle w:val="Numberlist"/>
        <w:numPr>
          <w:ilvl w:val="0"/>
          <w:numId w:val="175"/>
        </w:numPr>
      </w:pPr>
      <w:r w:rsidRPr="009B38E1">
        <w:rPr>
          <w:rFonts w:asciiTheme="minorHAnsi" w:hAnsiTheme="minorHAnsi"/>
        </w:rPr>
        <w:t>How can this tool help in proactive system maintenance?</w:t>
      </w:r>
    </w:p>
    <w:p w14:paraId="1E83FAC2" w14:textId="77777777" w:rsidR="00B7674C" w:rsidRPr="009B38E1" w:rsidRDefault="00B7674C" w:rsidP="00B7674C">
      <w:pPr>
        <w:pStyle w:val="ListParagraph"/>
        <w:rPr>
          <w:rFonts w:asciiTheme="minorHAnsi" w:hAnsiTheme="minorHAnsi"/>
        </w:rPr>
      </w:pPr>
    </w:p>
    <w:p w14:paraId="4C3FF92C" w14:textId="27B9A6BA" w:rsidR="004765BA" w:rsidRPr="009B38E1" w:rsidRDefault="004765BA" w:rsidP="00B7674C">
      <w:pPr>
        <w:pStyle w:val="Numberlist"/>
        <w:numPr>
          <w:ilvl w:val="0"/>
          <w:numId w:val="175"/>
        </w:numPr>
      </w:pPr>
      <w:r w:rsidRPr="009B38E1">
        <w:rPr>
          <w:rFonts w:asciiTheme="minorHAnsi" w:hAnsiTheme="minorHAnsi"/>
        </w:rPr>
        <w:t>How would you compare Performance Monitor to other monitoring tools (Task Manager, Resource Monitor)?</w:t>
      </w:r>
    </w:p>
    <w:p w14:paraId="4D46FD9A" w14:textId="77777777" w:rsidR="004765BA" w:rsidRPr="009B38E1" w:rsidRDefault="004765BA" w:rsidP="000A2E09">
      <w:pPr>
        <w:rPr>
          <w:rFonts w:asciiTheme="minorHAnsi" w:hAnsiTheme="minorHAnsi"/>
        </w:rPr>
      </w:pPr>
    </w:p>
    <w:p w14:paraId="2FA474E1" w14:textId="77777777" w:rsidR="002F48BB" w:rsidRPr="009B38E1" w:rsidRDefault="004765BA" w:rsidP="00C420BE">
      <w:pPr>
        <w:pStyle w:val="Heading2"/>
      </w:pPr>
      <w:r w:rsidRPr="009B38E1">
        <w:t>Final note</w:t>
      </w:r>
    </w:p>
    <w:p w14:paraId="69199256" w14:textId="4110AE0D" w:rsidR="004765BA" w:rsidRPr="009B38E1" w:rsidRDefault="004765BA" w:rsidP="000A2E09">
      <w:r w:rsidRPr="009B38E1">
        <w:t xml:space="preserve">This </w:t>
      </w:r>
      <w:r w:rsidR="00E14496" w:rsidRPr="009B38E1">
        <w:t>activity</w:t>
      </w:r>
      <w:r w:rsidRPr="009B38E1">
        <w:t xml:space="preserve"> has only provided a simulated load on the client machine, but in a real-world scenario you would now be able to compare how the PC was performing at idle compared to how it performs under load.</w:t>
      </w:r>
      <w:r w:rsidR="009B38E1" w:rsidRPr="009B38E1">
        <w:t xml:space="preserve"> </w:t>
      </w:r>
      <w:r w:rsidRPr="009B38E1">
        <w:t>This is a highly valuable method of determining system bottlenecks and highlights hardware components that may be fatigued or due to fail.</w:t>
      </w:r>
    </w:p>
    <w:p w14:paraId="150FD9AB" w14:textId="77777777" w:rsidR="004765BA" w:rsidRPr="009B38E1" w:rsidRDefault="004765BA" w:rsidP="000A2E09"/>
    <w:p w14:paraId="07A06BD3" w14:textId="77777777" w:rsidR="002F48BB" w:rsidRPr="009B38E1" w:rsidRDefault="002F48BB" w:rsidP="000A2E09"/>
    <w:p w14:paraId="4CDACCB9" w14:textId="77777777" w:rsidR="002F48BB" w:rsidRPr="009B38E1" w:rsidRDefault="002F48BB" w:rsidP="000A2E09"/>
    <w:p w14:paraId="14BBFD3F" w14:textId="77777777" w:rsidR="002F48BB" w:rsidRPr="009B38E1" w:rsidRDefault="002F48BB" w:rsidP="000A2E09"/>
    <w:p w14:paraId="130E015D" w14:textId="77777777" w:rsidR="002F48BB" w:rsidRPr="009B38E1" w:rsidRDefault="002F48BB" w:rsidP="000A2E09"/>
    <w:p w14:paraId="73854E03" w14:textId="77777777" w:rsidR="002F48BB" w:rsidRPr="009B38E1" w:rsidRDefault="002F48BB" w:rsidP="000A2E09"/>
    <w:p w14:paraId="0E1EAEE9" w14:textId="2FE5B11B" w:rsidR="004765BA" w:rsidRPr="009B38E1" w:rsidRDefault="002F48BB" w:rsidP="002F48BB">
      <w:pPr>
        <w:pStyle w:val="Heading1"/>
        <w:ind w:left="1134" w:hanging="1134"/>
      </w:pPr>
      <w:bookmarkStart w:id="18" w:name="_Toc205455925"/>
      <w:r w:rsidRPr="009B38E1">
        <w:rPr>
          <w:rFonts w:cs="Segoe UI Emoji"/>
        </w:rPr>
        <w:lastRenderedPageBreak/>
        <w:t xml:space="preserve">Activity </w:t>
      </w:r>
      <w:r w:rsidR="004765BA" w:rsidRPr="009B38E1">
        <w:rPr>
          <w:rFonts w:cs="Segoe UI Emoji"/>
        </w:rPr>
        <w:t>14</w:t>
      </w:r>
      <w:r w:rsidR="004765BA" w:rsidRPr="009B38E1">
        <w:t>: Service Level Agreement</w:t>
      </w:r>
      <w:bookmarkEnd w:id="18"/>
    </w:p>
    <w:p w14:paraId="4A28E979" w14:textId="19C81774" w:rsidR="004765BA" w:rsidRPr="009B38E1" w:rsidRDefault="004765BA" w:rsidP="00721BAF">
      <w:pPr>
        <w:pStyle w:val="Heading2"/>
      </w:pPr>
      <w:r w:rsidRPr="009B38E1">
        <w:t>Scenario</w:t>
      </w:r>
    </w:p>
    <w:p w14:paraId="1E91B614" w14:textId="77777777" w:rsidR="004765BA" w:rsidRPr="009B38E1" w:rsidRDefault="004765BA" w:rsidP="00B20DC3">
      <w:pPr>
        <w:rPr>
          <w:rFonts w:asciiTheme="minorHAnsi" w:hAnsiTheme="minorHAnsi"/>
          <w:szCs w:val="24"/>
        </w:rPr>
      </w:pPr>
      <w:r w:rsidRPr="009B38E1">
        <w:rPr>
          <w:rFonts w:asciiTheme="minorHAnsi" w:hAnsiTheme="minorHAnsi"/>
          <w:szCs w:val="24"/>
        </w:rPr>
        <w:t>You work for a Managed Service Provider (MSP) that delivers IT support, cloud hosting, and cybersecurity services to clients in various industries (healthcare, finance, retail). As the as the business expands, you're tasked with improving the way Service Level Agreements (SLAs) are created, implemented, and managed to better reflect client needs and service capabilities.</w:t>
      </w:r>
    </w:p>
    <w:p w14:paraId="5702DF0D" w14:textId="77777777" w:rsidR="004765BA" w:rsidRPr="009B38E1" w:rsidRDefault="004765BA" w:rsidP="00B20DC3">
      <w:pPr>
        <w:rPr>
          <w:rFonts w:asciiTheme="minorHAnsi" w:hAnsiTheme="minorHAnsi"/>
          <w:szCs w:val="24"/>
        </w:rPr>
      </w:pPr>
      <w:r w:rsidRPr="009B38E1">
        <w:rPr>
          <w:rFonts w:asciiTheme="minorHAnsi" w:hAnsiTheme="minorHAnsi"/>
          <w:szCs w:val="24"/>
        </w:rPr>
        <w:t>Currently, your organisation uses:</w:t>
      </w:r>
    </w:p>
    <w:p w14:paraId="2433E1FF" w14:textId="3D61529F" w:rsidR="004765BA" w:rsidRPr="009B38E1" w:rsidRDefault="004765BA" w:rsidP="00B3746F">
      <w:pPr>
        <w:pStyle w:val="Bulletlist1"/>
      </w:pPr>
      <w:r w:rsidRPr="009B38E1">
        <w:t>Customer-</w:t>
      </w:r>
      <w:r w:rsidR="00C9390F" w:rsidRPr="009B38E1">
        <w:t>based</w:t>
      </w:r>
      <w:r w:rsidRPr="009B38E1">
        <w:t xml:space="preserve"> SLAs (specific to individual clients)</w:t>
      </w:r>
      <w:r w:rsidR="00B3746F" w:rsidRPr="009B38E1">
        <w:t>.</w:t>
      </w:r>
    </w:p>
    <w:p w14:paraId="7571B92B" w14:textId="23E9E22D" w:rsidR="004765BA" w:rsidRPr="009B38E1" w:rsidRDefault="004765BA" w:rsidP="00B3746F">
      <w:pPr>
        <w:pStyle w:val="Bulletlist1"/>
      </w:pPr>
      <w:r w:rsidRPr="009B38E1">
        <w:t>Service-</w:t>
      </w:r>
      <w:r w:rsidR="00C9390F" w:rsidRPr="009B38E1">
        <w:t xml:space="preserve">based </w:t>
      </w:r>
      <w:r w:rsidRPr="009B38E1">
        <w:t xml:space="preserve">SLAs (based on the type of service, </w:t>
      </w:r>
      <w:r w:rsidR="00B3746F" w:rsidRPr="009B38E1">
        <w:t xml:space="preserve">for example, </w:t>
      </w:r>
      <w:r w:rsidRPr="009B38E1">
        <w:t>cloud backup, helpdesk)</w:t>
      </w:r>
      <w:r w:rsidR="00B3746F" w:rsidRPr="009B38E1">
        <w:t>.</w:t>
      </w:r>
    </w:p>
    <w:p w14:paraId="26D9960B" w14:textId="03E0EF10" w:rsidR="004765BA" w:rsidRPr="009B38E1" w:rsidRDefault="004765BA" w:rsidP="00B3746F">
      <w:pPr>
        <w:pStyle w:val="Bulletlist1"/>
      </w:pPr>
      <w:r w:rsidRPr="009B38E1">
        <w:t>Multi-level SLAs (a combination of both, including organi</w:t>
      </w:r>
      <w:r w:rsidR="009B38E1" w:rsidRPr="009B38E1">
        <w:t>s</w:t>
      </w:r>
      <w:r w:rsidRPr="009B38E1">
        <w:t>ation-wide and service-specific commitments)</w:t>
      </w:r>
      <w:r w:rsidR="00B3746F" w:rsidRPr="009B38E1">
        <w:t>.</w:t>
      </w:r>
    </w:p>
    <w:p w14:paraId="1F8B8635" w14:textId="77777777" w:rsidR="00B3746F" w:rsidRPr="009B38E1" w:rsidRDefault="00B3746F" w:rsidP="00B3746F">
      <w:pPr>
        <w:pStyle w:val="NoSpacing"/>
        <w:rPr>
          <w:lang w:val="en-GB"/>
        </w:rPr>
      </w:pPr>
    </w:p>
    <w:p w14:paraId="045DDB5F" w14:textId="45172667" w:rsidR="004765BA" w:rsidRPr="009B38E1" w:rsidRDefault="004765BA" w:rsidP="00721BAF">
      <w:pPr>
        <w:pStyle w:val="Heading2"/>
      </w:pPr>
      <w:r w:rsidRPr="009B38E1">
        <w:t>Objective</w:t>
      </w:r>
      <w:r w:rsidR="002F48BB" w:rsidRPr="009B38E1">
        <w:t>s</w:t>
      </w:r>
    </w:p>
    <w:p w14:paraId="1FB587E8" w14:textId="77777777" w:rsidR="004765BA" w:rsidRPr="009B38E1" w:rsidRDefault="004765BA" w:rsidP="00B20DC3">
      <w:pPr>
        <w:rPr>
          <w:rFonts w:asciiTheme="minorHAnsi" w:hAnsiTheme="minorHAnsi"/>
          <w:szCs w:val="24"/>
        </w:rPr>
      </w:pPr>
      <w:r w:rsidRPr="009B38E1">
        <w:rPr>
          <w:rFonts w:asciiTheme="minorHAnsi" w:hAnsiTheme="minorHAnsi"/>
          <w:szCs w:val="24"/>
        </w:rPr>
        <w:t>For each scenario below, choose the most appropriate SLA structure and make recommendations on response times, uptime, support scope, and penalty clauses.</w:t>
      </w:r>
    </w:p>
    <w:p w14:paraId="729EDC23" w14:textId="77777777" w:rsidR="00B3746F" w:rsidRPr="009B38E1" w:rsidRDefault="00B3746F" w:rsidP="00B3746F">
      <w:pPr>
        <w:pStyle w:val="NoSpacing"/>
        <w:rPr>
          <w:lang w:val="en-GB"/>
        </w:rPr>
      </w:pPr>
    </w:p>
    <w:p w14:paraId="122B9232" w14:textId="1FAC9283" w:rsidR="004765BA" w:rsidRPr="009B38E1" w:rsidRDefault="004765BA" w:rsidP="00721BAF">
      <w:pPr>
        <w:pStyle w:val="Heading2"/>
      </w:pPr>
      <w:r w:rsidRPr="009B38E1">
        <w:t xml:space="preserve">Scenario 1: Healthcare </w:t>
      </w:r>
      <w:r w:rsidR="00B3746F" w:rsidRPr="009B38E1">
        <w:t>client with mission-critical systems</w:t>
      </w:r>
    </w:p>
    <w:p w14:paraId="2C944382" w14:textId="3196D523" w:rsidR="004765BA" w:rsidRPr="009B38E1" w:rsidRDefault="004765BA" w:rsidP="00B20DC3">
      <w:pPr>
        <w:rPr>
          <w:rFonts w:asciiTheme="minorHAnsi" w:hAnsiTheme="minorHAnsi"/>
          <w:szCs w:val="24"/>
        </w:rPr>
      </w:pPr>
      <w:r w:rsidRPr="009B38E1">
        <w:rPr>
          <w:rFonts w:asciiTheme="minorHAnsi" w:hAnsiTheme="minorHAnsi"/>
          <w:szCs w:val="24"/>
        </w:rPr>
        <w:t>Client requirements</w:t>
      </w:r>
      <w:r w:rsidR="00B3746F" w:rsidRPr="009B38E1">
        <w:rPr>
          <w:rFonts w:asciiTheme="minorHAnsi" w:hAnsiTheme="minorHAnsi"/>
          <w:szCs w:val="24"/>
        </w:rPr>
        <w:t>:</w:t>
      </w:r>
    </w:p>
    <w:p w14:paraId="4EEEA6AC" w14:textId="77777777" w:rsidR="004765BA" w:rsidRPr="009B38E1" w:rsidRDefault="004765BA" w:rsidP="00B3746F">
      <w:pPr>
        <w:pStyle w:val="Bulletlist1"/>
      </w:pPr>
      <w:r w:rsidRPr="009B38E1">
        <w:t>24/7 uptime for patient systems</w:t>
      </w:r>
    </w:p>
    <w:p w14:paraId="347CE329" w14:textId="77777777" w:rsidR="004765BA" w:rsidRPr="009B38E1" w:rsidRDefault="004765BA" w:rsidP="00B3746F">
      <w:pPr>
        <w:pStyle w:val="Bulletlist1"/>
      </w:pPr>
      <w:r w:rsidRPr="009B38E1">
        <w:t>Compliance with data protection laws</w:t>
      </w:r>
    </w:p>
    <w:p w14:paraId="36236B18" w14:textId="77777777" w:rsidR="004765BA" w:rsidRPr="009B38E1" w:rsidRDefault="004765BA" w:rsidP="00B3746F">
      <w:pPr>
        <w:pStyle w:val="Bulletlist1"/>
      </w:pPr>
      <w:r w:rsidRPr="009B38E1">
        <w:t xml:space="preserve">Rapid incident response </w:t>
      </w:r>
    </w:p>
    <w:p w14:paraId="07D05156" w14:textId="027B6A7F" w:rsidR="004765BA" w:rsidRPr="009B38E1" w:rsidRDefault="004765BA" w:rsidP="00B20DC3">
      <w:pPr>
        <w:rPr>
          <w:rFonts w:asciiTheme="minorHAnsi" w:hAnsiTheme="minorHAnsi"/>
          <w:bCs/>
          <w:szCs w:val="24"/>
        </w:rPr>
      </w:pPr>
      <w:r w:rsidRPr="009B38E1">
        <w:rPr>
          <w:rFonts w:asciiTheme="minorHAnsi" w:hAnsiTheme="minorHAnsi"/>
          <w:bCs/>
          <w:szCs w:val="24"/>
        </w:rPr>
        <w:t>Choose the best SLA</w:t>
      </w:r>
      <w:r w:rsidR="00B3746F" w:rsidRPr="009B38E1">
        <w:rPr>
          <w:rFonts w:asciiTheme="minorHAnsi" w:hAnsiTheme="minorHAnsi"/>
          <w:bCs/>
          <w:szCs w:val="24"/>
        </w:rPr>
        <w:t>:</w:t>
      </w:r>
    </w:p>
    <w:p w14:paraId="5DCD0D02" w14:textId="17BC17F9" w:rsidR="004765BA" w:rsidRPr="009B38E1" w:rsidRDefault="004765BA" w:rsidP="00B3746F">
      <w:pPr>
        <w:pStyle w:val="Numberlist"/>
        <w:numPr>
          <w:ilvl w:val="0"/>
          <w:numId w:val="176"/>
        </w:numPr>
      </w:pPr>
      <w:r w:rsidRPr="009B38E1">
        <w:t>Customer-</w:t>
      </w:r>
      <w:r w:rsidR="00C9390F" w:rsidRPr="009B38E1">
        <w:t>based</w:t>
      </w:r>
      <w:r w:rsidRPr="009B38E1">
        <w:t xml:space="preserve"> SLA</w:t>
      </w:r>
    </w:p>
    <w:p w14:paraId="1E78EB7B" w14:textId="350CD85F" w:rsidR="004765BA" w:rsidRPr="009B38E1" w:rsidRDefault="004765BA" w:rsidP="00B3746F">
      <w:pPr>
        <w:pStyle w:val="Numberlist"/>
      </w:pPr>
      <w:r w:rsidRPr="009B38E1">
        <w:t>Service-</w:t>
      </w:r>
      <w:r w:rsidR="00C9390F" w:rsidRPr="009B38E1">
        <w:t>based</w:t>
      </w:r>
      <w:r w:rsidRPr="009B38E1">
        <w:t xml:space="preserve"> SLA</w:t>
      </w:r>
    </w:p>
    <w:p w14:paraId="1FEE9AC9" w14:textId="41181F5F" w:rsidR="004765BA" w:rsidRPr="009B38E1" w:rsidRDefault="004765BA" w:rsidP="00B3746F">
      <w:pPr>
        <w:pStyle w:val="Numberlist"/>
      </w:pPr>
      <w:r w:rsidRPr="009B38E1">
        <w:t>Multi-</w:t>
      </w:r>
      <w:r w:rsidR="0004470D" w:rsidRPr="009B38E1">
        <w:t>l</w:t>
      </w:r>
      <w:r w:rsidRPr="009B38E1">
        <w:t>evel SLA</w:t>
      </w:r>
    </w:p>
    <w:p w14:paraId="6C900944" w14:textId="77777777" w:rsidR="00B3746F" w:rsidRPr="009B38E1" w:rsidRDefault="00B3746F" w:rsidP="00B3746F">
      <w:pPr>
        <w:pStyle w:val="NoSpacing"/>
        <w:rPr>
          <w:lang w:val="en-GB"/>
        </w:rPr>
      </w:pPr>
    </w:p>
    <w:p w14:paraId="1FB4E757" w14:textId="4ED6E865" w:rsidR="004765BA" w:rsidRPr="009B38E1" w:rsidRDefault="004765BA" w:rsidP="00721BAF">
      <w:pPr>
        <w:pStyle w:val="Heading3"/>
      </w:pPr>
      <w:r w:rsidRPr="009B38E1">
        <w:t>Decision justification</w:t>
      </w:r>
    </w:p>
    <w:p w14:paraId="34BB7403" w14:textId="77777777" w:rsidR="0004470D" w:rsidRPr="009B38E1" w:rsidRDefault="004765BA" w:rsidP="0004470D">
      <w:pPr>
        <w:pStyle w:val="Numberlist"/>
        <w:numPr>
          <w:ilvl w:val="0"/>
          <w:numId w:val="177"/>
        </w:numPr>
      </w:pPr>
      <w:r w:rsidRPr="009B38E1">
        <w:t>Which SLA type would you recommend for scenario 1. Why?</w:t>
      </w:r>
      <w:bookmarkStart w:id="19" w:name="_Hlk199421066"/>
    </w:p>
    <w:p w14:paraId="3CA9D3F7" w14:textId="77777777" w:rsidR="0004470D" w:rsidRPr="009B38E1" w:rsidRDefault="0004470D" w:rsidP="0004470D">
      <w:pPr>
        <w:pStyle w:val="Numberlist"/>
        <w:numPr>
          <w:ilvl w:val="0"/>
          <w:numId w:val="0"/>
        </w:numPr>
        <w:ind w:left="851"/>
      </w:pPr>
    </w:p>
    <w:p w14:paraId="409B9A03" w14:textId="08CC6374" w:rsidR="0004470D" w:rsidRPr="009B38E1" w:rsidRDefault="004765BA" w:rsidP="0004470D">
      <w:pPr>
        <w:pStyle w:val="Numberlist"/>
        <w:numPr>
          <w:ilvl w:val="0"/>
          <w:numId w:val="177"/>
        </w:numPr>
      </w:pPr>
      <w:r w:rsidRPr="009B38E1">
        <w:rPr>
          <w:rFonts w:asciiTheme="minorHAnsi" w:hAnsiTheme="minorHAnsi"/>
          <w:szCs w:val="24"/>
        </w:rPr>
        <w:t>What uptime should be specified as part of the SLA (</w:t>
      </w:r>
      <w:r w:rsidR="0004470D" w:rsidRPr="009B38E1">
        <w:rPr>
          <w:rFonts w:asciiTheme="minorHAnsi" w:hAnsiTheme="minorHAnsi"/>
          <w:szCs w:val="24"/>
        </w:rPr>
        <w:t>for example,</w:t>
      </w:r>
      <w:r w:rsidRPr="009B38E1">
        <w:rPr>
          <w:rFonts w:asciiTheme="minorHAnsi" w:hAnsiTheme="minorHAnsi"/>
          <w:szCs w:val="24"/>
        </w:rPr>
        <w:t xml:space="preserve"> 99.99%)</w:t>
      </w:r>
      <w:bookmarkEnd w:id="19"/>
    </w:p>
    <w:p w14:paraId="2C704AC5" w14:textId="77777777" w:rsidR="0004470D" w:rsidRPr="009B38E1" w:rsidRDefault="0004470D" w:rsidP="0004470D">
      <w:pPr>
        <w:pStyle w:val="ListParagraph"/>
        <w:rPr>
          <w:rFonts w:asciiTheme="minorHAnsi" w:hAnsiTheme="minorHAnsi"/>
          <w:szCs w:val="24"/>
        </w:rPr>
      </w:pPr>
    </w:p>
    <w:p w14:paraId="12DDCB48" w14:textId="77777777" w:rsidR="0004470D" w:rsidRPr="009B38E1" w:rsidRDefault="004765BA" w:rsidP="0004470D">
      <w:pPr>
        <w:pStyle w:val="Numberlist"/>
        <w:numPr>
          <w:ilvl w:val="0"/>
          <w:numId w:val="177"/>
        </w:numPr>
      </w:pPr>
      <w:r w:rsidRPr="009B38E1">
        <w:rPr>
          <w:rFonts w:asciiTheme="minorHAnsi" w:hAnsiTheme="minorHAnsi"/>
          <w:szCs w:val="24"/>
        </w:rPr>
        <w:t xml:space="preserve">What response </w:t>
      </w:r>
      <w:r w:rsidR="0004470D" w:rsidRPr="009B38E1">
        <w:rPr>
          <w:rFonts w:asciiTheme="minorHAnsi" w:hAnsiTheme="minorHAnsi"/>
          <w:szCs w:val="24"/>
        </w:rPr>
        <w:t>and</w:t>
      </w:r>
      <w:r w:rsidRPr="009B38E1">
        <w:rPr>
          <w:rFonts w:asciiTheme="minorHAnsi" w:hAnsiTheme="minorHAnsi"/>
          <w:szCs w:val="24"/>
        </w:rPr>
        <w:t xml:space="preserve"> resolution times should be included as part of the contract?</w:t>
      </w:r>
    </w:p>
    <w:p w14:paraId="61CC42C6" w14:textId="77777777" w:rsidR="0004470D" w:rsidRPr="009B38E1" w:rsidRDefault="0004470D" w:rsidP="0004470D">
      <w:pPr>
        <w:pStyle w:val="ListParagraph"/>
        <w:rPr>
          <w:rFonts w:asciiTheme="minorHAnsi" w:hAnsiTheme="minorHAnsi"/>
          <w:szCs w:val="24"/>
        </w:rPr>
      </w:pPr>
    </w:p>
    <w:p w14:paraId="5E7C6394" w14:textId="7CA9A2F7" w:rsidR="00721BAF" w:rsidRPr="009B38E1" w:rsidRDefault="004765BA" w:rsidP="0004470D">
      <w:pPr>
        <w:pStyle w:val="Numberlist"/>
        <w:numPr>
          <w:ilvl w:val="0"/>
          <w:numId w:val="177"/>
        </w:numPr>
      </w:pPr>
      <w:r w:rsidRPr="009B38E1">
        <w:rPr>
          <w:rFonts w:asciiTheme="minorHAnsi" w:hAnsiTheme="minorHAnsi"/>
          <w:szCs w:val="24"/>
        </w:rPr>
        <w:t>What security and compliance guarantee clause must be included in the contract?</w:t>
      </w:r>
      <w:r w:rsidR="002F48BB" w:rsidRPr="009B38E1">
        <w:rPr>
          <w:rFonts w:asciiTheme="minorHAnsi" w:hAnsiTheme="minorHAnsi"/>
          <w:szCs w:val="24"/>
        </w:rPr>
        <w:br/>
      </w:r>
    </w:p>
    <w:p w14:paraId="05385DE0" w14:textId="215FAD1B" w:rsidR="004765BA" w:rsidRPr="009B38E1" w:rsidRDefault="004765BA" w:rsidP="00721BAF">
      <w:pPr>
        <w:pStyle w:val="Heading2"/>
      </w:pPr>
      <w:r w:rsidRPr="009B38E1">
        <w:t xml:space="preserve">Scenario 2: Small </w:t>
      </w:r>
      <w:r w:rsidR="0004470D" w:rsidRPr="009B38E1">
        <w:t>retail client with basic support plan</w:t>
      </w:r>
    </w:p>
    <w:p w14:paraId="5E761C9C" w14:textId="6D7196EF" w:rsidR="004765BA" w:rsidRPr="009B38E1" w:rsidRDefault="004765BA" w:rsidP="0004470D">
      <w:pPr>
        <w:rPr>
          <w:bCs/>
        </w:rPr>
      </w:pPr>
      <w:r w:rsidRPr="009B38E1">
        <w:t>Client requirements</w:t>
      </w:r>
      <w:r w:rsidR="00DA5F3E" w:rsidRPr="009B38E1">
        <w:t>:</w:t>
      </w:r>
    </w:p>
    <w:p w14:paraId="74347C63" w14:textId="5E896084" w:rsidR="004765BA" w:rsidRPr="009B38E1" w:rsidRDefault="004765BA" w:rsidP="0004470D">
      <w:pPr>
        <w:pStyle w:val="Bulletlist1"/>
      </w:pPr>
      <w:r w:rsidRPr="009B38E1">
        <w:t>Mon</w:t>
      </w:r>
      <w:r w:rsidR="0004470D" w:rsidRPr="009B38E1">
        <w:t>-</w:t>
      </w:r>
      <w:r w:rsidRPr="009B38E1">
        <w:t>Fri support, 9</w:t>
      </w:r>
      <w:r w:rsidR="0004470D" w:rsidRPr="009B38E1">
        <w:t>-</w:t>
      </w:r>
      <w:r w:rsidRPr="009B38E1">
        <w:t>5</w:t>
      </w:r>
    </w:p>
    <w:p w14:paraId="1C94DB80" w14:textId="77777777" w:rsidR="004765BA" w:rsidRPr="009B38E1" w:rsidRDefault="004765BA" w:rsidP="0004470D">
      <w:pPr>
        <w:pStyle w:val="Bulletlist1"/>
      </w:pPr>
      <w:r w:rsidRPr="009B38E1">
        <w:t>Support for POS systems and email</w:t>
      </w:r>
    </w:p>
    <w:p w14:paraId="15B588F5" w14:textId="77777777" w:rsidR="004765BA" w:rsidRPr="009B38E1" w:rsidRDefault="004765BA" w:rsidP="0004470D">
      <w:pPr>
        <w:pStyle w:val="Bulletlist1"/>
      </w:pPr>
      <w:r w:rsidRPr="009B38E1">
        <w:t>Budget-conscious</w:t>
      </w:r>
    </w:p>
    <w:p w14:paraId="7053CF1B" w14:textId="39B8480F" w:rsidR="004765BA" w:rsidRPr="009B38E1" w:rsidRDefault="004765BA" w:rsidP="0004470D">
      <w:pPr>
        <w:rPr>
          <w:bCs/>
        </w:rPr>
      </w:pPr>
      <w:r w:rsidRPr="009B38E1">
        <w:t>Choose the best SLA</w:t>
      </w:r>
      <w:r w:rsidR="00DA5F3E" w:rsidRPr="009B38E1">
        <w:t>:</w:t>
      </w:r>
    </w:p>
    <w:p w14:paraId="0F51A480" w14:textId="77777777" w:rsidR="00DA5F3E" w:rsidRPr="009B38E1" w:rsidRDefault="00DA5F3E" w:rsidP="00DA5F3E">
      <w:pPr>
        <w:pStyle w:val="Numberlist"/>
        <w:numPr>
          <w:ilvl w:val="0"/>
          <w:numId w:val="179"/>
        </w:numPr>
      </w:pPr>
      <w:r w:rsidRPr="009B38E1">
        <w:t>Customer-based SLA</w:t>
      </w:r>
    </w:p>
    <w:p w14:paraId="4A20869C" w14:textId="77777777" w:rsidR="00DA5F3E" w:rsidRPr="009B38E1" w:rsidRDefault="00DA5F3E" w:rsidP="00DA5F3E">
      <w:pPr>
        <w:pStyle w:val="Numberlist"/>
      </w:pPr>
      <w:r w:rsidRPr="009B38E1">
        <w:t>Service-based SLA</w:t>
      </w:r>
    </w:p>
    <w:p w14:paraId="5CD8ECC8" w14:textId="77777777" w:rsidR="00DA5F3E" w:rsidRPr="009B38E1" w:rsidRDefault="00DA5F3E" w:rsidP="00DA5F3E">
      <w:pPr>
        <w:pStyle w:val="Numberlist"/>
      </w:pPr>
      <w:r w:rsidRPr="009B38E1">
        <w:t>Multi-level SLA</w:t>
      </w:r>
    </w:p>
    <w:p w14:paraId="469B97BF" w14:textId="77777777" w:rsidR="0004470D" w:rsidRPr="009B38E1" w:rsidRDefault="0004470D" w:rsidP="00DA5F3E">
      <w:pPr>
        <w:pStyle w:val="NoSpacing"/>
        <w:rPr>
          <w:lang w:val="en-GB"/>
        </w:rPr>
      </w:pPr>
    </w:p>
    <w:p w14:paraId="67533066" w14:textId="2DBEBF89" w:rsidR="004765BA" w:rsidRPr="009B38E1" w:rsidRDefault="004765BA" w:rsidP="00721BAF">
      <w:pPr>
        <w:pStyle w:val="Heading3"/>
      </w:pPr>
      <w:r w:rsidRPr="009B38E1">
        <w:t>Decision justification</w:t>
      </w:r>
    </w:p>
    <w:p w14:paraId="54D0FFD6" w14:textId="77777777" w:rsidR="00DA5F3E" w:rsidRPr="009B38E1" w:rsidRDefault="004765BA" w:rsidP="00DA5F3E">
      <w:pPr>
        <w:pStyle w:val="Numberlist"/>
        <w:numPr>
          <w:ilvl w:val="0"/>
          <w:numId w:val="181"/>
        </w:numPr>
      </w:pPr>
      <w:r w:rsidRPr="009B38E1">
        <w:t>Which SLA type would you recommend for scenario 2. Why?</w:t>
      </w:r>
    </w:p>
    <w:p w14:paraId="4DED968E" w14:textId="77777777" w:rsidR="00DA5F3E" w:rsidRPr="009B38E1" w:rsidRDefault="00DA5F3E" w:rsidP="00DA5F3E">
      <w:pPr>
        <w:pStyle w:val="Numberlist"/>
        <w:numPr>
          <w:ilvl w:val="0"/>
          <w:numId w:val="0"/>
        </w:numPr>
        <w:ind w:left="851"/>
      </w:pPr>
    </w:p>
    <w:p w14:paraId="0A269215" w14:textId="77777777" w:rsidR="00DA5F3E" w:rsidRPr="009B38E1" w:rsidRDefault="004765BA" w:rsidP="00DA5F3E">
      <w:pPr>
        <w:pStyle w:val="Numberlist"/>
        <w:numPr>
          <w:ilvl w:val="0"/>
          <w:numId w:val="181"/>
        </w:numPr>
      </w:pPr>
      <w:r w:rsidRPr="009B38E1">
        <w:rPr>
          <w:rFonts w:asciiTheme="minorHAnsi" w:hAnsiTheme="minorHAnsi"/>
          <w:szCs w:val="24"/>
        </w:rPr>
        <w:t>What uptime support hours would you include in the SLA?</w:t>
      </w:r>
    </w:p>
    <w:p w14:paraId="04BED59F" w14:textId="77777777" w:rsidR="00DA5F3E" w:rsidRPr="009B38E1" w:rsidRDefault="00DA5F3E" w:rsidP="00DA5F3E">
      <w:pPr>
        <w:pStyle w:val="ListParagraph"/>
        <w:rPr>
          <w:rFonts w:asciiTheme="minorHAnsi" w:hAnsiTheme="minorHAnsi"/>
          <w:szCs w:val="24"/>
        </w:rPr>
      </w:pPr>
    </w:p>
    <w:p w14:paraId="21B1A3FA" w14:textId="7BA52919" w:rsidR="00F901C5" w:rsidRPr="009B38E1" w:rsidRDefault="004765BA" w:rsidP="00DA5F3E">
      <w:pPr>
        <w:pStyle w:val="Numberlist"/>
        <w:numPr>
          <w:ilvl w:val="0"/>
          <w:numId w:val="181"/>
        </w:numPr>
      </w:pPr>
      <w:r w:rsidRPr="009B38E1">
        <w:rPr>
          <w:rFonts w:asciiTheme="minorHAnsi" w:hAnsiTheme="minorHAnsi"/>
          <w:szCs w:val="24"/>
        </w:rPr>
        <w:t>How would you define the priority level based on the scenario?</w:t>
      </w:r>
    </w:p>
    <w:p w14:paraId="47AB1773" w14:textId="77777777" w:rsidR="00721BAF" w:rsidRPr="009B38E1" w:rsidRDefault="00721BAF" w:rsidP="00721BAF">
      <w:pPr>
        <w:pStyle w:val="ListParagraph"/>
        <w:rPr>
          <w:rFonts w:asciiTheme="minorHAnsi" w:hAnsiTheme="minorHAnsi"/>
          <w:szCs w:val="24"/>
        </w:rPr>
      </w:pPr>
    </w:p>
    <w:p w14:paraId="2442432C" w14:textId="6C0257C0" w:rsidR="004765BA" w:rsidRPr="009B38E1" w:rsidRDefault="004765BA" w:rsidP="00721BAF">
      <w:pPr>
        <w:pStyle w:val="Heading2"/>
      </w:pPr>
      <w:r w:rsidRPr="009B38E1">
        <w:t xml:space="preserve">Scenario 3: Cloud </w:t>
      </w:r>
      <w:r w:rsidR="00DA5F3E" w:rsidRPr="009B38E1">
        <w:t>backup service used by multiple clients</w:t>
      </w:r>
    </w:p>
    <w:p w14:paraId="1D17AE4D" w14:textId="6DB13D64" w:rsidR="004765BA" w:rsidRPr="009B38E1" w:rsidRDefault="004765BA" w:rsidP="00DA5F3E">
      <w:pPr>
        <w:rPr>
          <w:bCs/>
        </w:rPr>
      </w:pPr>
      <w:r w:rsidRPr="009B38E1">
        <w:t>Client requirements</w:t>
      </w:r>
      <w:r w:rsidR="00DA5F3E" w:rsidRPr="009B38E1">
        <w:t>:</w:t>
      </w:r>
    </w:p>
    <w:p w14:paraId="3086861B" w14:textId="77777777" w:rsidR="004765BA" w:rsidRPr="009B38E1" w:rsidRDefault="004765BA" w:rsidP="00DA5F3E">
      <w:pPr>
        <w:pStyle w:val="Bulletlist1"/>
      </w:pPr>
      <w:r w:rsidRPr="009B38E1">
        <w:t>Used by clients across all industries</w:t>
      </w:r>
    </w:p>
    <w:p w14:paraId="33D39440" w14:textId="77777777" w:rsidR="004765BA" w:rsidRPr="009B38E1" w:rsidRDefault="004765BA" w:rsidP="00DA5F3E">
      <w:pPr>
        <w:pStyle w:val="Bulletlist1"/>
      </w:pPr>
      <w:r w:rsidRPr="009B38E1">
        <w:t>Shared platform by different organisations</w:t>
      </w:r>
    </w:p>
    <w:p w14:paraId="56EB17F1" w14:textId="77777777" w:rsidR="004765BA" w:rsidRPr="009B38E1" w:rsidRDefault="004765BA" w:rsidP="00DA5F3E">
      <w:pPr>
        <w:pStyle w:val="Bulletlist1"/>
      </w:pPr>
      <w:r w:rsidRPr="009B38E1">
        <w:t>Consistent backup frequency and recovery targets</w:t>
      </w:r>
    </w:p>
    <w:p w14:paraId="14025757" w14:textId="438D0C48" w:rsidR="004765BA" w:rsidRPr="009B38E1" w:rsidRDefault="004765BA" w:rsidP="00DA5F3E">
      <w:pPr>
        <w:rPr>
          <w:bCs/>
        </w:rPr>
      </w:pPr>
      <w:r w:rsidRPr="009B38E1">
        <w:t>Choose the best SLA structure</w:t>
      </w:r>
      <w:r w:rsidR="00DA5F3E" w:rsidRPr="009B38E1">
        <w:t>:</w:t>
      </w:r>
    </w:p>
    <w:p w14:paraId="0E24B424" w14:textId="77777777" w:rsidR="00DA5F3E" w:rsidRPr="009B38E1" w:rsidRDefault="00DA5F3E" w:rsidP="00DA5F3E">
      <w:pPr>
        <w:pStyle w:val="Numberlist"/>
        <w:numPr>
          <w:ilvl w:val="0"/>
          <w:numId w:val="180"/>
        </w:numPr>
      </w:pPr>
      <w:r w:rsidRPr="009B38E1">
        <w:t>Customer-based SLA</w:t>
      </w:r>
    </w:p>
    <w:p w14:paraId="311F74FD" w14:textId="77777777" w:rsidR="00DA5F3E" w:rsidRPr="009B38E1" w:rsidRDefault="00DA5F3E" w:rsidP="00DA5F3E">
      <w:pPr>
        <w:pStyle w:val="Numberlist"/>
      </w:pPr>
      <w:r w:rsidRPr="009B38E1">
        <w:t>Service-based SLA</w:t>
      </w:r>
    </w:p>
    <w:p w14:paraId="1ED7D252" w14:textId="77777777" w:rsidR="00DA5F3E" w:rsidRPr="009B38E1" w:rsidRDefault="00DA5F3E" w:rsidP="00DA5F3E">
      <w:pPr>
        <w:pStyle w:val="Numberlist"/>
      </w:pPr>
      <w:r w:rsidRPr="009B38E1">
        <w:t>Multi-level SLA</w:t>
      </w:r>
    </w:p>
    <w:p w14:paraId="22B60D77" w14:textId="77777777" w:rsidR="00DA5F3E" w:rsidRPr="009B38E1" w:rsidRDefault="00DA5F3E" w:rsidP="00DA5F3E">
      <w:pPr>
        <w:pStyle w:val="NoSpacing"/>
        <w:rPr>
          <w:lang w:val="en-GB"/>
        </w:rPr>
      </w:pPr>
    </w:p>
    <w:p w14:paraId="29D8FAE9" w14:textId="77777777" w:rsidR="00DA5F3E" w:rsidRPr="009B38E1" w:rsidRDefault="00DA5F3E" w:rsidP="00DA5F3E">
      <w:pPr>
        <w:pStyle w:val="NoSpacing"/>
        <w:rPr>
          <w:lang w:val="en-GB"/>
        </w:rPr>
      </w:pPr>
    </w:p>
    <w:p w14:paraId="795754B0" w14:textId="60722449" w:rsidR="004765BA" w:rsidRPr="009B38E1" w:rsidRDefault="004765BA" w:rsidP="00721BAF">
      <w:pPr>
        <w:pStyle w:val="Heading3"/>
      </w:pPr>
      <w:r w:rsidRPr="009B38E1">
        <w:lastRenderedPageBreak/>
        <w:t>Decision justification</w:t>
      </w:r>
    </w:p>
    <w:p w14:paraId="51D38C17" w14:textId="77777777" w:rsidR="00DA5F3E" w:rsidRPr="009B38E1" w:rsidRDefault="004765BA" w:rsidP="00DA5F3E">
      <w:pPr>
        <w:pStyle w:val="Numberlist"/>
        <w:numPr>
          <w:ilvl w:val="0"/>
          <w:numId w:val="182"/>
        </w:numPr>
      </w:pPr>
      <w:r w:rsidRPr="009B38E1">
        <w:t>Which SLA type would you recommend for scenario 3. Why?</w:t>
      </w:r>
    </w:p>
    <w:p w14:paraId="3CEAD5C4" w14:textId="77777777" w:rsidR="00DA5F3E" w:rsidRPr="009B38E1" w:rsidRDefault="00DA5F3E" w:rsidP="00DA5F3E">
      <w:pPr>
        <w:pStyle w:val="Numberlist"/>
        <w:numPr>
          <w:ilvl w:val="0"/>
          <w:numId w:val="0"/>
        </w:numPr>
        <w:ind w:left="851"/>
      </w:pPr>
    </w:p>
    <w:p w14:paraId="640C0DD5" w14:textId="77777777" w:rsidR="00DA5F3E" w:rsidRPr="009B38E1" w:rsidRDefault="004765BA" w:rsidP="00DA5F3E">
      <w:pPr>
        <w:pStyle w:val="Numberlist"/>
        <w:numPr>
          <w:ilvl w:val="0"/>
          <w:numId w:val="182"/>
        </w:numPr>
      </w:pPr>
      <w:r w:rsidRPr="009B38E1">
        <w:rPr>
          <w:rFonts w:asciiTheme="minorHAnsi" w:hAnsiTheme="minorHAnsi"/>
          <w:szCs w:val="24"/>
        </w:rPr>
        <w:t>What availability uptime should be specified as part of the SLA (</w:t>
      </w:r>
      <w:r w:rsidR="00DA5F3E" w:rsidRPr="009B38E1">
        <w:rPr>
          <w:rFonts w:asciiTheme="minorHAnsi" w:hAnsiTheme="minorHAnsi"/>
          <w:szCs w:val="24"/>
        </w:rPr>
        <w:t>for example</w:t>
      </w:r>
      <w:r w:rsidRPr="009B38E1">
        <w:rPr>
          <w:rFonts w:asciiTheme="minorHAnsi" w:hAnsiTheme="minorHAnsi"/>
          <w:szCs w:val="24"/>
        </w:rPr>
        <w:t>, 99.99%)</w:t>
      </w:r>
    </w:p>
    <w:p w14:paraId="3D7B9752" w14:textId="77777777" w:rsidR="00DA5F3E" w:rsidRPr="009B38E1" w:rsidRDefault="00DA5F3E" w:rsidP="00DA5F3E">
      <w:pPr>
        <w:pStyle w:val="ListParagraph"/>
        <w:rPr>
          <w:rFonts w:asciiTheme="minorHAnsi" w:hAnsiTheme="minorHAnsi"/>
          <w:szCs w:val="24"/>
        </w:rPr>
      </w:pPr>
    </w:p>
    <w:p w14:paraId="5F576E7E" w14:textId="7D37669E" w:rsidR="004765BA" w:rsidRPr="009B38E1" w:rsidRDefault="004765BA" w:rsidP="00DA5F3E">
      <w:pPr>
        <w:pStyle w:val="Numberlist"/>
        <w:numPr>
          <w:ilvl w:val="0"/>
          <w:numId w:val="182"/>
        </w:numPr>
      </w:pPr>
      <w:r w:rsidRPr="009B38E1">
        <w:rPr>
          <w:rFonts w:asciiTheme="minorHAnsi" w:hAnsiTheme="minorHAnsi"/>
          <w:szCs w:val="24"/>
        </w:rPr>
        <w:t>Should there be any exclusion clause in the contract (</w:t>
      </w:r>
      <w:r w:rsidR="00DA5F3E" w:rsidRPr="009B38E1">
        <w:rPr>
          <w:rFonts w:asciiTheme="minorHAnsi" w:hAnsiTheme="minorHAnsi"/>
          <w:szCs w:val="24"/>
        </w:rPr>
        <w:t>e</w:t>
      </w:r>
      <w:r w:rsidRPr="009B38E1">
        <w:rPr>
          <w:rFonts w:asciiTheme="minorHAnsi" w:hAnsiTheme="minorHAnsi"/>
          <w:szCs w:val="24"/>
        </w:rPr>
        <w:t>rrors from clients, applications)</w:t>
      </w:r>
      <w:r w:rsidR="00DA5F3E" w:rsidRPr="009B38E1">
        <w:rPr>
          <w:rFonts w:asciiTheme="minorHAnsi" w:hAnsiTheme="minorHAnsi"/>
          <w:szCs w:val="24"/>
        </w:rPr>
        <w:t>?</w:t>
      </w:r>
      <w:r w:rsidRPr="009B38E1">
        <w:rPr>
          <w:rFonts w:asciiTheme="minorHAnsi" w:hAnsiTheme="minorHAnsi"/>
          <w:szCs w:val="24"/>
        </w:rPr>
        <w:t xml:space="preserve"> Why?</w:t>
      </w:r>
      <w:r w:rsidR="00F901C5" w:rsidRPr="009B38E1">
        <w:rPr>
          <w:rFonts w:asciiTheme="minorHAnsi" w:hAnsiTheme="minorHAnsi"/>
          <w:szCs w:val="24"/>
        </w:rPr>
        <w:br/>
      </w:r>
    </w:p>
    <w:p w14:paraId="410C8254" w14:textId="77777777" w:rsidR="00F901C5" w:rsidRPr="009B38E1" w:rsidRDefault="004765BA" w:rsidP="00721BAF">
      <w:pPr>
        <w:pStyle w:val="Heading2"/>
      </w:pPr>
      <w:bookmarkStart w:id="20" w:name="_Hlk199422572"/>
      <w:r w:rsidRPr="009B38E1">
        <w:t>Reflection</w:t>
      </w:r>
      <w:bookmarkEnd w:id="20"/>
    </w:p>
    <w:p w14:paraId="3836B31D" w14:textId="74B28223" w:rsidR="004765BA" w:rsidRPr="009B38E1" w:rsidRDefault="004765BA" w:rsidP="00DA5F3E">
      <w:r w:rsidRPr="009B38E1">
        <w:t>Be prepared to discuss your answers</w:t>
      </w:r>
      <w:r w:rsidR="00F901C5" w:rsidRPr="009B38E1">
        <w:t>.</w:t>
      </w:r>
    </w:p>
    <w:p w14:paraId="127A141D" w14:textId="77777777" w:rsidR="00DA5F3E" w:rsidRPr="009B38E1" w:rsidRDefault="004765BA" w:rsidP="00DA5F3E">
      <w:pPr>
        <w:pStyle w:val="Numberlist"/>
        <w:numPr>
          <w:ilvl w:val="0"/>
          <w:numId w:val="183"/>
        </w:numPr>
        <w:rPr>
          <w:rFonts w:cs="Segoe UI Emoji"/>
        </w:rPr>
      </w:pPr>
      <w:r w:rsidRPr="009B38E1">
        <w:t>Should you include penalty or bonus clauses?</w:t>
      </w:r>
    </w:p>
    <w:p w14:paraId="06063BE1" w14:textId="77777777" w:rsidR="00DA5F3E" w:rsidRPr="009B38E1" w:rsidRDefault="00DA5F3E" w:rsidP="00DA5F3E">
      <w:pPr>
        <w:pStyle w:val="Numberlist"/>
        <w:numPr>
          <w:ilvl w:val="0"/>
          <w:numId w:val="0"/>
        </w:numPr>
        <w:ind w:left="851"/>
        <w:rPr>
          <w:rFonts w:cs="Segoe UI Emoji"/>
        </w:rPr>
      </w:pPr>
    </w:p>
    <w:p w14:paraId="1B0CE513" w14:textId="77777777" w:rsidR="00DA5F3E" w:rsidRPr="009B38E1" w:rsidRDefault="004765BA" w:rsidP="00DA5F3E">
      <w:pPr>
        <w:pStyle w:val="Numberlist"/>
        <w:numPr>
          <w:ilvl w:val="0"/>
          <w:numId w:val="183"/>
        </w:numPr>
        <w:rPr>
          <w:rFonts w:cs="Segoe UI Emoji"/>
        </w:rPr>
      </w:pPr>
      <w:r w:rsidRPr="009B38E1">
        <w:t>How often should the SLA be reviewed?</w:t>
      </w:r>
    </w:p>
    <w:p w14:paraId="58BCBB47" w14:textId="77777777" w:rsidR="00DA5F3E" w:rsidRPr="009B38E1" w:rsidRDefault="00DA5F3E" w:rsidP="00DA5F3E">
      <w:pPr>
        <w:pStyle w:val="ListParagraph"/>
      </w:pPr>
    </w:p>
    <w:p w14:paraId="2AF8DE1B" w14:textId="77777777" w:rsidR="00DA5F3E" w:rsidRPr="009B38E1" w:rsidRDefault="004765BA" w:rsidP="00DA5F3E">
      <w:pPr>
        <w:pStyle w:val="Numberlist"/>
        <w:numPr>
          <w:ilvl w:val="0"/>
          <w:numId w:val="183"/>
        </w:numPr>
        <w:rPr>
          <w:rFonts w:cs="Segoe UI Emoji"/>
        </w:rPr>
      </w:pPr>
      <w:r w:rsidRPr="009B38E1">
        <w:t>Who is responsible for SLA monitoring and reporting?</w:t>
      </w:r>
    </w:p>
    <w:p w14:paraId="286D74DF" w14:textId="77777777" w:rsidR="00DA5F3E" w:rsidRPr="009B38E1" w:rsidRDefault="00DA5F3E" w:rsidP="00DA5F3E">
      <w:pPr>
        <w:pStyle w:val="ListParagraph"/>
      </w:pPr>
    </w:p>
    <w:p w14:paraId="47C43D0C" w14:textId="77777777" w:rsidR="00DA5F3E" w:rsidRPr="009B38E1" w:rsidRDefault="004765BA" w:rsidP="00DA5F3E">
      <w:pPr>
        <w:pStyle w:val="Numberlist"/>
        <w:numPr>
          <w:ilvl w:val="0"/>
          <w:numId w:val="183"/>
        </w:numPr>
        <w:rPr>
          <w:rFonts w:cs="Segoe UI Emoji"/>
        </w:rPr>
      </w:pPr>
      <w:r w:rsidRPr="009B38E1">
        <w:t>How does different SLA structures affect organisation ability to meet customer expectations?</w:t>
      </w:r>
    </w:p>
    <w:p w14:paraId="4E66D63E" w14:textId="77777777" w:rsidR="00DA5F3E" w:rsidRPr="009B38E1" w:rsidRDefault="00DA5F3E" w:rsidP="00DA5F3E">
      <w:pPr>
        <w:pStyle w:val="ListParagraph"/>
      </w:pPr>
    </w:p>
    <w:p w14:paraId="564EE5CC" w14:textId="77777777" w:rsidR="00DA5F3E" w:rsidRPr="009B38E1" w:rsidRDefault="004765BA" w:rsidP="00DA5F3E">
      <w:pPr>
        <w:pStyle w:val="Numberlist"/>
        <w:numPr>
          <w:ilvl w:val="0"/>
          <w:numId w:val="183"/>
        </w:numPr>
        <w:rPr>
          <w:rFonts w:cs="Segoe UI Emoji"/>
        </w:rPr>
      </w:pPr>
      <w:r w:rsidRPr="009B38E1">
        <w:t>What challenges might arise when managing multiple SLA types across clients and services</w:t>
      </w:r>
      <w:r w:rsidR="00F901C5" w:rsidRPr="009B38E1">
        <w:t>?</w:t>
      </w:r>
    </w:p>
    <w:p w14:paraId="2BD2B78D" w14:textId="77777777" w:rsidR="00DA5F3E" w:rsidRPr="009B38E1" w:rsidRDefault="00DA5F3E" w:rsidP="00DA5F3E">
      <w:pPr>
        <w:pStyle w:val="ListParagraph"/>
      </w:pPr>
    </w:p>
    <w:p w14:paraId="46F36CD1" w14:textId="77777777" w:rsidR="00DA5F3E" w:rsidRPr="009B38E1" w:rsidRDefault="004765BA" w:rsidP="00DA5F3E">
      <w:pPr>
        <w:pStyle w:val="Numberlist"/>
        <w:numPr>
          <w:ilvl w:val="0"/>
          <w:numId w:val="183"/>
        </w:numPr>
        <w:rPr>
          <w:rFonts w:cs="Segoe UI Emoji"/>
        </w:rPr>
      </w:pPr>
      <w:r w:rsidRPr="009B38E1">
        <w:t>How can SLAs help improve service transparency and trust</w:t>
      </w:r>
      <w:r w:rsidR="00F901C5" w:rsidRPr="009B38E1">
        <w:t>?</w:t>
      </w:r>
    </w:p>
    <w:p w14:paraId="03A262E6" w14:textId="77777777" w:rsidR="00DA5F3E" w:rsidRPr="009B38E1" w:rsidRDefault="00DA5F3E" w:rsidP="00DA5F3E">
      <w:pPr>
        <w:pStyle w:val="ListParagraph"/>
      </w:pPr>
    </w:p>
    <w:p w14:paraId="45557EC9" w14:textId="4743E368" w:rsidR="00F901C5" w:rsidRPr="009B38E1" w:rsidRDefault="004765BA" w:rsidP="00DA5F3E">
      <w:pPr>
        <w:pStyle w:val="Numberlist"/>
        <w:numPr>
          <w:ilvl w:val="0"/>
          <w:numId w:val="183"/>
        </w:numPr>
        <w:rPr>
          <w:rFonts w:cs="Segoe UI Emoji"/>
        </w:rPr>
      </w:pPr>
      <w:r w:rsidRPr="009B38E1">
        <w:t>What should</w:t>
      </w:r>
      <w:r w:rsidR="008D1405" w:rsidRPr="009B38E1">
        <w:t xml:space="preserve"> an</w:t>
      </w:r>
      <w:r w:rsidRPr="009B38E1">
        <w:t xml:space="preserve"> organisation do if clients consistently breaches their responsibilities under the SLA?</w:t>
      </w:r>
    </w:p>
    <w:p w14:paraId="15E51F5B" w14:textId="77777777" w:rsidR="004765BA" w:rsidRPr="009B38E1" w:rsidRDefault="004765BA" w:rsidP="000A2D27">
      <w:pPr>
        <w:rPr>
          <w:rFonts w:asciiTheme="minorHAnsi" w:hAnsiTheme="minorHAnsi"/>
          <w:szCs w:val="24"/>
        </w:rPr>
      </w:pPr>
    </w:p>
    <w:p w14:paraId="11F0B064" w14:textId="77777777" w:rsidR="004765BA" w:rsidRPr="009B38E1" w:rsidRDefault="004765BA" w:rsidP="000A2D27">
      <w:pPr>
        <w:rPr>
          <w:rFonts w:asciiTheme="minorHAnsi" w:hAnsiTheme="minorHAnsi"/>
          <w:szCs w:val="24"/>
        </w:rPr>
      </w:pPr>
    </w:p>
    <w:p w14:paraId="59ABA6FF" w14:textId="77777777" w:rsidR="004765BA" w:rsidRPr="009B38E1" w:rsidRDefault="004765BA" w:rsidP="000A2D27">
      <w:pPr>
        <w:rPr>
          <w:rFonts w:asciiTheme="minorHAnsi" w:hAnsiTheme="minorHAnsi"/>
          <w:szCs w:val="24"/>
        </w:rPr>
      </w:pPr>
    </w:p>
    <w:p w14:paraId="758EC3D0" w14:textId="77777777" w:rsidR="008D1405" w:rsidRPr="009B38E1" w:rsidRDefault="008D1405" w:rsidP="000A2D27">
      <w:pPr>
        <w:rPr>
          <w:rFonts w:asciiTheme="minorHAnsi" w:hAnsiTheme="minorHAnsi"/>
          <w:szCs w:val="24"/>
        </w:rPr>
      </w:pPr>
    </w:p>
    <w:p w14:paraId="366FA481" w14:textId="77777777" w:rsidR="008D1405" w:rsidRPr="009B38E1" w:rsidRDefault="008D1405" w:rsidP="000A2D27">
      <w:pPr>
        <w:rPr>
          <w:rFonts w:asciiTheme="minorHAnsi" w:hAnsiTheme="minorHAnsi"/>
          <w:szCs w:val="24"/>
        </w:rPr>
      </w:pPr>
    </w:p>
    <w:p w14:paraId="0566F7BB" w14:textId="77777777" w:rsidR="008D1405" w:rsidRPr="009B38E1" w:rsidRDefault="008D1405" w:rsidP="000A2D27">
      <w:pPr>
        <w:rPr>
          <w:rFonts w:asciiTheme="minorHAnsi" w:hAnsiTheme="minorHAnsi"/>
          <w:szCs w:val="24"/>
        </w:rPr>
      </w:pPr>
    </w:p>
    <w:p w14:paraId="2E0A7249" w14:textId="77777777" w:rsidR="008D1405" w:rsidRPr="009B38E1" w:rsidRDefault="008D1405" w:rsidP="000A2D27">
      <w:pPr>
        <w:rPr>
          <w:rFonts w:asciiTheme="minorHAnsi" w:hAnsiTheme="minorHAnsi"/>
          <w:szCs w:val="24"/>
        </w:rPr>
      </w:pPr>
    </w:p>
    <w:p w14:paraId="708506A0" w14:textId="452AFD31" w:rsidR="004765BA" w:rsidRPr="009B38E1" w:rsidRDefault="00C65AFF" w:rsidP="00C65AFF">
      <w:pPr>
        <w:pStyle w:val="Heading1"/>
        <w:ind w:left="1134" w:hanging="1134"/>
      </w:pPr>
      <w:bookmarkStart w:id="21" w:name="_Hlk199424250"/>
      <w:bookmarkStart w:id="22" w:name="_Toc205455926"/>
      <w:r w:rsidRPr="009B38E1">
        <w:lastRenderedPageBreak/>
        <w:t>Activity</w:t>
      </w:r>
      <w:r w:rsidR="004765BA" w:rsidRPr="009B38E1">
        <w:t xml:space="preserve"> 15: Policy and </w:t>
      </w:r>
      <w:r w:rsidR="00DA5F3E" w:rsidRPr="009B38E1">
        <w:t>p</w:t>
      </w:r>
      <w:r w:rsidR="004765BA" w:rsidRPr="009B38E1">
        <w:t>rocedure</w:t>
      </w:r>
      <w:bookmarkEnd w:id="22"/>
      <w:r w:rsidR="004765BA" w:rsidRPr="009B38E1">
        <w:t xml:space="preserve"> </w:t>
      </w:r>
    </w:p>
    <w:p w14:paraId="3A5C2050" w14:textId="5A8AC9E3" w:rsidR="004765BA" w:rsidRPr="009B38E1" w:rsidRDefault="004765BA" w:rsidP="00721BAF">
      <w:pPr>
        <w:pStyle w:val="Heading2"/>
      </w:pPr>
      <w:r w:rsidRPr="009B38E1">
        <w:t>Scenario</w:t>
      </w:r>
    </w:p>
    <w:p w14:paraId="7B505E06" w14:textId="19A94C72" w:rsidR="004765BA" w:rsidRPr="009B38E1" w:rsidRDefault="004765BA" w:rsidP="0077117A">
      <w:pPr>
        <w:rPr>
          <w:rFonts w:asciiTheme="minorHAnsi" w:hAnsiTheme="minorHAnsi"/>
          <w:szCs w:val="24"/>
        </w:rPr>
      </w:pPr>
      <w:r w:rsidRPr="009B38E1">
        <w:rPr>
          <w:rFonts w:asciiTheme="minorHAnsi" w:hAnsiTheme="minorHAnsi"/>
          <w:szCs w:val="24"/>
        </w:rPr>
        <w:t>You are the Information Governance Officer at a mid-sized organi</w:t>
      </w:r>
      <w:r w:rsidR="009B38E1" w:rsidRPr="009B38E1">
        <w:rPr>
          <w:rFonts w:asciiTheme="minorHAnsi" w:hAnsiTheme="minorHAnsi"/>
          <w:szCs w:val="24"/>
        </w:rPr>
        <w:t>s</w:t>
      </w:r>
      <w:r w:rsidRPr="009B38E1">
        <w:rPr>
          <w:rFonts w:asciiTheme="minorHAnsi" w:hAnsiTheme="minorHAnsi"/>
          <w:szCs w:val="24"/>
        </w:rPr>
        <w:t>ation that handles sensitive client data (</w:t>
      </w:r>
      <w:r w:rsidR="00DA5F3E" w:rsidRPr="009B38E1">
        <w:rPr>
          <w:rFonts w:asciiTheme="minorHAnsi" w:hAnsiTheme="minorHAnsi"/>
          <w:szCs w:val="24"/>
        </w:rPr>
        <w:t>for example,</w:t>
      </w:r>
      <w:r w:rsidRPr="009B38E1">
        <w:rPr>
          <w:rFonts w:asciiTheme="minorHAnsi" w:hAnsiTheme="minorHAnsi"/>
          <w:szCs w:val="24"/>
        </w:rPr>
        <w:t xml:space="preserve"> health records, client case files, or personal data). A recent internal audit revealed inconsistencies in how data is recorded, stored, and accessed by different teams.</w:t>
      </w:r>
    </w:p>
    <w:p w14:paraId="5533F886" w14:textId="054DA7DA" w:rsidR="004765BA" w:rsidRPr="009B38E1" w:rsidRDefault="004765BA" w:rsidP="00721BAF">
      <w:pPr>
        <w:rPr>
          <w:rFonts w:asciiTheme="minorHAnsi" w:hAnsiTheme="minorHAnsi"/>
          <w:szCs w:val="24"/>
        </w:rPr>
      </w:pPr>
      <w:r w:rsidRPr="009B38E1">
        <w:rPr>
          <w:rFonts w:asciiTheme="minorHAnsi" w:hAnsiTheme="minorHAnsi"/>
          <w:szCs w:val="24"/>
        </w:rPr>
        <w:t>Audit findings include</w:t>
      </w:r>
      <w:r w:rsidR="008D793A" w:rsidRPr="009B38E1">
        <w:rPr>
          <w:rFonts w:asciiTheme="minorHAnsi" w:hAnsiTheme="minorHAnsi"/>
          <w:szCs w:val="24"/>
        </w:rPr>
        <w:t>:</w:t>
      </w:r>
    </w:p>
    <w:p w14:paraId="45D21FB2" w14:textId="6BAE8BBC" w:rsidR="004765BA" w:rsidRPr="009B38E1" w:rsidRDefault="00DA5F3E" w:rsidP="00DA5F3E">
      <w:pPr>
        <w:pStyle w:val="Bulletlist1"/>
      </w:pPr>
      <w:r w:rsidRPr="009B38E1">
        <w:t>I</w:t>
      </w:r>
      <w:r w:rsidR="004765BA" w:rsidRPr="009B38E1">
        <w:t>ncomplete or inaccurate client records</w:t>
      </w:r>
      <w:r w:rsidRPr="009B38E1">
        <w:t>.</w:t>
      </w:r>
    </w:p>
    <w:p w14:paraId="2916C289" w14:textId="2233A3DC" w:rsidR="004765BA" w:rsidRPr="009B38E1" w:rsidRDefault="00DA5F3E" w:rsidP="00DA5F3E">
      <w:pPr>
        <w:pStyle w:val="Bulletlist1"/>
      </w:pPr>
      <w:r w:rsidRPr="009B38E1">
        <w:t>S</w:t>
      </w:r>
      <w:r w:rsidR="004765BA" w:rsidRPr="009B38E1">
        <w:t>taff saving files on personal drives instead of the secure server</w:t>
      </w:r>
      <w:r w:rsidRPr="009B38E1">
        <w:t>.</w:t>
      </w:r>
    </w:p>
    <w:p w14:paraId="6931D78F" w14:textId="3221EC70" w:rsidR="004765BA" w:rsidRPr="009B38E1" w:rsidRDefault="00DA5F3E" w:rsidP="00DA5F3E">
      <w:pPr>
        <w:pStyle w:val="Bulletlist1"/>
      </w:pPr>
      <w:r w:rsidRPr="009B38E1">
        <w:t>N</w:t>
      </w:r>
      <w:r w:rsidR="004765BA" w:rsidRPr="009B38E1">
        <w:t>o consistent version control</w:t>
      </w:r>
      <w:r w:rsidRPr="009B38E1">
        <w:t>.</w:t>
      </w:r>
    </w:p>
    <w:p w14:paraId="38278854" w14:textId="5A786365" w:rsidR="004765BA" w:rsidRPr="009B38E1" w:rsidRDefault="00DA5F3E" w:rsidP="00DA5F3E">
      <w:pPr>
        <w:pStyle w:val="Bulletlist1"/>
      </w:pPr>
      <w:r w:rsidRPr="009B38E1">
        <w:t>L</w:t>
      </w:r>
      <w:r w:rsidR="004765BA" w:rsidRPr="009B38E1">
        <w:t>ack of awareness around the data retention policy</w:t>
      </w:r>
      <w:r w:rsidRPr="009B38E1">
        <w:t>.</w:t>
      </w:r>
    </w:p>
    <w:p w14:paraId="65BA52C3" w14:textId="77777777" w:rsidR="00DA5F3E" w:rsidRPr="009B38E1" w:rsidRDefault="00DA5F3E" w:rsidP="00DA5F3E">
      <w:pPr>
        <w:pStyle w:val="NoSpacing"/>
        <w:rPr>
          <w:lang w:val="en-GB"/>
        </w:rPr>
      </w:pPr>
    </w:p>
    <w:p w14:paraId="5FA5D043" w14:textId="33C1721F" w:rsidR="004765BA" w:rsidRPr="009B38E1" w:rsidRDefault="004765BA" w:rsidP="00721BAF">
      <w:pPr>
        <w:pStyle w:val="Heading2"/>
      </w:pPr>
      <w:r w:rsidRPr="009B38E1">
        <w:t>Objectiv</w:t>
      </w:r>
      <w:r w:rsidR="0092644F" w:rsidRPr="009B38E1">
        <w:t>es</w:t>
      </w:r>
    </w:p>
    <w:p w14:paraId="77337AB2" w14:textId="77777777" w:rsidR="004765BA" w:rsidRPr="009B38E1" w:rsidRDefault="004765BA" w:rsidP="0077117A">
      <w:pPr>
        <w:rPr>
          <w:rFonts w:asciiTheme="minorHAnsi" w:hAnsiTheme="minorHAnsi"/>
          <w:szCs w:val="24"/>
        </w:rPr>
      </w:pPr>
      <w:r w:rsidRPr="009B38E1">
        <w:rPr>
          <w:rFonts w:asciiTheme="minorHAnsi" w:hAnsiTheme="minorHAnsi"/>
          <w:szCs w:val="24"/>
        </w:rPr>
        <w:t>Your task is to improve the accuracy and consistency of information management through effective policy and procedure implementation.</w:t>
      </w:r>
    </w:p>
    <w:p w14:paraId="7840B78D" w14:textId="7A50FB36" w:rsidR="004765BA" w:rsidRPr="009B38E1" w:rsidRDefault="004765BA" w:rsidP="0077117A">
      <w:pPr>
        <w:rPr>
          <w:rFonts w:asciiTheme="minorHAnsi" w:hAnsiTheme="minorHAnsi"/>
          <w:szCs w:val="24"/>
        </w:rPr>
      </w:pPr>
      <w:r w:rsidRPr="009B38E1">
        <w:rPr>
          <w:rFonts w:asciiTheme="minorHAnsi" w:hAnsiTheme="minorHAnsi"/>
          <w:szCs w:val="24"/>
        </w:rPr>
        <w:t xml:space="preserve">Review the </w:t>
      </w:r>
      <w:r w:rsidR="00DA5F3E" w:rsidRPr="009B38E1">
        <w:rPr>
          <w:rFonts w:asciiTheme="minorHAnsi" w:hAnsiTheme="minorHAnsi"/>
          <w:szCs w:val="24"/>
        </w:rPr>
        <w:t>s</w:t>
      </w:r>
      <w:r w:rsidRPr="009B38E1">
        <w:rPr>
          <w:rFonts w:asciiTheme="minorHAnsi" w:hAnsiTheme="minorHAnsi"/>
          <w:szCs w:val="24"/>
        </w:rPr>
        <w:t>cenarios below and make decisions about what policies or procedures should be introduced or enforced. Provide reasoning for your decisions.</w:t>
      </w:r>
    </w:p>
    <w:p w14:paraId="6CAF7ADE" w14:textId="77777777" w:rsidR="00DA5F3E" w:rsidRPr="009B38E1" w:rsidRDefault="00DA5F3E" w:rsidP="00DA5F3E">
      <w:pPr>
        <w:pStyle w:val="NoSpacing"/>
        <w:rPr>
          <w:lang w:val="en-GB"/>
        </w:rPr>
      </w:pPr>
    </w:p>
    <w:p w14:paraId="65CE9202" w14:textId="2C667543" w:rsidR="004765BA" w:rsidRPr="009B38E1" w:rsidRDefault="004765BA" w:rsidP="00721BAF">
      <w:pPr>
        <w:pStyle w:val="Heading2"/>
      </w:pPr>
      <w:r w:rsidRPr="009B38E1">
        <w:t xml:space="preserve">Scenario 1: Incomplete </w:t>
      </w:r>
      <w:r w:rsidR="00DA5F3E" w:rsidRPr="009B38E1">
        <w:t>d</w:t>
      </w:r>
      <w:r w:rsidRPr="009B38E1">
        <w:t xml:space="preserve">ata </w:t>
      </w:r>
      <w:r w:rsidR="00DA5F3E" w:rsidRPr="009B38E1">
        <w:t>e</w:t>
      </w:r>
      <w:r w:rsidRPr="009B38E1">
        <w:t>ntries</w:t>
      </w:r>
    </w:p>
    <w:p w14:paraId="44A158A7" w14:textId="71B22BF4" w:rsidR="004765BA" w:rsidRPr="009B38E1" w:rsidRDefault="004765BA" w:rsidP="0077117A">
      <w:pPr>
        <w:rPr>
          <w:rFonts w:asciiTheme="minorHAnsi" w:hAnsiTheme="minorHAnsi"/>
          <w:szCs w:val="24"/>
        </w:rPr>
      </w:pPr>
      <w:r w:rsidRPr="009B38E1">
        <w:rPr>
          <w:rFonts w:asciiTheme="minorHAnsi" w:hAnsiTheme="minorHAnsi"/>
          <w:szCs w:val="24"/>
        </w:rPr>
        <w:t>Team members are entering partial information into the client management system due to time constraints and lack of clarity on required fields.</w:t>
      </w:r>
    </w:p>
    <w:p w14:paraId="41BCEE65" w14:textId="6E2D79E4" w:rsidR="004765BA" w:rsidRPr="009B38E1" w:rsidRDefault="004765BA" w:rsidP="0077117A">
      <w:pPr>
        <w:rPr>
          <w:rFonts w:asciiTheme="minorHAnsi" w:hAnsiTheme="minorHAnsi"/>
          <w:szCs w:val="24"/>
        </w:rPr>
      </w:pPr>
      <w:r w:rsidRPr="009B38E1">
        <w:rPr>
          <w:rFonts w:asciiTheme="minorHAnsi" w:hAnsiTheme="minorHAnsi"/>
          <w:b/>
          <w:szCs w:val="24"/>
        </w:rPr>
        <w:t>Question:</w:t>
      </w:r>
      <w:r w:rsidRPr="009B38E1">
        <w:rPr>
          <w:rFonts w:asciiTheme="minorHAnsi" w:hAnsiTheme="minorHAnsi"/>
          <w:szCs w:val="24"/>
        </w:rPr>
        <w:t xml:space="preserve"> What policy or procedure would you implement to ensure data completeness?</w:t>
      </w:r>
    </w:p>
    <w:p w14:paraId="640C466B" w14:textId="1E5FC7A2" w:rsidR="00E97BBE" w:rsidRPr="009B38E1" w:rsidRDefault="004765BA" w:rsidP="00DA5F3E">
      <w:pPr>
        <w:pStyle w:val="Numberlist"/>
        <w:numPr>
          <w:ilvl w:val="0"/>
          <w:numId w:val="184"/>
        </w:numPr>
      </w:pPr>
      <w:r w:rsidRPr="009B38E1">
        <w:t>Introduce mandatory data field validation rules in the system</w:t>
      </w:r>
      <w:r w:rsidR="00DA5F3E" w:rsidRPr="009B38E1">
        <w:t>.</w:t>
      </w:r>
    </w:p>
    <w:p w14:paraId="21B8BE85" w14:textId="5B7A48B3" w:rsidR="00E97BBE" w:rsidRPr="009B38E1" w:rsidRDefault="004765BA" w:rsidP="00DA5F3E">
      <w:pPr>
        <w:pStyle w:val="Numberlist"/>
      </w:pPr>
      <w:r w:rsidRPr="009B38E1">
        <w:t>Provide training and a checklist of required data</w:t>
      </w:r>
      <w:r w:rsidR="00DA5F3E" w:rsidRPr="009B38E1">
        <w:t>.</w:t>
      </w:r>
    </w:p>
    <w:p w14:paraId="236B5714" w14:textId="7D43D35D" w:rsidR="004765BA" w:rsidRPr="009B38E1" w:rsidRDefault="004765BA" w:rsidP="00DA5F3E">
      <w:pPr>
        <w:pStyle w:val="Numberlist"/>
      </w:pPr>
      <w:r w:rsidRPr="009B38E1">
        <w:t>Implement a review and audit cycle for submitted records</w:t>
      </w:r>
      <w:r w:rsidR="00DA5F3E" w:rsidRPr="009B38E1">
        <w:t>.</w:t>
      </w:r>
    </w:p>
    <w:p w14:paraId="5F6FB242" w14:textId="77777777" w:rsidR="00DA5F3E" w:rsidRPr="009B38E1" w:rsidRDefault="00DA5F3E" w:rsidP="00DA5F3E">
      <w:pPr>
        <w:pStyle w:val="NoSpacing"/>
        <w:rPr>
          <w:lang w:val="en-GB"/>
        </w:rPr>
      </w:pPr>
    </w:p>
    <w:p w14:paraId="67F867D0" w14:textId="0B06F831" w:rsidR="004765BA" w:rsidRPr="009B38E1" w:rsidRDefault="004765BA" w:rsidP="00721BAF">
      <w:pPr>
        <w:pStyle w:val="Heading3"/>
      </w:pPr>
      <w:r w:rsidRPr="009B38E1">
        <w:t>Decision and justification</w:t>
      </w:r>
    </w:p>
    <w:p w14:paraId="3FB396B1" w14:textId="02DC390A" w:rsidR="004765BA" w:rsidRPr="009B38E1" w:rsidRDefault="004765BA" w:rsidP="0077117A">
      <w:pPr>
        <w:rPr>
          <w:rFonts w:asciiTheme="minorHAnsi" w:hAnsiTheme="minorHAnsi"/>
          <w:szCs w:val="24"/>
        </w:rPr>
      </w:pPr>
      <w:bookmarkStart w:id="23" w:name="_Hlk199423685"/>
      <w:r w:rsidRPr="009B38E1">
        <w:rPr>
          <w:rFonts w:asciiTheme="minorHAnsi" w:hAnsiTheme="minorHAnsi"/>
          <w:szCs w:val="24"/>
        </w:rPr>
        <w:t xml:space="preserve">Which option would you implement and </w:t>
      </w:r>
      <w:r w:rsidR="000F2778" w:rsidRPr="009B38E1">
        <w:rPr>
          <w:rFonts w:asciiTheme="minorHAnsi" w:hAnsiTheme="minorHAnsi"/>
          <w:szCs w:val="24"/>
        </w:rPr>
        <w:t>w</w:t>
      </w:r>
      <w:r w:rsidRPr="009B38E1">
        <w:rPr>
          <w:rFonts w:asciiTheme="minorHAnsi" w:hAnsiTheme="minorHAnsi"/>
          <w:szCs w:val="24"/>
        </w:rPr>
        <w:t xml:space="preserve">hy? </w:t>
      </w:r>
      <w:bookmarkEnd w:id="23"/>
    </w:p>
    <w:p w14:paraId="4152D808" w14:textId="77777777" w:rsidR="00721BAF" w:rsidRPr="009B38E1" w:rsidRDefault="00721BAF" w:rsidP="0077117A">
      <w:pPr>
        <w:rPr>
          <w:rFonts w:asciiTheme="minorHAnsi" w:hAnsiTheme="minorHAnsi"/>
          <w:szCs w:val="24"/>
        </w:rPr>
      </w:pPr>
    </w:p>
    <w:p w14:paraId="521A36DF" w14:textId="4E604F84" w:rsidR="004765BA" w:rsidRPr="009B38E1" w:rsidRDefault="004765BA" w:rsidP="00721BAF">
      <w:pPr>
        <w:pStyle w:val="Heading2"/>
      </w:pPr>
      <w:r w:rsidRPr="009B38E1">
        <w:lastRenderedPageBreak/>
        <w:t xml:space="preserve">Scenario 2: Storing </w:t>
      </w:r>
      <w:r w:rsidR="00DA5F3E" w:rsidRPr="009B38E1">
        <w:t>data on personal devices</w:t>
      </w:r>
    </w:p>
    <w:p w14:paraId="777A6957" w14:textId="630E0A30" w:rsidR="004765BA" w:rsidRPr="009B38E1" w:rsidRDefault="004765BA" w:rsidP="00DA5F3E">
      <w:r w:rsidRPr="009B38E1">
        <w:t>Several staff have saved files to personal USBs or desktops to work remotely, risking data loss or breach.</w:t>
      </w:r>
    </w:p>
    <w:p w14:paraId="579B414E" w14:textId="7F9F6899" w:rsidR="004765BA" w:rsidRPr="009B38E1" w:rsidRDefault="004765BA" w:rsidP="0077117A">
      <w:pPr>
        <w:rPr>
          <w:rFonts w:asciiTheme="minorHAnsi" w:hAnsiTheme="minorHAnsi"/>
          <w:szCs w:val="24"/>
        </w:rPr>
      </w:pPr>
      <w:r w:rsidRPr="009B38E1">
        <w:rPr>
          <w:rFonts w:asciiTheme="minorHAnsi" w:hAnsiTheme="minorHAnsi"/>
          <w:b/>
          <w:szCs w:val="24"/>
        </w:rPr>
        <w:t>Question:</w:t>
      </w:r>
      <w:r w:rsidRPr="009B38E1">
        <w:rPr>
          <w:rFonts w:asciiTheme="minorHAnsi" w:hAnsiTheme="minorHAnsi"/>
          <w:szCs w:val="24"/>
        </w:rPr>
        <w:t xml:space="preserve"> What policy or procedure would you enforce?</w:t>
      </w:r>
    </w:p>
    <w:p w14:paraId="7A253A6E" w14:textId="5A850070" w:rsidR="004765BA" w:rsidRPr="009B38E1" w:rsidRDefault="004765BA" w:rsidP="00DA5F3E">
      <w:pPr>
        <w:pStyle w:val="Numberlist"/>
        <w:numPr>
          <w:ilvl w:val="0"/>
          <w:numId w:val="185"/>
        </w:numPr>
      </w:pPr>
      <w:r w:rsidRPr="009B38E1">
        <w:t>Create a strict data storage policy prohibiting use of personal devices</w:t>
      </w:r>
      <w:r w:rsidR="00DA5F3E" w:rsidRPr="009B38E1">
        <w:t>.</w:t>
      </w:r>
    </w:p>
    <w:p w14:paraId="430DF41D" w14:textId="3B6EA261" w:rsidR="003E29FE" w:rsidRPr="009B38E1" w:rsidRDefault="004765BA" w:rsidP="00DA5F3E">
      <w:pPr>
        <w:pStyle w:val="Numberlist"/>
      </w:pPr>
      <w:r w:rsidRPr="009B38E1">
        <w:t>Provide access to a secure remote working platform</w:t>
      </w:r>
      <w:r w:rsidR="00DA5F3E" w:rsidRPr="009B38E1">
        <w:t>.</w:t>
      </w:r>
    </w:p>
    <w:p w14:paraId="75388B75" w14:textId="1E5826FA" w:rsidR="004765BA" w:rsidRPr="009B38E1" w:rsidRDefault="004765BA" w:rsidP="00DA5F3E">
      <w:pPr>
        <w:pStyle w:val="Numberlist"/>
      </w:pPr>
      <w:r w:rsidRPr="009B38E1">
        <w:t>Both A and B</w:t>
      </w:r>
      <w:r w:rsidR="00DA5F3E" w:rsidRPr="009B38E1">
        <w:t>.</w:t>
      </w:r>
    </w:p>
    <w:p w14:paraId="30FC3FD5" w14:textId="77777777" w:rsidR="00DA5F3E" w:rsidRPr="009B38E1" w:rsidRDefault="00DA5F3E" w:rsidP="00DA5F3E">
      <w:pPr>
        <w:pStyle w:val="NoSpacing"/>
        <w:rPr>
          <w:lang w:val="en-GB"/>
        </w:rPr>
      </w:pPr>
    </w:p>
    <w:p w14:paraId="154B10B3" w14:textId="6CC189F9" w:rsidR="004765BA" w:rsidRPr="009B38E1" w:rsidRDefault="004765BA" w:rsidP="00721BAF">
      <w:pPr>
        <w:pStyle w:val="Heading3"/>
      </w:pPr>
      <w:r w:rsidRPr="009B38E1">
        <w:t>Decision and justification</w:t>
      </w:r>
    </w:p>
    <w:p w14:paraId="2E829FE7" w14:textId="77777777" w:rsidR="00721BAF" w:rsidRPr="009B38E1" w:rsidRDefault="004765BA" w:rsidP="00012966">
      <w:pPr>
        <w:spacing w:after="160" w:line="259" w:lineRule="auto"/>
        <w:rPr>
          <w:rFonts w:asciiTheme="minorHAnsi" w:hAnsiTheme="minorHAnsi"/>
          <w:szCs w:val="24"/>
        </w:rPr>
      </w:pPr>
      <w:r w:rsidRPr="009B38E1">
        <w:rPr>
          <w:rFonts w:asciiTheme="minorHAnsi" w:hAnsiTheme="minorHAnsi"/>
          <w:szCs w:val="24"/>
        </w:rPr>
        <w:t xml:space="preserve">Which option would you implement and </w:t>
      </w:r>
      <w:r w:rsidR="00B367ED" w:rsidRPr="009B38E1">
        <w:rPr>
          <w:rFonts w:asciiTheme="minorHAnsi" w:hAnsiTheme="minorHAnsi"/>
          <w:szCs w:val="24"/>
        </w:rPr>
        <w:t>w</w:t>
      </w:r>
      <w:r w:rsidRPr="009B38E1">
        <w:rPr>
          <w:rFonts w:asciiTheme="minorHAnsi" w:hAnsiTheme="minorHAnsi"/>
          <w:szCs w:val="24"/>
        </w:rPr>
        <w:t xml:space="preserve">hy? </w:t>
      </w:r>
    </w:p>
    <w:p w14:paraId="6C7DBDBC" w14:textId="643D27F3" w:rsidR="004765BA" w:rsidRPr="009B38E1" w:rsidRDefault="004765BA" w:rsidP="00012966">
      <w:pPr>
        <w:spacing w:after="160" w:line="259" w:lineRule="auto"/>
        <w:rPr>
          <w:rFonts w:asciiTheme="minorHAnsi" w:hAnsiTheme="minorHAnsi"/>
          <w:szCs w:val="24"/>
        </w:rPr>
      </w:pPr>
    </w:p>
    <w:p w14:paraId="2EE4CC82" w14:textId="1F31AB61" w:rsidR="004765BA" w:rsidRPr="009B38E1" w:rsidRDefault="004765BA" w:rsidP="00721BAF">
      <w:pPr>
        <w:pStyle w:val="Heading2"/>
      </w:pPr>
      <w:r w:rsidRPr="009B38E1">
        <w:t xml:space="preserve">Scenario 3: Confusion </w:t>
      </w:r>
      <w:r w:rsidR="00DA5F3E" w:rsidRPr="009B38E1">
        <w:t>over file versions</w:t>
      </w:r>
    </w:p>
    <w:p w14:paraId="71D80BBD" w14:textId="377D1A4D" w:rsidR="003E29FE" w:rsidRPr="009B38E1" w:rsidRDefault="004765BA" w:rsidP="0077117A">
      <w:pPr>
        <w:rPr>
          <w:rFonts w:asciiTheme="minorHAnsi" w:hAnsiTheme="minorHAnsi"/>
          <w:szCs w:val="24"/>
        </w:rPr>
      </w:pPr>
      <w:r w:rsidRPr="009B38E1">
        <w:rPr>
          <w:rFonts w:asciiTheme="minorHAnsi" w:hAnsiTheme="minorHAnsi"/>
          <w:szCs w:val="24"/>
        </w:rPr>
        <w:t>Team members are often unsure which document is the most current version, leading to duplicated or conflicting updates.</w:t>
      </w:r>
    </w:p>
    <w:p w14:paraId="52F4781F" w14:textId="6DC9EDD4" w:rsidR="004765BA" w:rsidRPr="009B38E1" w:rsidRDefault="004765BA" w:rsidP="0077117A">
      <w:pPr>
        <w:rPr>
          <w:rFonts w:asciiTheme="minorHAnsi" w:hAnsiTheme="minorHAnsi"/>
          <w:szCs w:val="24"/>
        </w:rPr>
      </w:pPr>
      <w:r w:rsidRPr="009B38E1">
        <w:rPr>
          <w:rFonts w:asciiTheme="minorHAnsi" w:hAnsiTheme="minorHAnsi"/>
          <w:b/>
          <w:szCs w:val="24"/>
        </w:rPr>
        <w:t>Question:</w:t>
      </w:r>
      <w:r w:rsidRPr="009B38E1">
        <w:rPr>
          <w:rFonts w:asciiTheme="minorHAnsi" w:hAnsiTheme="minorHAnsi"/>
          <w:szCs w:val="24"/>
        </w:rPr>
        <w:t xml:space="preserve"> How will you address this issue through policy?</w:t>
      </w:r>
    </w:p>
    <w:p w14:paraId="07B1171B" w14:textId="25B0BAC5" w:rsidR="004765BA" w:rsidRPr="009B38E1" w:rsidRDefault="004765BA" w:rsidP="00DA5F3E">
      <w:pPr>
        <w:pStyle w:val="Numberlist"/>
        <w:numPr>
          <w:ilvl w:val="0"/>
          <w:numId w:val="186"/>
        </w:numPr>
      </w:pPr>
      <w:r w:rsidRPr="009B38E1">
        <w:t>Implement version control procedures</w:t>
      </w:r>
      <w:r w:rsidR="00DA5F3E" w:rsidRPr="009B38E1">
        <w:t>.</w:t>
      </w:r>
    </w:p>
    <w:p w14:paraId="2FD0121E" w14:textId="3AD58CAD" w:rsidR="004765BA" w:rsidRPr="009B38E1" w:rsidRDefault="004765BA" w:rsidP="00DA5F3E">
      <w:pPr>
        <w:pStyle w:val="Numberlist"/>
      </w:pPr>
      <w:r w:rsidRPr="009B38E1">
        <w:t>Use a centrali</w:t>
      </w:r>
      <w:r w:rsidR="009B38E1" w:rsidRPr="009B38E1">
        <w:t>s</w:t>
      </w:r>
      <w:r w:rsidRPr="009B38E1">
        <w:t>ed document management system with audit trails</w:t>
      </w:r>
      <w:r w:rsidR="00DA5F3E" w:rsidRPr="009B38E1">
        <w:t>.</w:t>
      </w:r>
    </w:p>
    <w:p w14:paraId="191CFF1C" w14:textId="151774DC" w:rsidR="004765BA" w:rsidRPr="009B38E1" w:rsidRDefault="004765BA" w:rsidP="00DA5F3E">
      <w:pPr>
        <w:pStyle w:val="Numberlist"/>
      </w:pPr>
      <w:r w:rsidRPr="009B38E1">
        <w:t>Provide staff training on document lifecycle management</w:t>
      </w:r>
      <w:r w:rsidR="00DA5F3E" w:rsidRPr="009B38E1">
        <w:t>.</w:t>
      </w:r>
    </w:p>
    <w:p w14:paraId="30EC2DA8" w14:textId="77777777" w:rsidR="00DA5F3E" w:rsidRPr="009B38E1" w:rsidRDefault="00DA5F3E" w:rsidP="00DA5F3E">
      <w:pPr>
        <w:pStyle w:val="NoSpacing"/>
        <w:rPr>
          <w:lang w:val="en-GB"/>
        </w:rPr>
      </w:pPr>
    </w:p>
    <w:p w14:paraId="56F17013" w14:textId="4076E897" w:rsidR="004765BA" w:rsidRPr="009B38E1" w:rsidRDefault="004765BA" w:rsidP="00721BAF">
      <w:pPr>
        <w:pStyle w:val="Heading3"/>
      </w:pPr>
      <w:r w:rsidRPr="009B38E1">
        <w:t>Decision and justification</w:t>
      </w:r>
    </w:p>
    <w:p w14:paraId="511A4F04" w14:textId="1A50EEC7" w:rsidR="003E29FE" w:rsidRPr="009B38E1" w:rsidRDefault="004765BA" w:rsidP="003E29FE">
      <w:pPr>
        <w:spacing w:after="160" w:line="259" w:lineRule="auto"/>
        <w:rPr>
          <w:rFonts w:asciiTheme="minorHAnsi" w:hAnsiTheme="minorHAnsi"/>
          <w:szCs w:val="24"/>
        </w:rPr>
      </w:pPr>
      <w:r w:rsidRPr="009B38E1">
        <w:rPr>
          <w:rFonts w:asciiTheme="minorHAnsi" w:hAnsiTheme="minorHAnsi"/>
          <w:szCs w:val="24"/>
        </w:rPr>
        <w:t xml:space="preserve">Which option would you implement and </w:t>
      </w:r>
      <w:r w:rsidR="003E29FE" w:rsidRPr="009B38E1">
        <w:rPr>
          <w:rFonts w:asciiTheme="minorHAnsi" w:hAnsiTheme="minorHAnsi"/>
          <w:szCs w:val="24"/>
        </w:rPr>
        <w:t>w</w:t>
      </w:r>
      <w:r w:rsidRPr="009B38E1">
        <w:rPr>
          <w:rFonts w:asciiTheme="minorHAnsi" w:hAnsiTheme="minorHAnsi"/>
          <w:szCs w:val="24"/>
        </w:rPr>
        <w:t xml:space="preserve">hy? </w:t>
      </w:r>
    </w:p>
    <w:p w14:paraId="5898188A" w14:textId="795631FA" w:rsidR="004765BA" w:rsidRPr="009B38E1" w:rsidRDefault="004765BA" w:rsidP="0077117A">
      <w:pPr>
        <w:rPr>
          <w:rFonts w:asciiTheme="minorHAnsi" w:hAnsiTheme="minorHAnsi"/>
          <w:szCs w:val="24"/>
        </w:rPr>
      </w:pPr>
    </w:p>
    <w:p w14:paraId="5DF23BC6" w14:textId="21A71C10" w:rsidR="004765BA" w:rsidRPr="009B38E1" w:rsidRDefault="004765BA" w:rsidP="00721BAF">
      <w:pPr>
        <w:pStyle w:val="Heading2"/>
      </w:pPr>
      <w:r w:rsidRPr="009B38E1">
        <w:t xml:space="preserve">Scenario 4: Unclear </w:t>
      </w:r>
      <w:r w:rsidR="00DA5F3E" w:rsidRPr="009B38E1">
        <w:t>retention and deletion practices</w:t>
      </w:r>
    </w:p>
    <w:p w14:paraId="6AA37280" w14:textId="2FC7632A" w:rsidR="004765BA" w:rsidRPr="009B38E1" w:rsidRDefault="004765BA" w:rsidP="0077117A">
      <w:pPr>
        <w:rPr>
          <w:rFonts w:asciiTheme="minorHAnsi" w:hAnsiTheme="minorHAnsi"/>
          <w:szCs w:val="24"/>
        </w:rPr>
      </w:pPr>
      <w:r w:rsidRPr="009B38E1">
        <w:rPr>
          <w:rFonts w:asciiTheme="minorHAnsi" w:hAnsiTheme="minorHAnsi"/>
          <w:szCs w:val="24"/>
        </w:rPr>
        <w:t>Some departments are retaining records indefinitely, while others delete them too soon, resulting in non-compliance risks.</w:t>
      </w:r>
    </w:p>
    <w:p w14:paraId="2B489B52" w14:textId="5CD8026A" w:rsidR="004765BA" w:rsidRPr="009B38E1" w:rsidRDefault="004765BA" w:rsidP="0077117A">
      <w:pPr>
        <w:rPr>
          <w:rFonts w:asciiTheme="minorHAnsi" w:hAnsiTheme="minorHAnsi"/>
          <w:szCs w:val="24"/>
        </w:rPr>
      </w:pPr>
      <w:r w:rsidRPr="009B38E1">
        <w:rPr>
          <w:rFonts w:asciiTheme="minorHAnsi" w:hAnsiTheme="minorHAnsi"/>
          <w:b/>
          <w:szCs w:val="24"/>
        </w:rPr>
        <w:t>Question:</w:t>
      </w:r>
      <w:r w:rsidRPr="009B38E1">
        <w:rPr>
          <w:rFonts w:asciiTheme="minorHAnsi" w:hAnsiTheme="minorHAnsi"/>
          <w:szCs w:val="24"/>
        </w:rPr>
        <w:t xml:space="preserve"> What policy or guidance would you introduce?</w:t>
      </w:r>
    </w:p>
    <w:p w14:paraId="1B7B67C4" w14:textId="08FE1C39" w:rsidR="004765BA" w:rsidRPr="009B38E1" w:rsidRDefault="004765BA" w:rsidP="00DA5F3E">
      <w:pPr>
        <w:pStyle w:val="Numberlist"/>
        <w:numPr>
          <w:ilvl w:val="0"/>
          <w:numId w:val="187"/>
        </w:numPr>
      </w:pPr>
      <w:r w:rsidRPr="009B38E1">
        <w:t>Organi</w:t>
      </w:r>
      <w:r w:rsidR="009B38E1" w:rsidRPr="009B38E1">
        <w:t>s</w:t>
      </w:r>
      <w:r w:rsidRPr="009B38E1">
        <w:t xml:space="preserve">ation-wide </w:t>
      </w:r>
      <w:r w:rsidR="00DA5F3E" w:rsidRPr="009B38E1">
        <w:t xml:space="preserve">data retention policy </w:t>
      </w:r>
      <w:r w:rsidRPr="009B38E1">
        <w:t>with clear timelines</w:t>
      </w:r>
    </w:p>
    <w:p w14:paraId="72ABCCF2" w14:textId="77777777" w:rsidR="009A011E" w:rsidRPr="009B38E1" w:rsidRDefault="004765BA" w:rsidP="00DA5F3E">
      <w:pPr>
        <w:pStyle w:val="Numberlist"/>
      </w:pPr>
      <w:r w:rsidRPr="009B38E1">
        <w:t>Automated deletion based on document category</w:t>
      </w:r>
    </w:p>
    <w:p w14:paraId="799DD357" w14:textId="0F7CAA18" w:rsidR="004765BA" w:rsidRPr="009B38E1" w:rsidRDefault="004765BA" w:rsidP="00DA5F3E">
      <w:pPr>
        <w:pStyle w:val="Numberlist"/>
      </w:pPr>
      <w:r w:rsidRPr="009B38E1">
        <w:t>Assign department leads to enforce retention compliance</w:t>
      </w:r>
    </w:p>
    <w:p w14:paraId="6687E0B7" w14:textId="77777777" w:rsidR="00DA5F3E" w:rsidRPr="009B38E1" w:rsidRDefault="00DA5F3E" w:rsidP="00DA5F3E">
      <w:pPr>
        <w:pStyle w:val="NoSpacing"/>
        <w:rPr>
          <w:lang w:val="en-GB"/>
        </w:rPr>
      </w:pPr>
    </w:p>
    <w:p w14:paraId="3A17957F" w14:textId="77777777" w:rsidR="00FD77B4" w:rsidRPr="009B38E1" w:rsidRDefault="004765BA" w:rsidP="00721BAF">
      <w:pPr>
        <w:pStyle w:val="Heading3"/>
      </w:pPr>
      <w:r w:rsidRPr="009B38E1">
        <w:lastRenderedPageBreak/>
        <w:t>Decision and justification</w:t>
      </w:r>
    </w:p>
    <w:p w14:paraId="649C5403" w14:textId="5BC29890" w:rsidR="00FD77B4" w:rsidRPr="009B38E1" w:rsidRDefault="004765BA" w:rsidP="00FD77B4">
      <w:pPr>
        <w:spacing w:after="160" w:line="259" w:lineRule="auto"/>
        <w:rPr>
          <w:rFonts w:asciiTheme="minorHAnsi" w:hAnsiTheme="minorHAnsi"/>
          <w:szCs w:val="24"/>
        </w:rPr>
      </w:pPr>
      <w:r w:rsidRPr="009B38E1">
        <w:rPr>
          <w:rFonts w:asciiTheme="minorHAnsi" w:hAnsiTheme="minorHAnsi"/>
          <w:szCs w:val="24"/>
        </w:rPr>
        <w:t xml:space="preserve">Which option would you implement and </w:t>
      </w:r>
      <w:r w:rsidR="00ED19C8" w:rsidRPr="009B38E1">
        <w:rPr>
          <w:rFonts w:asciiTheme="minorHAnsi" w:hAnsiTheme="minorHAnsi"/>
          <w:szCs w:val="24"/>
        </w:rPr>
        <w:t>w</w:t>
      </w:r>
      <w:r w:rsidRPr="009B38E1">
        <w:rPr>
          <w:rFonts w:asciiTheme="minorHAnsi" w:hAnsiTheme="minorHAnsi"/>
          <w:szCs w:val="24"/>
        </w:rPr>
        <w:t xml:space="preserve">hy? </w:t>
      </w:r>
    </w:p>
    <w:p w14:paraId="259C258C" w14:textId="5C4FDD24" w:rsidR="004765BA" w:rsidRPr="009B38E1" w:rsidRDefault="004765BA" w:rsidP="0077117A">
      <w:pPr>
        <w:rPr>
          <w:rFonts w:asciiTheme="minorHAnsi" w:hAnsiTheme="minorHAnsi"/>
          <w:szCs w:val="24"/>
        </w:rPr>
      </w:pPr>
    </w:p>
    <w:p w14:paraId="72592B65" w14:textId="39302EF9" w:rsidR="004765BA" w:rsidRPr="009B38E1" w:rsidRDefault="004765BA" w:rsidP="00721BAF">
      <w:pPr>
        <w:pStyle w:val="Heading2"/>
        <w:rPr>
          <w:szCs w:val="24"/>
        </w:rPr>
      </w:pPr>
      <w:r w:rsidRPr="009B38E1">
        <w:t xml:space="preserve">Reflection </w:t>
      </w:r>
    </w:p>
    <w:p w14:paraId="61E2C317" w14:textId="0886C819" w:rsidR="004765BA" w:rsidRPr="009B38E1" w:rsidRDefault="004765BA" w:rsidP="00E14F59">
      <w:pPr>
        <w:pStyle w:val="Numberlist"/>
        <w:numPr>
          <w:ilvl w:val="0"/>
          <w:numId w:val="188"/>
        </w:numPr>
      </w:pPr>
      <w:r w:rsidRPr="009B38E1">
        <w:t>Why is it important to have clear policies for data recording and storage?</w:t>
      </w:r>
    </w:p>
    <w:p w14:paraId="53633DDE" w14:textId="61BC345F" w:rsidR="004765BA" w:rsidRPr="009B38E1" w:rsidRDefault="004765BA" w:rsidP="00314BDF">
      <w:pPr>
        <w:pStyle w:val="Numberlist"/>
        <w:numPr>
          <w:ilvl w:val="0"/>
          <w:numId w:val="0"/>
        </w:numPr>
        <w:ind w:left="567"/>
      </w:pPr>
    </w:p>
    <w:p w14:paraId="1BFBADDE" w14:textId="77777777" w:rsidR="00721BAF" w:rsidRPr="009B38E1" w:rsidRDefault="004765BA" w:rsidP="00314BDF">
      <w:pPr>
        <w:pStyle w:val="Numberlist"/>
      </w:pPr>
      <w:r w:rsidRPr="009B38E1">
        <w:t>How can you ensure staff consistently follow information procedures?</w:t>
      </w:r>
    </w:p>
    <w:p w14:paraId="2149D34D" w14:textId="77777777" w:rsidR="00721BAF" w:rsidRPr="009B38E1" w:rsidRDefault="00721BAF" w:rsidP="00314BDF">
      <w:pPr>
        <w:pStyle w:val="Numberlist"/>
        <w:numPr>
          <w:ilvl w:val="0"/>
          <w:numId w:val="0"/>
        </w:numPr>
        <w:ind w:left="851"/>
      </w:pPr>
    </w:p>
    <w:p w14:paraId="5B95E18A" w14:textId="760E85E4" w:rsidR="00F34C20" w:rsidRPr="009B38E1" w:rsidRDefault="004765BA" w:rsidP="00314BDF">
      <w:pPr>
        <w:pStyle w:val="Numberlist"/>
      </w:pPr>
      <w:r w:rsidRPr="009B38E1">
        <w:t>What role does training play in supporting policy compliance</w:t>
      </w:r>
      <w:r w:rsidR="00F34C20" w:rsidRPr="009B38E1">
        <w:t>?</w:t>
      </w:r>
    </w:p>
    <w:p w14:paraId="3FDE7D8C" w14:textId="77777777" w:rsidR="00721BAF" w:rsidRPr="009B38E1" w:rsidRDefault="00721BAF" w:rsidP="00314BDF">
      <w:pPr>
        <w:pStyle w:val="Numberlist"/>
        <w:numPr>
          <w:ilvl w:val="0"/>
          <w:numId w:val="0"/>
        </w:numPr>
        <w:ind w:left="851"/>
      </w:pPr>
    </w:p>
    <w:p w14:paraId="2A2D4CFD" w14:textId="516ECAEF" w:rsidR="004765BA" w:rsidRPr="009B38E1" w:rsidRDefault="004765BA" w:rsidP="00314BDF">
      <w:pPr>
        <w:pStyle w:val="Numberlist"/>
      </w:pPr>
      <w:r w:rsidRPr="009B38E1">
        <w:t>If you no</w:t>
      </w:r>
      <w:r w:rsidR="00F34C20" w:rsidRPr="009B38E1">
        <w:t>t</w:t>
      </w:r>
      <w:r w:rsidRPr="009B38E1">
        <w:t>iced ongoing non-compliance, how would you respond?</w:t>
      </w:r>
    </w:p>
    <w:p w14:paraId="639CDEDE" w14:textId="057F93FB" w:rsidR="00F34C20" w:rsidRPr="009B38E1" w:rsidRDefault="00F34C20" w:rsidP="00F34C20">
      <w:pPr>
        <w:pStyle w:val="ListParagraph"/>
        <w:spacing w:after="160" w:line="259" w:lineRule="auto"/>
        <w:rPr>
          <w:rFonts w:asciiTheme="minorHAnsi" w:hAnsiTheme="minorHAnsi"/>
          <w:szCs w:val="24"/>
        </w:rPr>
      </w:pPr>
    </w:p>
    <w:p w14:paraId="2FFD4644" w14:textId="77777777" w:rsidR="00F34C20" w:rsidRPr="009B38E1" w:rsidRDefault="00F34C20" w:rsidP="00F34C20">
      <w:pPr>
        <w:pStyle w:val="ListParagraph"/>
        <w:spacing w:after="160" w:line="259" w:lineRule="auto"/>
        <w:rPr>
          <w:rFonts w:asciiTheme="minorHAnsi" w:hAnsiTheme="minorHAnsi"/>
          <w:szCs w:val="24"/>
        </w:rPr>
      </w:pPr>
    </w:p>
    <w:bookmarkEnd w:id="21"/>
    <w:p w14:paraId="26EF4F44" w14:textId="77777777" w:rsidR="004765BA" w:rsidRPr="009B38E1" w:rsidRDefault="004765BA">
      <w:pPr>
        <w:rPr>
          <w:rFonts w:asciiTheme="minorHAnsi" w:hAnsiTheme="minorHAnsi"/>
          <w:szCs w:val="24"/>
        </w:rPr>
      </w:pPr>
    </w:p>
    <w:p w14:paraId="6421A0C1" w14:textId="77777777" w:rsidR="001E18F5" w:rsidRPr="009B38E1" w:rsidRDefault="001E18F5" w:rsidP="0044430C">
      <w:pPr>
        <w:ind w:left="101"/>
        <w:rPr>
          <w:rFonts w:asciiTheme="minorHAnsi" w:hAnsiTheme="minorHAnsi"/>
          <w:b/>
          <w:color w:val="004050"/>
          <w:w w:val="92"/>
          <w:szCs w:val="24"/>
        </w:rPr>
      </w:pPr>
    </w:p>
    <w:p w14:paraId="02CE5D84" w14:textId="77777777" w:rsidR="001E18F5" w:rsidRPr="009B38E1" w:rsidRDefault="001E18F5" w:rsidP="0044430C">
      <w:pPr>
        <w:ind w:left="101"/>
        <w:rPr>
          <w:rFonts w:asciiTheme="minorHAnsi" w:hAnsiTheme="minorHAnsi"/>
          <w:b/>
          <w:color w:val="004050"/>
          <w:w w:val="92"/>
          <w:szCs w:val="24"/>
        </w:rPr>
      </w:pPr>
    </w:p>
    <w:p w14:paraId="3B9C6D76" w14:textId="77777777" w:rsidR="001E18F5" w:rsidRPr="009B38E1" w:rsidRDefault="001E18F5" w:rsidP="0044430C">
      <w:pPr>
        <w:ind w:left="101"/>
        <w:rPr>
          <w:rFonts w:asciiTheme="minorHAnsi" w:hAnsiTheme="minorHAnsi"/>
          <w:b/>
          <w:color w:val="004050"/>
          <w:w w:val="92"/>
          <w:szCs w:val="24"/>
        </w:rPr>
      </w:pPr>
    </w:p>
    <w:p w14:paraId="19BFD9AE" w14:textId="77777777" w:rsidR="001E18F5" w:rsidRPr="009B38E1" w:rsidRDefault="001E18F5" w:rsidP="0044430C">
      <w:pPr>
        <w:ind w:left="101"/>
        <w:rPr>
          <w:rFonts w:asciiTheme="minorHAnsi" w:hAnsiTheme="minorHAnsi"/>
          <w:b/>
          <w:color w:val="004050"/>
          <w:w w:val="92"/>
          <w:szCs w:val="24"/>
        </w:rPr>
      </w:pPr>
    </w:p>
    <w:p w14:paraId="7D65EA5D" w14:textId="77777777" w:rsidR="001E18F5" w:rsidRPr="009B38E1" w:rsidRDefault="001E18F5" w:rsidP="0044430C">
      <w:pPr>
        <w:ind w:left="101"/>
        <w:rPr>
          <w:rFonts w:asciiTheme="minorHAnsi" w:hAnsiTheme="minorHAnsi"/>
          <w:b/>
          <w:color w:val="004050"/>
          <w:w w:val="92"/>
          <w:szCs w:val="24"/>
        </w:rPr>
      </w:pPr>
    </w:p>
    <w:p w14:paraId="397368BB" w14:textId="77777777" w:rsidR="001E18F5" w:rsidRPr="009B38E1" w:rsidRDefault="001E18F5" w:rsidP="0044430C">
      <w:pPr>
        <w:ind w:left="101"/>
        <w:rPr>
          <w:rFonts w:asciiTheme="minorHAnsi" w:hAnsiTheme="minorHAnsi"/>
          <w:b/>
          <w:color w:val="004050"/>
          <w:w w:val="92"/>
          <w:szCs w:val="24"/>
        </w:rPr>
      </w:pPr>
    </w:p>
    <w:p w14:paraId="706B5525" w14:textId="77777777" w:rsidR="001E18F5" w:rsidRPr="009B38E1" w:rsidRDefault="001E18F5" w:rsidP="0044430C">
      <w:pPr>
        <w:ind w:left="101"/>
        <w:rPr>
          <w:rFonts w:asciiTheme="minorHAnsi" w:hAnsiTheme="minorHAnsi"/>
          <w:b/>
          <w:color w:val="004050"/>
          <w:w w:val="92"/>
          <w:szCs w:val="24"/>
        </w:rPr>
      </w:pPr>
    </w:p>
    <w:p w14:paraId="2969BA77" w14:textId="463BA968" w:rsidR="004765BA" w:rsidRPr="009B38E1" w:rsidRDefault="0046571E" w:rsidP="00721BAF">
      <w:pPr>
        <w:pStyle w:val="Heading1"/>
      </w:pPr>
      <w:bookmarkStart w:id="24" w:name="_Toc205455927"/>
      <w:r w:rsidRPr="009B38E1">
        <w:lastRenderedPageBreak/>
        <w:t>Activity</w:t>
      </w:r>
      <w:r w:rsidR="00DA148B" w:rsidRPr="009B38E1">
        <w:t xml:space="preserve"> 16:</w:t>
      </w:r>
      <w:r w:rsidR="004765BA" w:rsidRPr="009B38E1">
        <w:t xml:space="preserve"> </w:t>
      </w:r>
      <w:r w:rsidR="00DA148B" w:rsidRPr="009B38E1">
        <w:t xml:space="preserve">Server </w:t>
      </w:r>
      <w:r w:rsidR="000C55BB" w:rsidRPr="009B38E1">
        <w:t>b</w:t>
      </w:r>
      <w:r w:rsidR="00DA148B" w:rsidRPr="009B38E1">
        <w:t>ackup</w:t>
      </w:r>
      <w:bookmarkEnd w:id="24"/>
    </w:p>
    <w:p w14:paraId="270E95AE" w14:textId="700456A7" w:rsidR="004765BA" w:rsidRPr="009B38E1" w:rsidRDefault="004765BA" w:rsidP="000D6AEF">
      <w:pPr>
        <w:rPr>
          <w:rFonts w:asciiTheme="minorHAnsi" w:hAnsiTheme="minorHAnsi"/>
        </w:rPr>
      </w:pPr>
      <w:r w:rsidRPr="009B38E1">
        <w:t xml:space="preserve">This </w:t>
      </w:r>
      <w:r w:rsidR="000D6AEF" w:rsidRPr="009B38E1">
        <w:t xml:space="preserve">lab </w:t>
      </w:r>
      <w:r w:rsidRPr="009B38E1">
        <w:t>activity involves installing and configuring different types of backups.</w:t>
      </w:r>
      <w:r w:rsidR="000D6AEF" w:rsidRPr="009B38E1">
        <w:t xml:space="preserve"> You will c</w:t>
      </w:r>
      <w:r w:rsidRPr="009B38E1">
        <w:t>reate a fold</w:t>
      </w:r>
      <w:r w:rsidRPr="009B38E1">
        <w:rPr>
          <w:rFonts w:asciiTheme="minorHAnsi" w:hAnsiTheme="minorHAnsi"/>
        </w:rPr>
        <w:t xml:space="preserve">er on your desktop or C:\ drive and copy the folder </w:t>
      </w:r>
      <w:r w:rsidR="005B0B76" w:rsidRPr="009B38E1">
        <w:rPr>
          <w:rFonts w:asciiTheme="minorHAnsi" w:hAnsiTheme="minorHAnsi"/>
        </w:rPr>
        <w:t>‘</w:t>
      </w:r>
      <w:r w:rsidRPr="009B38E1">
        <w:rPr>
          <w:rFonts w:asciiTheme="minorHAnsi" w:hAnsiTheme="minorHAnsi"/>
        </w:rPr>
        <w:t>C:\Intel</w:t>
      </w:r>
      <w:r w:rsidR="005B0B76" w:rsidRPr="009B38E1">
        <w:rPr>
          <w:rFonts w:asciiTheme="minorHAnsi" w:hAnsiTheme="minorHAnsi"/>
        </w:rPr>
        <w:t>’</w:t>
      </w:r>
      <w:r w:rsidRPr="009B38E1">
        <w:rPr>
          <w:rFonts w:asciiTheme="minorHAnsi" w:hAnsiTheme="minorHAnsi"/>
        </w:rPr>
        <w:t xml:space="preserve"> into that folder.</w:t>
      </w:r>
    </w:p>
    <w:p w14:paraId="6AE811DD" w14:textId="77777777" w:rsidR="005B0B76" w:rsidRPr="009B38E1" w:rsidRDefault="005B0B76" w:rsidP="005B0B76">
      <w:pPr>
        <w:pStyle w:val="NoSpacing"/>
        <w:rPr>
          <w:lang w:val="en-GB"/>
        </w:rPr>
      </w:pPr>
    </w:p>
    <w:p w14:paraId="3DA71A46" w14:textId="6BE5E72E" w:rsidR="00721BAF" w:rsidRPr="009B38E1" w:rsidRDefault="004765BA" w:rsidP="00721BAF">
      <w:pPr>
        <w:pStyle w:val="Heading2"/>
      </w:pPr>
      <w:r w:rsidRPr="009B38E1">
        <w:t>Objective</w:t>
      </w:r>
    </w:p>
    <w:p w14:paraId="7590F88B" w14:textId="76B5F5E4" w:rsidR="004765BA" w:rsidRPr="009B38E1" w:rsidRDefault="004765BA" w:rsidP="005B0B76">
      <w:r w:rsidRPr="009B38E1">
        <w:t xml:space="preserve">Install and configure backup on DC virtual machine. </w:t>
      </w:r>
    </w:p>
    <w:p w14:paraId="5FEE9713" w14:textId="77777777" w:rsidR="000D6AEF" w:rsidRPr="009B38E1" w:rsidRDefault="004765BA" w:rsidP="005B0B76">
      <w:r w:rsidRPr="009B38E1">
        <w:t>After completing this lab, you will be able to:</w:t>
      </w:r>
    </w:p>
    <w:p w14:paraId="1D3BFAFE" w14:textId="77777777" w:rsidR="005B0B76" w:rsidRPr="009B38E1" w:rsidRDefault="005B0B76" w:rsidP="000D6AEF">
      <w:pPr>
        <w:pStyle w:val="Bulletlist1"/>
      </w:pPr>
      <w:r w:rsidRPr="009B38E1">
        <w:t>I</w:t>
      </w:r>
      <w:r w:rsidR="004765BA" w:rsidRPr="009B38E1">
        <w:t>nstall and configure Windows Server Backup.</w:t>
      </w:r>
    </w:p>
    <w:p w14:paraId="6DC90748" w14:textId="705C3A78" w:rsidR="004765BA" w:rsidRPr="009B38E1" w:rsidRDefault="004765BA" w:rsidP="005B0B76">
      <w:r w:rsidRPr="009B38E1">
        <w:rPr>
          <w:b/>
          <w:bCs/>
        </w:rPr>
        <w:t>Estimated total time:</w:t>
      </w:r>
      <w:r w:rsidRPr="009B38E1">
        <w:t xml:space="preserve"> 20 minutes.</w:t>
      </w:r>
    </w:p>
    <w:p w14:paraId="1EF9230D" w14:textId="77777777" w:rsidR="005B0B76" w:rsidRPr="009B38E1" w:rsidRDefault="005B0B76" w:rsidP="005B0B76">
      <w:pPr>
        <w:pStyle w:val="NoSpacing"/>
        <w:rPr>
          <w:lang w:val="en-GB"/>
        </w:rPr>
      </w:pPr>
    </w:p>
    <w:p w14:paraId="4F71EAF7" w14:textId="3551739D" w:rsidR="004765BA" w:rsidRPr="009B38E1" w:rsidRDefault="000D6AEF" w:rsidP="00721BAF">
      <w:pPr>
        <w:pStyle w:val="Heading2"/>
      </w:pPr>
      <w:r w:rsidRPr="009B38E1">
        <w:t>Step</w:t>
      </w:r>
      <w:r w:rsidR="004765BA" w:rsidRPr="009B38E1">
        <w:t xml:space="preserve"> 1: Install and create incremental backup in Windows Server</w:t>
      </w:r>
    </w:p>
    <w:p w14:paraId="275CD296" w14:textId="2406F633" w:rsidR="000637D7" w:rsidRPr="009B38E1" w:rsidRDefault="004765BA" w:rsidP="005B0B76">
      <w:pPr>
        <w:pStyle w:val="Numberlist"/>
        <w:numPr>
          <w:ilvl w:val="0"/>
          <w:numId w:val="189"/>
        </w:numPr>
      </w:pPr>
      <w:r w:rsidRPr="009B38E1">
        <w:t>Boot the DC Virtual Machine and log in with the following credentials</w:t>
      </w:r>
      <w:r w:rsidR="009469B4" w:rsidRPr="009B38E1">
        <w:t>:</w:t>
      </w:r>
    </w:p>
    <w:p w14:paraId="6685B1A4" w14:textId="77777777" w:rsidR="000637D7" w:rsidRPr="009B38E1" w:rsidRDefault="004765BA" w:rsidP="005B0B76">
      <w:pPr>
        <w:pStyle w:val="Bulletlist2"/>
      </w:pPr>
      <w:r w:rsidRPr="009B38E1">
        <w:t>Administrator</w:t>
      </w:r>
    </w:p>
    <w:p w14:paraId="3102CCDB" w14:textId="20B113C5" w:rsidR="009C03E8" w:rsidRPr="009B38E1" w:rsidRDefault="004765BA" w:rsidP="005B0B76">
      <w:pPr>
        <w:pStyle w:val="Bulletlist2"/>
      </w:pPr>
      <w:r w:rsidRPr="009B38E1">
        <w:t>Pa$$w0rd</w:t>
      </w:r>
    </w:p>
    <w:p w14:paraId="4CF48525" w14:textId="47C8ED6F" w:rsidR="009C03E8" w:rsidRPr="009B38E1" w:rsidRDefault="004765BA" w:rsidP="005B0B76">
      <w:pPr>
        <w:pStyle w:val="Numberlist"/>
      </w:pPr>
      <w:r w:rsidRPr="009B38E1">
        <w:t>Select Start &gt; Server Manager (</w:t>
      </w:r>
      <w:r w:rsidR="000637D7" w:rsidRPr="009B38E1">
        <w:t>i</w:t>
      </w:r>
      <w:r w:rsidRPr="009B38E1">
        <w:t>f not already open)</w:t>
      </w:r>
      <w:r w:rsidR="005B0B76" w:rsidRPr="009B38E1">
        <w:t>.</w:t>
      </w:r>
    </w:p>
    <w:p w14:paraId="01682395" w14:textId="0249A13B" w:rsidR="009C03E8" w:rsidRPr="009B38E1" w:rsidRDefault="004765BA" w:rsidP="005B0B76">
      <w:pPr>
        <w:pStyle w:val="Numberlist"/>
      </w:pPr>
      <w:r w:rsidRPr="009B38E1">
        <w:t>Wait for it to finish initiali</w:t>
      </w:r>
      <w:r w:rsidR="000637D7" w:rsidRPr="009B38E1">
        <w:t>s</w:t>
      </w:r>
      <w:r w:rsidRPr="009B38E1">
        <w:t>ing</w:t>
      </w:r>
      <w:r w:rsidR="005B0B76" w:rsidRPr="009B38E1">
        <w:t>.</w:t>
      </w:r>
    </w:p>
    <w:p w14:paraId="0902103F" w14:textId="77B1F746" w:rsidR="000637D7" w:rsidRPr="009B38E1" w:rsidRDefault="004765BA" w:rsidP="005B0B76">
      <w:pPr>
        <w:pStyle w:val="Numberlist"/>
      </w:pPr>
      <w:r w:rsidRPr="009B38E1">
        <w:t xml:space="preserve">Select Add Roles and </w:t>
      </w:r>
      <w:r w:rsidR="000637D7" w:rsidRPr="009B38E1">
        <w:t>f</w:t>
      </w:r>
      <w:r w:rsidRPr="009B38E1">
        <w:t xml:space="preserve">eatures and </w:t>
      </w:r>
      <w:r w:rsidR="00721BAF" w:rsidRPr="009B38E1">
        <w:t>select</w:t>
      </w:r>
      <w:r w:rsidRPr="009B38E1">
        <w:t xml:space="preserve"> next several times until you see the Select Features window</w:t>
      </w:r>
      <w:r w:rsidR="00721BAF" w:rsidRPr="009B38E1">
        <w:t>:</w:t>
      </w:r>
      <w:r w:rsidR="00721BAF" w:rsidRPr="009B38E1">
        <w:br/>
      </w:r>
      <w:r w:rsidRPr="009B38E1">
        <w:rPr>
          <w:noProof/>
        </w:rPr>
        <w:drawing>
          <wp:inline distT="0" distB="0" distL="0" distR="0" wp14:anchorId="419BD4C0" wp14:editId="0C37FC81">
            <wp:extent cx="4114800" cy="1917700"/>
            <wp:effectExtent l="19050" t="19050" r="19050" b="25400"/>
            <wp:docPr id="1641311621" name="Picture 16" descr="A screenshot of the Select Features window in Windows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11621" name="Picture 16" descr="A screenshot of the Select Features window in Windows Server."/>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14800" cy="1917700"/>
                    </a:xfrm>
                    <a:prstGeom prst="rect">
                      <a:avLst/>
                    </a:prstGeom>
                    <a:noFill/>
                    <a:ln>
                      <a:solidFill>
                        <a:schemeClr val="tx1"/>
                      </a:solidFill>
                    </a:ln>
                  </pic:spPr>
                </pic:pic>
              </a:graphicData>
            </a:graphic>
          </wp:inline>
        </w:drawing>
      </w:r>
    </w:p>
    <w:p w14:paraId="301FB241" w14:textId="38607E47" w:rsidR="004765BA" w:rsidRPr="009B38E1" w:rsidRDefault="004765BA" w:rsidP="005B0B76">
      <w:pPr>
        <w:pStyle w:val="Numberlist"/>
      </w:pPr>
      <w:r w:rsidRPr="009B38E1">
        <w:t xml:space="preserve">Select </w:t>
      </w:r>
      <w:r w:rsidRPr="009B38E1">
        <w:rPr>
          <w:b/>
          <w:bCs/>
        </w:rPr>
        <w:t>Windows Server Backup</w:t>
      </w:r>
      <w:r w:rsidRPr="009B38E1">
        <w:t xml:space="preserve"> </w:t>
      </w:r>
      <w:r w:rsidR="00C53936" w:rsidRPr="009B38E1">
        <w:t>and then</w:t>
      </w:r>
      <w:r w:rsidRPr="009B38E1">
        <w:t xml:space="preserve"> </w:t>
      </w:r>
      <w:r w:rsidRPr="009B38E1">
        <w:rPr>
          <w:b/>
          <w:bCs/>
        </w:rPr>
        <w:t>Next</w:t>
      </w:r>
      <w:r w:rsidR="00721BAF" w:rsidRPr="009B38E1">
        <w:t>.</w:t>
      </w:r>
    </w:p>
    <w:p w14:paraId="59E41618" w14:textId="70FAEF2F" w:rsidR="004765BA" w:rsidRPr="009B38E1" w:rsidRDefault="00436F30" w:rsidP="005B0B76">
      <w:pPr>
        <w:pStyle w:val="Numberlist"/>
      </w:pPr>
      <w:r w:rsidRPr="009B38E1">
        <w:t xml:space="preserve">Check </w:t>
      </w:r>
      <w:r w:rsidR="00C53936" w:rsidRPr="009B38E1">
        <w:t>the</w:t>
      </w:r>
      <w:r w:rsidRPr="009B38E1">
        <w:t xml:space="preserve"> box for the option</w:t>
      </w:r>
      <w:r w:rsidR="00C53936" w:rsidRPr="009B38E1">
        <w:t xml:space="preserve"> </w:t>
      </w:r>
      <w:r w:rsidR="00C53936" w:rsidRPr="009B38E1">
        <w:rPr>
          <w:b/>
          <w:bCs/>
        </w:rPr>
        <w:t>R</w:t>
      </w:r>
      <w:r w:rsidR="004765BA" w:rsidRPr="009B38E1">
        <w:rPr>
          <w:b/>
          <w:bCs/>
        </w:rPr>
        <w:t>estart the destination server automatically</w:t>
      </w:r>
      <w:r w:rsidR="00C53936" w:rsidRPr="009B38E1">
        <w:rPr>
          <w:b/>
          <w:bCs/>
        </w:rPr>
        <w:t xml:space="preserve"> if required</w:t>
      </w:r>
      <w:r w:rsidR="004765BA" w:rsidRPr="009B38E1">
        <w:t xml:space="preserve"> and select </w:t>
      </w:r>
      <w:r w:rsidRPr="009B38E1">
        <w:rPr>
          <w:b/>
          <w:bCs/>
        </w:rPr>
        <w:t>I</w:t>
      </w:r>
      <w:r w:rsidR="004765BA" w:rsidRPr="009B38E1">
        <w:rPr>
          <w:b/>
          <w:bCs/>
        </w:rPr>
        <w:t>nstall</w:t>
      </w:r>
      <w:r w:rsidR="004765BA" w:rsidRPr="009B38E1">
        <w:t xml:space="preserve"> (select </w:t>
      </w:r>
      <w:r w:rsidRPr="009B38E1">
        <w:rPr>
          <w:b/>
          <w:bCs/>
        </w:rPr>
        <w:t>Y</w:t>
      </w:r>
      <w:r w:rsidR="004765BA" w:rsidRPr="009B38E1">
        <w:rPr>
          <w:b/>
          <w:bCs/>
        </w:rPr>
        <w:t>es</w:t>
      </w:r>
      <w:r w:rsidR="004765BA" w:rsidRPr="009B38E1">
        <w:t xml:space="preserve"> if you get a prompt).</w:t>
      </w:r>
      <w:r w:rsidR="00023853" w:rsidRPr="009B38E1">
        <w:t xml:space="preserve"> </w:t>
      </w:r>
    </w:p>
    <w:p w14:paraId="7D9C0EB0" w14:textId="380A5696" w:rsidR="004765BA" w:rsidRPr="009B38E1" w:rsidRDefault="00436F30" w:rsidP="005B0B76">
      <w:pPr>
        <w:pStyle w:val="Numberlist"/>
      </w:pPr>
      <w:r w:rsidRPr="009B38E1">
        <w:t>Select</w:t>
      </w:r>
      <w:r w:rsidR="004765BA" w:rsidRPr="009B38E1">
        <w:t xml:space="preserve"> </w:t>
      </w:r>
      <w:r w:rsidR="000D44D6" w:rsidRPr="009B38E1">
        <w:rPr>
          <w:b/>
          <w:bCs/>
        </w:rPr>
        <w:t>I</w:t>
      </w:r>
      <w:r w:rsidR="004765BA" w:rsidRPr="009B38E1">
        <w:rPr>
          <w:b/>
          <w:bCs/>
        </w:rPr>
        <w:t>nstall</w:t>
      </w:r>
      <w:r w:rsidR="000D44D6" w:rsidRPr="009B38E1">
        <w:t>.</w:t>
      </w:r>
    </w:p>
    <w:p w14:paraId="30BDB2AD" w14:textId="77777777" w:rsidR="004765BA" w:rsidRPr="009B38E1" w:rsidRDefault="004765BA" w:rsidP="005B0B76">
      <w:pPr>
        <w:pStyle w:val="Numberlist"/>
      </w:pPr>
      <w:r w:rsidRPr="009B38E1">
        <w:t xml:space="preserve">Select </w:t>
      </w:r>
      <w:r w:rsidRPr="009B38E1">
        <w:rPr>
          <w:b/>
          <w:bCs/>
        </w:rPr>
        <w:t>Close</w:t>
      </w:r>
      <w:r w:rsidRPr="009B38E1">
        <w:t xml:space="preserve"> when the installation is complete.</w:t>
      </w:r>
    </w:p>
    <w:p w14:paraId="787C59E8" w14:textId="77777777" w:rsidR="004765BA" w:rsidRPr="009B38E1" w:rsidRDefault="004765BA" w:rsidP="00C53936">
      <w:pPr>
        <w:pStyle w:val="ListParagraph"/>
        <w:spacing w:after="120"/>
        <w:contextualSpacing w:val="0"/>
        <w:rPr>
          <w:rFonts w:asciiTheme="minorHAnsi" w:hAnsiTheme="minorHAnsi"/>
          <w:szCs w:val="24"/>
        </w:rPr>
      </w:pPr>
    </w:p>
    <w:p w14:paraId="559208EC" w14:textId="77777777" w:rsidR="004765BA" w:rsidRPr="009B38E1" w:rsidRDefault="004765BA" w:rsidP="000E7B32">
      <w:pPr>
        <w:pStyle w:val="Heading2"/>
      </w:pPr>
      <w:r w:rsidRPr="009B38E1">
        <w:lastRenderedPageBreak/>
        <w:t>Step 2: Preparing a volume for backup</w:t>
      </w:r>
    </w:p>
    <w:p w14:paraId="5E6D3873" w14:textId="77777777" w:rsidR="004765BA" w:rsidRPr="009B38E1" w:rsidRDefault="004765BA" w:rsidP="0044430C">
      <w:pPr>
        <w:spacing w:before="6" w:line="180" w:lineRule="exact"/>
        <w:rPr>
          <w:rFonts w:asciiTheme="minorHAnsi" w:hAnsiTheme="minorHAnsi"/>
          <w:szCs w:val="24"/>
        </w:rPr>
      </w:pPr>
    </w:p>
    <w:p w14:paraId="1F1B7124" w14:textId="05D24931" w:rsidR="004765BA" w:rsidRPr="009B38E1" w:rsidRDefault="004765BA" w:rsidP="00CE2E3B">
      <w:pPr>
        <w:pStyle w:val="Numberlist"/>
        <w:numPr>
          <w:ilvl w:val="0"/>
          <w:numId w:val="190"/>
        </w:numPr>
      </w:pPr>
      <w:r w:rsidRPr="009B38E1">
        <w:t>Right-click the Start button and open Disk Management tool from the list.</w:t>
      </w:r>
    </w:p>
    <w:p w14:paraId="702FFA41" w14:textId="54BB6EB4" w:rsidR="000D44D6" w:rsidRPr="009B38E1" w:rsidRDefault="004765BA" w:rsidP="00CE2E3B">
      <w:pPr>
        <w:pStyle w:val="Numberlist"/>
      </w:pPr>
      <w:r w:rsidRPr="009B38E1">
        <w:t xml:space="preserve">Select </w:t>
      </w:r>
      <w:r w:rsidRPr="009B38E1">
        <w:rPr>
          <w:b/>
          <w:bCs/>
        </w:rPr>
        <w:t>C: drive</w:t>
      </w:r>
      <w:r w:rsidRPr="009B38E1">
        <w:t xml:space="preserve">, then right-click and select </w:t>
      </w:r>
      <w:r w:rsidRPr="009B38E1">
        <w:rPr>
          <w:b/>
          <w:bCs/>
        </w:rPr>
        <w:t>Shrink Volume</w:t>
      </w:r>
      <w:r w:rsidRPr="009B38E1">
        <w:t>.</w:t>
      </w:r>
    </w:p>
    <w:p w14:paraId="5073FBD2" w14:textId="57B0C867" w:rsidR="004765BA" w:rsidRPr="009B38E1" w:rsidRDefault="00F821CE" w:rsidP="00CE2E3B">
      <w:pPr>
        <w:pStyle w:val="Numberlist"/>
      </w:pPr>
      <w:r w:rsidRPr="009B38E1">
        <w:t xml:space="preserve">Enter </w:t>
      </w:r>
      <w:r w:rsidRPr="009B38E1">
        <w:rPr>
          <w:b/>
          <w:bCs/>
        </w:rPr>
        <w:t>5120</w:t>
      </w:r>
      <w:r w:rsidRPr="009B38E1">
        <w:t xml:space="preserve"> in the field labelled </w:t>
      </w:r>
      <w:r w:rsidRPr="009B38E1">
        <w:rPr>
          <w:b/>
          <w:bCs/>
        </w:rPr>
        <w:t>Amount of space to shrink in MB</w:t>
      </w:r>
      <w:r w:rsidRPr="009B38E1">
        <w:t xml:space="preserve">. Then select </w:t>
      </w:r>
      <w:r w:rsidRPr="009B38E1">
        <w:rPr>
          <w:b/>
          <w:bCs/>
        </w:rPr>
        <w:t>Shrink</w:t>
      </w:r>
      <w:r w:rsidRPr="009B38E1">
        <w:t xml:space="preserve"> to confirm.</w:t>
      </w:r>
    </w:p>
    <w:p w14:paraId="131A6758" w14:textId="5EB94D63" w:rsidR="004765BA" w:rsidRPr="009B38E1" w:rsidRDefault="004765BA" w:rsidP="00CE2E3B">
      <w:pPr>
        <w:pStyle w:val="Numberlist"/>
      </w:pPr>
      <w:r w:rsidRPr="009B38E1">
        <w:t>This should create a new partition on Disk 0 with 5GB space in it.</w:t>
      </w:r>
    </w:p>
    <w:p w14:paraId="53EA8B08" w14:textId="550C49E9" w:rsidR="004765BA" w:rsidRPr="009B38E1" w:rsidRDefault="004765BA" w:rsidP="00CE2E3B">
      <w:pPr>
        <w:pStyle w:val="Numberlist"/>
      </w:pPr>
      <w:r w:rsidRPr="009B38E1">
        <w:t xml:space="preserve">Right-click the new volume created and select </w:t>
      </w:r>
      <w:r w:rsidRPr="009B38E1">
        <w:rPr>
          <w:b/>
          <w:bCs/>
        </w:rPr>
        <w:t>New Simple Volume</w:t>
      </w:r>
      <w:r w:rsidRPr="009B38E1">
        <w:t>.</w:t>
      </w:r>
    </w:p>
    <w:p w14:paraId="67E49A0E" w14:textId="537C45A9" w:rsidR="004765BA" w:rsidRPr="009B38E1" w:rsidRDefault="004765BA" w:rsidP="00CE2E3B">
      <w:pPr>
        <w:pStyle w:val="Numberlist"/>
      </w:pPr>
      <w:r w:rsidRPr="009B38E1">
        <w:t xml:space="preserve">Complete the wizard by selecting </w:t>
      </w:r>
      <w:r w:rsidRPr="009B38E1">
        <w:rPr>
          <w:b/>
          <w:bCs/>
        </w:rPr>
        <w:t>Next</w:t>
      </w:r>
      <w:r w:rsidRPr="009B38E1">
        <w:t xml:space="preserve"> for every step to create a new Volume.</w:t>
      </w:r>
    </w:p>
    <w:p w14:paraId="47F6F75B" w14:textId="190DEC97" w:rsidR="004765BA" w:rsidRPr="009B38E1" w:rsidRDefault="004765BA" w:rsidP="00CE2E3B">
      <w:pPr>
        <w:pStyle w:val="Numberlist"/>
      </w:pPr>
      <w:r w:rsidRPr="009B38E1">
        <w:t xml:space="preserve">It will ask you to format the new volume then select </w:t>
      </w:r>
      <w:r w:rsidRPr="009B38E1">
        <w:rPr>
          <w:b/>
          <w:bCs/>
        </w:rPr>
        <w:t>Format Disk</w:t>
      </w:r>
      <w:r w:rsidRPr="009B38E1">
        <w:t xml:space="preserve"> to complete it.</w:t>
      </w:r>
    </w:p>
    <w:p w14:paraId="5AE81355" w14:textId="77777777" w:rsidR="000E7B32" w:rsidRPr="009B38E1" w:rsidRDefault="000E7B32" w:rsidP="00CE2E3B">
      <w:pPr>
        <w:pStyle w:val="NoSpacing"/>
        <w:rPr>
          <w:lang w:val="en-GB"/>
        </w:rPr>
      </w:pPr>
    </w:p>
    <w:p w14:paraId="617411AF" w14:textId="2FD96F34" w:rsidR="004765BA" w:rsidRPr="009B38E1" w:rsidRDefault="004765BA" w:rsidP="000E7B32">
      <w:pPr>
        <w:pStyle w:val="Heading2"/>
      </w:pPr>
      <w:r w:rsidRPr="009B38E1">
        <w:t>Step 3: To create a scheduled incremental backup</w:t>
      </w:r>
    </w:p>
    <w:p w14:paraId="3CD73F5D" w14:textId="74E4DF22" w:rsidR="004765BA" w:rsidRPr="009B38E1" w:rsidRDefault="004765BA" w:rsidP="00CE2E3B">
      <w:pPr>
        <w:pStyle w:val="Numberlist"/>
        <w:numPr>
          <w:ilvl w:val="0"/>
          <w:numId w:val="191"/>
        </w:numPr>
      </w:pPr>
      <w:r w:rsidRPr="009B38E1">
        <w:t xml:space="preserve">Select </w:t>
      </w:r>
      <w:r w:rsidRPr="009B38E1">
        <w:rPr>
          <w:b/>
          <w:bCs/>
        </w:rPr>
        <w:t>Start</w:t>
      </w:r>
      <w:r w:rsidRPr="009B38E1">
        <w:t xml:space="preserve"> and open the </w:t>
      </w:r>
      <w:r w:rsidRPr="009B38E1">
        <w:rPr>
          <w:b/>
          <w:bCs/>
        </w:rPr>
        <w:t>Administrative Tools</w:t>
      </w:r>
      <w:r w:rsidRPr="009B38E1">
        <w:t>.</w:t>
      </w:r>
    </w:p>
    <w:p w14:paraId="351DF070" w14:textId="30D1BAF0" w:rsidR="004765BA" w:rsidRPr="009B38E1" w:rsidRDefault="004765BA" w:rsidP="00CE2E3B">
      <w:pPr>
        <w:pStyle w:val="Numberlist"/>
      </w:pPr>
      <w:r w:rsidRPr="009B38E1">
        <w:t>Double-click</w:t>
      </w:r>
      <w:r w:rsidRPr="009B38E1">
        <w:rPr>
          <w:b/>
          <w:bCs/>
        </w:rPr>
        <w:t xml:space="preserve"> Windows Server Backup </w:t>
      </w:r>
      <w:r w:rsidRPr="009B38E1">
        <w:t>to open the backup console.</w:t>
      </w:r>
    </w:p>
    <w:p w14:paraId="589DB72E" w14:textId="7028FE3C" w:rsidR="004765BA" w:rsidRPr="009B38E1" w:rsidRDefault="004765BA" w:rsidP="00CE2E3B">
      <w:pPr>
        <w:pStyle w:val="Numberlist"/>
      </w:pPr>
      <w:r w:rsidRPr="009B38E1">
        <w:t xml:space="preserve">Select </w:t>
      </w:r>
      <w:r w:rsidRPr="009B38E1">
        <w:rPr>
          <w:b/>
          <w:bCs/>
        </w:rPr>
        <w:t>Local Backup</w:t>
      </w:r>
      <w:r w:rsidRPr="009B38E1">
        <w:t>.</w:t>
      </w:r>
    </w:p>
    <w:p w14:paraId="3B2A953C" w14:textId="1A987E92" w:rsidR="004765BA" w:rsidRPr="009B38E1" w:rsidRDefault="004765BA" w:rsidP="00CE2E3B">
      <w:pPr>
        <w:pStyle w:val="Numberlist"/>
      </w:pPr>
      <w:r w:rsidRPr="009B38E1">
        <w:t xml:space="preserve">On the right side of the interface, you will find two backup types, </w:t>
      </w:r>
      <w:r w:rsidRPr="009B38E1">
        <w:rPr>
          <w:b/>
          <w:bCs/>
        </w:rPr>
        <w:t>Backup Schedule</w:t>
      </w:r>
      <w:r w:rsidRPr="009B38E1">
        <w:t xml:space="preserve"> and </w:t>
      </w:r>
      <w:r w:rsidRPr="009B38E1">
        <w:rPr>
          <w:b/>
          <w:bCs/>
        </w:rPr>
        <w:t>Backup Once</w:t>
      </w:r>
      <w:r w:rsidRPr="009B38E1">
        <w:t xml:space="preserve">. Here </w:t>
      </w:r>
      <w:r w:rsidR="00E1002C" w:rsidRPr="009B38E1">
        <w:t>you</w:t>
      </w:r>
      <w:r w:rsidRPr="009B38E1">
        <w:t xml:space="preserve"> should </w:t>
      </w:r>
      <w:r w:rsidR="00E1002C" w:rsidRPr="009B38E1">
        <w:t>select</w:t>
      </w:r>
      <w:r w:rsidRPr="009B38E1">
        <w:t xml:space="preserve"> </w:t>
      </w:r>
      <w:r w:rsidRPr="009B38E1">
        <w:rPr>
          <w:b/>
          <w:bCs/>
        </w:rPr>
        <w:t>Backup Schedule</w:t>
      </w:r>
      <w:r w:rsidRPr="009B38E1">
        <w:t>.</w:t>
      </w:r>
    </w:p>
    <w:p w14:paraId="77935270" w14:textId="602E6D6E" w:rsidR="00E1002C" w:rsidRPr="009B38E1" w:rsidRDefault="004765BA" w:rsidP="00CE2E3B">
      <w:pPr>
        <w:pStyle w:val="Numberlist"/>
        <w:rPr>
          <w:szCs w:val="24"/>
        </w:rPr>
      </w:pPr>
      <w:r w:rsidRPr="009B38E1">
        <w:t xml:space="preserve">In the next screen, select </w:t>
      </w:r>
      <w:r w:rsidRPr="009B38E1">
        <w:rPr>
          <w:b/>
          <w:bCs/>
        </w:rPr>
        <w:t>Custom</w:t>
      </w:r>
      <w:r w:rsidRPr="009B38E1">
        <w:t xml:space="preserve"> &gt; </w:t>
      </w:r>
      <w:r w:rsidRPr="009B38E1">
        <w:rPr>
          <w:b/>
          <w:bCs/>
        </w:rPr>
        <w:t>Next</w:t>
      </w:r>
      <w:r w:rsidRPr="009B38E1">
        <w:t xml:space="preserve"> (the full backup option will take too long to complete).</w:t>
      </w:r>
      <w:r w:rsidRPr="009B38E1">
        <w:rPr>
          <w:szCs w:val="24"/>
        </w:rPr>
        <w:t xml:space="preserve"> </w:t>
      </w:r>
    </w:p>
    <w:p w14:paraId="4985B5F2" w14:textId="7C739DD7" w:rsidR="004765BA" w:rsidRPr="009B38E1" w:rsidRDefault="004765BA" w:rsidP="00CE2E3B">
      <w:pPr>
        <w:pStyle w:val="Numberlist"/>
      </w:pPr>
      <w:r w:rsidRPr="009B38E1">
        <w:t xml:space="preserve">In the </w:t>
      </w:r>
      <w:r w:rsidRPr="009B38E1">
        <w:rPr>
          <w:b/>
          <w:bCs/>
        </w:rPr>
        <w:t>Select Items</w:t>
      </w:r>
      <w:r w:rsidRPr="009B38E1">
        <w:t xml:space="preserve"> </w:t>
      </w:r>
      <w:r w:rsidRPr="009B38E1">
        <w:rPr>
          <w:b/>
          <w:bCs/>
        </w:rPr>
        <w:t>for</w:t>
      </w:r>
      <w:r w:rsidRPr="009B38E1">
        <w:t xml:space="preserve"> </w:t>
      </w:r>
      <w:r w:rsidRPr="009B38E1">
        <w:rPr>
          <w:b/>
          <w:bCs/>
        </w:rPr>
        <w:t xml:space="preserve">Backup </w:t>
      </w:r>
      <w:r w:rsidRPr="009B38E1">
        <w:t xml:space="preserve">window, choose </w:t>
      </w:r>
      <w:r w:rsidRPr="009B38E1">
        <w:rPr>
          <w:b/>
          <w:bCs/>
        </w:rPr>
        <w:t>Add Items</w:t>
      </w:r>
      <w:r w:rsidRPr="009B38E1">
        <w:t xml:space="preserve">, browse to the folder you created earlier on, and add it. Select </w:t>
      </w:r>
      <w:r w:rsidRPr="009B38E1">
        <w:rPr>
          <w:b/>
          <w:bCs/>
        </w:rPr>
        <w:t>Next</w:t>
      </w:r>
      <w:r w:rsidRPr="009B38E1">
        <w:t>.</w:t>
      </w:r>
    </w:p>
    <w:p w14:paraId="42C8B9D4" w14:textId="6E6972A1" w:rsidR="004765BA" w:rsidRPr="009B38E1" w:rsidRDefault="004765BA" w:rsidP="00CE2E3B">
      <w:pPr>
        <w:pStyle w:val="Numberlist"/>
      </w:pPr>
      <w:r w:rsidRPr="009B38E1">
        <w:t xml:space="preserve">Select </w:t>
      </w:r>
      <w:r w:rsidRPr="009B38E1">
        <w:rPr>
          <w:b/>
          <w:bCs/>
        </w:rPr>
        <w:t>Once a day</w:t>
      </w:r>
      <w:r w:rsidRPr="009B38E1">
        <w:t xml:space="preserve"> and specify any time of the day which is close to your current time to test the backup.</w:t>
      </w:r>
    </w:p>
    <w:p w14:paraId="3F647CFC" w14:textId="2461CE85" w:rsidR="004765BA" w:rsidRPr="009B38E1" w:rsidRDefault="004765BA" w:rsidP="00CE2E3B">
      <w:pPr>
        <w:pStyle w:val="Numberlist"/>
        <w:rPr>
          <w:szCs w:val="24"/>
        </w:rPr>
      </w:pPr>
      <w:r w:rsidRPr="009B38E1">
        <w:t>Select</w:t>
      </w:r>
      <w:r w:rsidRPr="009B38E1">
        <w:rPr>
          <w:b/>
          <w:bCs/>
        </w:rPr>
        <w:t xml:space="preserve"> Back up to a volume</w:t>
      </w:r>
      <w:r w:rsidRPr="009B38E1">
        <w:t xml:space="preserve">, then </w:t>
      </w:r>
      <w:r w:rsidRPr="009B38E1">
        <w:rPr>
          <w:b/>
          <w:bCs/>
        </w:rPr>
        <w:t>Next</w:t>
      </w:r>
      <w:r w:rsidRPr="009B38E1">
        <w:t>.</w:t>
      </w:r>
    </w:p>
    <w:p w14:paraId="54DA91FA" w14:textId="2D4753AD" w:rsidR="004765BA" w:rsidRPr="009B38E1" w:rsidRDefault="004765BA" w:rsidP="00CE2E3B">
      <w:pPr>
        <w:pStyle w:val="Numberlist"/>
        <w:rPr>
          <w:b/>
          <w:bCs/>
        </w:rPr>
      </w:pPr>
      <w:r w:rsidRPr="009B38E1">
        <w:t xml:space="preserve">Choose </w:t>
      </w:r>
      <w:r w:rsidRPr="009B38E1">
        <w:rPr>
          <w:b/>
          <w:bCs/>
        </w:rPr>
        <w:t>Add</w:t>
      </w:r>
      <w:r w:rsidRPr="009B38E1">
        <w:t xml:space="preserve"> to select the partition that was created earlier on and select</w:t>
      </w:r>
      <w:r w:rsidR="003316E5" w:rsidRPr="009B38E1">
        <w:t xml:space="preserve"> </w:t>
      </w:r>
      <w:r w:rsidRPr="009B38E1">
        <w:rPr>
          <w:b/>
          <w:bCs/>
        </w:rPr>
        <w:t>Next</w:t>
      </w:r>
      <w:r w:rsidRPr="009B38E1">
        <w:t>.</w:t>
      </w:r>
    </w:p>
    <w:p w14:paraId="601F054D" w14:textId="1FBEBF4C" w:rsidR="004765BA" w:rsidRPr="009B38E1" w:rsidRDefault="004765BA" w:rsidP="00CE2E3B">
      <w:pPr>
        <w:pStyle w:val="Numberlist"/>
      </w:pPr>
      <w:r w:rsidRPr="009B38E1">
        <w:t xml:space="preserve">Select </w:t>
      </w:r>
      <w:r w:rsidRPr="009B38E1">
        <w:rPr>
          <w:b/>
          <w:bCs/>
        </w:rPr>
        <w:t>Finish</w:t>
      </w:r>
      <w:r w:rsidRPr="009B38E1">
        <w:t xml:space="preserve"> to create the backup schedule and then select </w:t>
      </w:r>
      <w:r w:rsidRPr="009B38E1">
        <w:rPr>
          <w:b/>
          <w:bCs/>
        </w:rPr>
        <w:t>Close</w:t>
      </w:r>
      <w:r w:rsidRPr="009B38E1">
        <w:t>.</w:t>
      </w:r>
    </w:p>
    <w:p w14:paraId="72BCE1CB" w14:textId="77777777" w:rsidR="000975CE" w:rsidRPr="009B38E1" w:rsidRDefault="004765BA" w:rsidP="000975CE">
      <w:r w:rsidRPr="009B38E1">
        <w:t>Your system should have completed the backup on the time specified as shown in the image below.</w:t>
      </w:r>
    </w:p>
    <w:p w14:paraId="1A81096E" w14:textId="72EC6A74" w:rsidR="004765BA" w:rsidRPr="009B38E1" w:rsidRDefault="004765BA" w:rsidP="000975CE">
      <w:r w:rsidRPr="009B38E1">
        <w:rPr>
          <w:rFonts w:asciiTheme="minorHAnsi" w:hAnsiTheme="minorHAnsi"/>
          <w:b/>
          <w:bCs/>
        </w:rPr>
        <w:t>Note:</w:t>
      </w:r>
      <w:r w:rsidRPr="009B38E1">
        <w:rPr>
          <w:rFonts w:asciiTheme="minorHAnsi" w:hAnsiTheme="minorHAnsi"/>
        </w:rPr>
        <w:t xml:space="preserve"> Create a folder called DailyBkp in the new partition and share the folder, giving everyone full permission. This is required for the next lab (Remotebackup).</w:t>
      </w:r>
    </w:p>
    <w:p w14:paraId="6B12F353" w14:textId="77777777" w:rsidR="004765BA" w:rsidRPr="009B38E1" w:rsidRDefault="004765BA" w:rsidP="001A498F"/>
    <w:p w14:paraId="24D222C2" w14:textId="77777777" w:rsidR="001A498F" w:rsidRPr="009B38E1" w:rsidRDefault="001A498F" w:rsidP="001A498F"/>
    <w:p w14:paraId="17EBF738" w14:textId="77777777" w:rsidR="001A498F" w:rsidRPr="009B38E1" w:rsidRDefault="001A498F" w:rsidP="001A498F"/>
    <w:p w14:paraId="10FDBDCA" w14:textId="1F676E0D" w:rsidR="004765BA" w:rsidRPr="009B38E1" w:rsidRDefault="001A498F" w:rsidP="001A498F">
      <w:pPr>
        <w:pStyle w:val="Heading1"/>
        <w:ind w:left="1134" w:hanging="1134"/>
      </w:pPr>
      <w:bookmarkStart w:id="25" w:name="_Toc205455928"/>
      <w:r w:rsidRPr="009B38E1">
        <w:lastRenderedPageBreak/>
        <w:t>Activity 17:</w:t>
      </w:r>
      <w:r w:rsidR="004765BA" w:rsidRPr="009B38E1">
        <w:t xml:space="preserve"> </w:t>
      </w:r>
      <w:r w:rsidRPr="009B38E1">
        <w:t xml:space="preserve">Client </w:t>
      </w:r>
      <w:r w:rsidR="00925B4A" w:rsidRPr="009B38E1">
        <w:t>r</w:t>
      </w:r>
      <w:r w:rsidRPr="009B38E1">
        <w:t xml:space="preserve">emote </w:t>
      </w:r>
      <w:r w:rsidR="00925B4A" w:rsidRPr="009B38E1">
        <w:t>b</w:t>
      </w:r>
      <w:r w:rsidRPr="009B38E1">
        <w:t>ackup</w:t>
      </w:r>
      <w:bookmarkEnd w:id="25"/>
    </w:p>
    <w:p w14:paraId="4A2EC2B5" w14:textId="077B7998" w:rsidR="004765BA" w:rsidRPr="009B38E1" w:rsidRDefault="004765BA" w:rsidP="001A498F">
      <w:pPr>
        <w:rPr>
          <w:rFonts w:asciiTheme="minorHAnsi" w:hAnsiTheme="minorHAnsi"/>
        </w:rPr>
      </w:pPr>
      <w:r w:rsidRPr="009B38E1">
        <w:t xml:space="preserve">This </w:t>
      </w:r>
      <w:r w:rsidR="00B2594A" w:rsidRPr="009B38E1">
        <w:t xml:space="preserve">lab </w:t>
      </w:r>
      <w:r w:rsidRPr="009B38E1">
        <w:t xml:space="preserve">activity involves creating a Windows 10 Backup to a Network Drive. Create a folder on your </w:t>
      </w:r>
      <w:r w:rsidRPr="009B38E1">
        <w:rPr>
          <w:rFonts w:asciiTheme="minorHAnsi" w:hAnsiTheme="minorHAnsi"/>
        </w:rPr>
        <w:t>desktop or C:\ drive and add random files from</w:t>
      </w:r>
      <w:r w:rsidR="00B2594A" w:rsidRPr="009B38E1">
        <w:rPr>
          <w:rFonts w:asciiTheme="minorHAnsi" w:hAnsiTheme="minorHAnsi"/>
        </w:rPr>
        <w:t xml:space="preserve"> </w:t>
      </w:r>
      <w:r w:rsidR="00925B4A" w:rsidRPr="009B38E1">
        <w:rPr>
          <w:rFonts w:asciiTheme="minorHAnsi" w:hAnsiTheme="minorHAnsi"/>
        </w:rPr>
        <w:t>‘</w:t>
      </w:r>
      <w:r w:rsidRPr="009B38E1">
        <w:rPr>
          <w:rFonts w:asciiTheme="minorHAnsi" w:hAnsiTheme="minorHAnsi"/>
        </w:rPr>
        <w:t>C:\Windows\System32\drivers\etc</w:t>
      </w:r>
      <w:r w:rsidR="00925B4A" w:rsidRPr="009B38E1">
        <w:rPr>
          <w:rFonts w:asciiTheme="minorHAnsi" w:hAnsiTheme="minorHAnsi"/>
        </w:rPr>
        <w:t xml:space="preserve">’ </w:t>
      </w:r>
      <w:r w:rsidRPr="009B38E1">
        <w:rPr>
          <w:rFonts w:asciiTheme="minorHAnsi" w:hAnsiTheme="minorHAnsi"/>
        </w:rPr>
        <w:t>in the folder.</w:t>
      </w:r>
    </w:p>
    <w:p w14:paraId="09F516C5" w14:textId="77777777" w:rsidR="00925B4A" w:rsidRPr="009B38E1" w:rsidRDefault="00925B4A" w:rsidP="00925B4A">
      <w:pPr>
        <w:pStyle w:val="NoSpacing"/>
        <w:rPr>
          <w:lang w:val="en-GB"/>
        </w:rPr>
      </w:pPr>
    </w:p>
    <w:p w14:paraId="1D44DC7E" w14:textId="5DFA7C7F" w:rsidR="000E7B32" w:rsidRPr="009B38E1" w:rsidRDefault="004765BA" w:rsidP="000E7B32">
      <w:pPr>
        <w:pStyle w:val="Heading2"/>
      </w:pPr>
      <w:r w:rsidRPr="009B38E1">
        <w:t>Objective</w:t>
      </w:r>
    </w:p>
    <w:p w14:paraId="66A8B146" w14:textId="77777777" w:rsidR="00B2594A" w:rsidRPr="009B38E1" w:rsidRDefault="004765BA" w:rsidP="00925B4A">
      <w:r w:rsidRPr="009B38E1">
        <w:t>After completing this lab, you will be able to:</w:t>
      </w:r>
    </w:p>
    <w:p w14:paraId="13F0B797" w14:textId="77777777" w:rsidR="00925B4A" w:rsidRPr="009B38E1" w:rsidRDefault="00925B4A" w:rsidP="00925B4A">
      <w:pPr>
        <w:pStyle w:val="Bulletlist1"/>
      </w:pPr>
      <w:r w:rsidRPr="009B38E1">
        <w:t>I</w:t>
      </w:r>
      <w:r w:rsidR="004765BA" w:rsidRPr="009B38E1">
        <w:t>nstall and configure Windows Client Remote Backup.</w:t>
      </w:r>
    </w:p>
    <w:p w14:paraId="4F160768" w14:textId="67DE8896" w:rsidR="00925B4A" w:rsidRPr="009B38E1" w:rsidRDefault="004765BA" w:rsidP="00925B4A">
      <w:r w:rsidRPr="009B38E1">
        <w:t xml:space="preserve">Estimated total time: </w:t>
      </w:r>
      <w:r w:rsidRPr="009B38E1">
        <w:rPr>
          <w:b/>
          <w:bCs/>
        </w:rPr>
        <w:t>20 minutes</w:t>
      </w:r>
      <w:r w:rsidRPr="009B38E1">
        <w:t>.</w:t>
      </w:r>
    </w:p>
    <w:p w14:paraId="4A632EB8" w14:textId="77777777" w:rsidR="00925B4A" w:rsidRPr="009B38E1" w:rsidRDefault="00925B4A" w:rsidP="00925B4A">
      <w:pPr>
        <w:pStyle w:val="NoSpacing"/>
        <w:rPr>
          <w:lang w:val="en-GB"/>
        </w:rPr>
      </w:pPr>
    </w:p>
    <w:p w14:paraId="35815A09" w14:textId="54CF799F" w:rsidR="004765BA" w:rsidRPr="009B38E1" w:rsidRDefault="00662B20" w:rsidP="00925B4A">
      <w:pPr>
        <w:pStyle w:val="Heading2"/>
        <w:rPr>
          <w:rFonts w:asciiTheme="minorHAnsi" w:hAnsiTheme="minorHAnsi"/>
        </w:rPr>
      </w:pPr>
      <w:r w:rsidRPr="009B38E1">
        <w:t>Step</w:t>
      </w:r>
      <w:r w:rsidR="004765BA" w:rsidRPr="009B38E1">
        <w:t xml:space="preserve"> 1: Client </w:t>
      </w:r>
      <w:r w:rsidR="00925B4A" w:rsidRPr="009B38E1">
        <w:t>b</w:t>
      </w:r>
      <w:r w:rsidR="004765BA" w:rsidRPr="009B38E1">
        <w:t>ackup</w:t>
      </w:r>
    </w:p>
    <w:p w14:paraId="545AA56B" w14:textId="35CE683F" w:rsidR="00662B20" w:rsidRPr="009B38E1" w:rsidRDefault="004765BA" w:rsidP="00DF738C">
      <w:r w:rsidRPr="009B38E1">
        <w:t>In this task, you will be installing and configuring the backup server role. Log on to the Windows 10 Hyper-V machine with the following credentials</w:t>
      </w:r>
      <w:r w:rsidR="00662B20" w:rsidRPr="009B38E1">
        <w:t>:</w:t>
      </w:r>
    </w:p>
    <w:p w14:paraId="3E67E662" w14:textId="18E99736" w:rsidR="004765BA" w:rsidRPr="009B38E1" w:rsidRDefault="004765BA" w:rsidP="00925B4A">
      <w:pPr>
        <w:pStyle w:val="Bulletlist1"/>
      </w:pPr>
      <w:r w:rsidRPr="009B38E1">
        <w:t>Username: Administrator</w:t>
      </w:r>
    </w:p>
    <w:p w14:paraId="581E2400" w14:textId="50DE947C" w:rsidR="004765BA" w:rsidRPr="009B38E1" w:rsidRDefault="004765BA" w:rsidP="00925B4A">
      <w:pPr>
        <w:pStyle w:val="Bulletlist1"/>
      </w:pPr>
      <w:r w:rsidRPr="009B38E1">
        <w:t>Password: password</w:t>
      </w:r>
    </w:p>
    <w:p w14:paraId="76DF7726" w14:textId="77777777" w:rsidR="00662B20" w:rsidRPr="009B38E1" w:rsidRDefault="00662B20" w:rsidP="00662B20">
      <w:pPr>
        <w:pStyle w:val="ListParagraph"/>
      </w:pPr>
    </w:p>
    <w:p w14:paraId="4D1DDF4E" w14:textId="6717CEA5" w:rsidR="00662B20" w:rsidRPr="009B38E1" w:rsidRDefault="004765BA" w:rsidP="00925B4A">
      <w:pPr>
        <w:pStyle w:val="Numberlist"/>
        <w:numPr>
          <w:ilvl w:val="0"/>
          <w:numId w:val="192"/>
        </w:numPr>
      </w:pPr>
      <w:r w:rsidRPr="009B38E1">
        <w:t xml:space="preserve">Open the </w:t>
      </w:r>
      <w:r w:rsidRPr="009B38E1">
        <w:rPr>
          <w:b/>
          <w:bCs/>
        </w:rPr>
        <w:t>Settings</w:t>
      </w:r>
      <w:r w:rsidRPr="009B38E1">
        <w:t xml:space="preserve"> app.</w:t>
      </w:r>
    </w:p>
    <w:p w14:paraId="3AC9AF10" w14:textId="7C855762" w:rsidR="00662B20" w:rsidRPr="009B38E1" w:rsidRDefault="004765BA" w:rsidP="00925B4A">
      <w:pPr>
        <w:pStyle w:val="Numberlist"/>
      </w:pPr>
      <w:r w:rsidRPr="009B38E1">
        <w:t xml:space="preserve">Select </w:t>
      </w:r>
      <w:r w:rsidRPr="009B38E1">
        <w:rPr>
          <w:b/>
          <w:bCs/>
        </w:rPr>
        <w:t>Update and Security</w:t>
      </w:r>
      <w:r w:rsidRPr="009B38E1">
        <w:t>.</w:t>
      </w:r>
    </w:p>
    <w:p w14:paraId="1F9F15C1" w14:textId="7CE3949B" w:rsidR="007A0164" w:rsidRPr="009B38E1" w:rsidRDefault="004765BA" w:rsidP="00925B4A">
      <w:pPr>
        <w:pStyle w:val="Numberlist"/>
        <w:rPr>
          <w:b/>
          <w:bCs/>
        </w:rPr>
      </w:pPr>
      <w:r w:rsidRPr="009B38E1">
        <w:t xml:space="preserve">Select </w:t>
      </w:r>
      <w:r w:rsidRPr="009B38E1">
        <w:rPr>
          <w:b/>
          <w:bCs/>
        </w:rPr>
        <w:t>Backup</w:t>
      </w:r>
      <w:r w:rsidRPr="009B38E1">
        <w:t xml:space="preserve">, then select Go to </w:t>
      </w:r>
      <w:r w:rsidRPr="009B38E1">
        <w:rPr>
          <w:b/>
          <w:bCs/>
        </w:rPr>
        <w:t>Backup and Restore (Windows 7)</w:t>
      </w:r>
      <w:r w:rsidRPr="009B38E1">
        <w:t>.</w:t>
      </w:r>
    </w:p>
    <w:p w14:paraId="54AA8D87" w14:textId="34F7C73B" w:rsidR="004765BA" w:rsidRPr="009B38E1" w:rsidRDefault="004765BA" w:rsidP="00925B4A">
      <w:pPr>
        <w:pStyle w:val="Numberlist"/>
        <w:rPr>
          <w:szCs w:val="24"/>
        </w:rPr>
      </w:pPr>
      <w:r w:rsidRPr="009B38E1">
        <w:t xml:space="preserve">Select </w:t>
      </w:r>
      <w:r w:rsidRPr="009B38E1">
        <w:rPr>
          <w:b/>
          <w:bCs/>
        </w:rPr>
        <w:t>Set up backup</w:t>
      </w:r>
      <w:r w:rsidRPr="009B38E1">
        <w:t xml:space="preserve"> to set up a new backup</w:t>
      </w:r>
      <w:r w:rsidR="007A0164" w:rsidRPr="009B38E1">
        <w:t>.</w:t>
      </w:r>
    </w:p>
    <w:p w14:paraId="2E0145A2" w14:textId="1F083F12" w:rsidR="004765BA" w:rsidRPr="009B38E1" w:rsidRDefault="004765BA" w:rsidP="00925B4A">
      <w:pPr>
        <w:pStyle w:val="Numberlist"/>
      </w:pPr>
      <w:r w:rsidRPr="009B38E1">
        <w:t xml:space="preserve">To select your network drive, choose </w:t>
      </w:r>
      <w:r w:rsidRPr="009B38E1">
        <w:rPr>
          <w:b/>
          <w:bCs/>
        </w:rPr>
        <w:t>Save</w:t>
      </w:r>
      <w:r w:rsidRPr="009B38E1">
        <w:t xml:space="preserve"> on a network.</w:t>
      </w:r>
    </w:p>
    <w:p w14:paraId="6793D83F" w14:textId="255CA0A0" w:rsidR="008B78FA" w:rsidRPr="009B38E1" w:rsidRDefault="00EE1703" w:rsidP="00925B4A">
      <w:pPr>
        <w:pStyle w:val="Numberlist"/>
      </w:pPr>
      <w:r w:rsidRPr="009B38E1">
        <w:t xml:space="preserve">On the </w:t>
      </w:r>
      <w:r w:rsidRPr="009B38E1">
        <w:rPr>
          <w:b/>
          <w:bCs/>
        </w:rPr>
        <w:t>Select a network location screen</w:t>
      </w:r>
      <w:r w:rsidRPr="009B38E1">
        <w:t xml:space="preserve">, </w:t>
      </w:r>
      <w:r w:rsidR="004765BA" w:rsidRPr="009B38E1">
        <w:t>add the network path</w:t>
      </w:r>
      <w:r w:rsidRPr="009B38E1">
        <w:t xml:space="preserve"> in the field for </w:t>
      </w:r>
      <w:r w:rsidRPr="009B38E1">
        <w:rPr>
          <w:b/>
          <w:bCs/>
        </w:rPr>
        <w:t>Network location</w:t>
      </w:r>
      <w:r w:rsidR="004765BA" w:rsidRPr="009B38E1">
        <w:t>. For example</w:t>
      </w:r>
      <w:r w:rsidRPr="009B38E1">
        <w:t xml:space="preserve">: </w:t>
      </w:r>
      <w:r w:rsidR="004765BA" w:rsidRPr="009B38E1">
        <w:t>\\DC1\DailyBkp (</w:t>
      </w:r>
      <w:r w:rsidR="00925B4A" w:rsidRPr="009B38E1">
        <w:t>t</w:t>
      </w:r>
      <w:r w:rsidR="004765BA" w:rsidRPr="009B38E1">
        <w:t>his the folder you created in the Server partition).</w:t>
      </w:r>
    </w:p>
    <w:p w14:paraId="69A41A1D" w14:textId="496E495B" w:rsidR="004765BA" w:rsidRPr="009B38E1" w:rsidRDefault="004765BA" w:rsidP="00925B4A">
      <w:pPr>
        <w:pStyle w:val="Numberlist"/>
      </w:pPr>
      <w:r w:rsidRPr="009B38E1">
        <w:t xml:space="preserve">Under Network Credentials, enter </w:t>
      </w:r>
      <w:r w:rsidRPr="009B38E1">
        <w:rPr>
          <w:b/>
          <w:bCs/>
        </w:rPr>
        <w:t>administrator</w:t>
      </w:r>
      <w:r w:rsidRPr="009B38E1">
        <w:t xml:space="preserve"> and </w:t>
      </w:r>
      <w:r w:rsidRPr="009B38E1">
        <w:rPr>
          <w:b/>
          <w:bCs/>
        </w:rPr>
        <w:t>Pa$$w0rd</w:t>
      </w:r>
      <w:r w:rsidRPr="009B38E1">
        <w:t xml:space="preserve"> of a user account from the Server machine. Select </w:t>
      </w:r>
      <w:r w:rsidRPr="009B38E1">
        <w:rPr>
          <w:b/>
          <w:bCs/>
        </w:rPr>
        <w:t xml:space="preserve">OK </w:t>
      </w:r>
      <w:r w:rsidRPr="009B38E1">
        <w:t>when you’re done.</w:t>
      </w:r>
    </w:p>
    <w:p w14:paraId="5E55F513" w14:textId="1F4DE0F4" w:rsidR="004765BA" w:rsidRPr="009B38E1" w:rsidRDefault="004765BA" w:rsidP="00925B4A">
      <w:pPr>
        <w:pStyle w:val="Numberlist"/>
      </w:pPr>
      <w:r w:rsidRPr="009B38E1">
        <w:t xml:space="preserve">Make sure the folder is selected from the list of available drives and select </w:t>
      </w:r>
      <w:r w:rsidRPr="009B38E1">
        <w:rPr>
          <w:b/>
          <w:bCs/>
        </w:rPr>
        <w:t>Next</w:t>
      </w:r>
      <w:r w:rsidRPr="009B38E1">
        <w:t>.</w:t>
      </w:r>
    </w:p>
    <w:p w14:paraId="5B974BE9" w14:textId="165E2BD6" w:rsidR="004765BA" w:rsidRPr="009B38E1" w:rsidRDefault="004765BA" w:rsidP="00925B4A">
      <w:pPr>
        <w:pStyle w:val="Numberlist"/>
      </w:pPr>
      <w:r w:rsidRPr="009B38E1">
        <w:t xml:space="preserve">Select </w:t>
      </w:r>
      <w:r w:rsidRPr="009B38E1">
        <w:rPr>
          <w:b/>
          <w:bCs/>
        </w:rPr>
        <w:t>Let me choose</w:t>
      </w:r>
      <w:r w:rsidRPr="009B38E1">
        <w:t xml:space="preserve">, then select </w:t>
      </w:r>
      <w:r w:rsidRPr="009B38E1">
        <w:rPr>
          <w:b/>
          <w:bCs/>
        </w:rPr>
        <w:t>Next</w:t>
      </w:r>
      <w:r w:rsidRPr="009B38E1">
        <w:t>.</w:t>
      </w:r>
    </w:p>
    <w:p w14:paraId="4862BA78" w14:textId="375FEE74" w:rsidR="004765BA" w:rsidRPr="009B38E1" w:rsidRDefault="004765BA" w:rsidP="00925B4A">
      <w:pPr>
        <w:pStyle w:val="Numberlist"/>
      </w:pPr>
      <w:r w:rsidRPr="009B38E1">
        <w:t xml:space="preserve">Select the folder you created in Windows 10 and deselect Include a system image of drives: System Reserve, (C). Select </w:t>
      </w:r>
      <w:r w:rsidRPr="009B38E1">
        <w:rPr>
          <w:b/>
          <w:bCs/>
        </w:rPr>
        <w:t>Next</w:t>
      </w:r>
      <w:r w:rsidRPr="009B38E1">
        <w:t>.</w:t>
      </w:r>
    </w:p>
    <w:p w14:paraId="58EBDDFE" w14:textId="7A16C792" w:rsidR="004765BA" w:rsidRPr="009B38E1" w:rsidRDefault="004765BA" w:rsidP="00925B4A">
      <w:pPr>
        <w:pStyle w:val="Numberlist"/>
      </w:pPr>
      <w:r w:rsidRPr="009B38E1">
        <w:lastRenderedPageBreak/>
        <w:t xml:space="preserve">Next to Schedule, select </w:t>
      </w:r>
      <w:r w:rsidRPr="009B38E1">
        <w:rPr>
          <w:b/>
          <w:bCs/>
        </w:rPr>
        <w:t>Change schedule</w:t>
      </w:r>
      <w:r w:rsidRPr="009B38E1">
        <w:t xml:space="preserve"> and enter any preferred backup times and select </w:t>
      </w:r>
      <w:r w:rsidRPr="009B38E1">
        <w:rPr>
          <w:b/>
          <w:bCs/>
        </w:rPr>
        <w:t>OK</w:t>
      </w:r>
      <w:r w:rsidRPr="009B38E1">
        <w:t xml:space="preserve"> (to test the backup, enter </w:t>
      </w:r>
      <w:r w:rsidRPr="009B38E1">
        <w:rPr>
          <w:b/>
          <w:bCs/>
        </w:rPr>
        <w:t>Daily</w:t>
      </w:r>
      <w:r w:rsidRPr="009B38E1">
        <w:t xml:space="preserve"> and specify the nearest time to the current system time)</w:t>
      </w:r>
      <w:r w:rsidR="00925B4A" w:rsidRPr="009B38E1">
        <w:t>.</w:t>
      </w:r>
    </w:p>
    <w:p w14:paraId="2E34C17F" w14:textId="415BE3A8" w:rsidR="004765BA" w:rsidRPr="009B38E1" w:rsidRDefault="004765BA" w:rsidP="00925B4A">
      <w:pPr>
        <w:pStyle w:val="Numberlist"/>
      </w:pPr>
      <w:r w:rsidRPr="009B38E1">
        <w:t xml:space="preserve">Select </w:t>
      </w:r>
      <w:r w:rsidRPr="009B38E1">
        <w:rPr>
          <w:b/>
          <w:bCs/>
        </w:rPr>
        <w:t>Save</w:t>
      </w:r>
      <w:r w:rsidRPr="009B38E1">
        <w:t xml:space="preserve"> </w:t>
      </w:r>
      <w:r w:rsidRPr="009B38E1">
        <w:rPr>
          <w:b/>
          <w:bCs/>
        </w:rPr>
        <w:t>settings and run backup</w:t>
      </w:r>
      <w:r w:rsidRPr="009B38E1">
        <w:t xml:space="preserve"> to confirm your settings and begin the backup.</w:t>
      </w:r>
    </w:p>
    <w:p w14:paraId="022C1283" w14:textId="2DE50218" w:rsidR="004765BA" w:rsidRPr="009B38E1" w:rsidRDefault="004765BA" w:rsidP="00DF738C">
      <w:pPr>
        <w:rPr>
          <w:rFonts w:asciiTheme="minorHAnsi" w:hAnsiTheme="minorHAnsi"/>
        </w:rPr>
      </w:pPr>
      <w:r w:rsidRPr="009B38E1">
        <w:rPr>
          <w:rFonts w:asciiTheme="minorHAnsi" w:hAnsiTheme="minorHAnsi"/>
          <w:b/>
          <w:bCs/>
        </w:rPr>
        <w:t>Note:</w:t>
      </w:r>
      <w:r w:rsidRPr="009B38E1">
        <w:rPr>
          <w:rFonts w:asciiTheme="minorHAnsi" w:hAnsiTheme="minorHAnsi"/>
        </w:rPr>
        <w:t xml:space="preserve"> Verify the folder was backed up to the network drive.</w:t>
      </w:r>
    </w:p>
    <w:p w14:paraId="02335D81" w14:textId="266A8464" w:rsidR="004765BA" w:rsidRPr="009B38E1" w:rsidRDefault="004765BA" w:rsidP="00BF5AA6">
      <w:pPr>
        <w:sectPr w:rsidR="004765BA" w:rsidRPr="009B38E1" w:rsidSect="002674E8">
          <w:pgSz w:w="11906" w:h="16838"/>
          <w:pgMar w:top="1701" w:right="851" w:bottom="1134" w:left="851" w:header="567" w:footer="397" w:gutter="0"/>
          <w:cols w:space="708"/>
          <w:docGrid w:linePitch="360"/>
        </w:sectPr>
      </w:pPr>
    </w:p>
    <w:p w14:paraId="1D96DF2A" w14:textId="4F1098E5" w:rsidR="004765BA" w:rsidRPr="009B38E1" w:rsidRDefault="0041707D" w:rsidP="00C665A3">
      <w:pPr>
        <w:pStyle w:val="Heading1"/>
        <w:ind w:left="1134" w:hanging="1134"/>
        <w:rPr>
          <w:bCs/>
        </w:rPr>
      </w:pPr>
      <w:bookmarkStart w:id="26" w:name="_Toc205455929"/>
      <w:r w:rsidRPr="009B38E1">
        <w:lastRenderedPageBreak/>
        <w:t>Activity</w:t>
      </w:r>
      <w:r w:rsidR="004765BA" w:rsidRPr="009B38E1">
        <w:t xml:space="preserve"> 1</w:t>
      </w:r>
      <w:r w:rsidRPr="009B38E1">
        <w:t>8</w:t>
      </w:r>
      <w:r w:rsidR="004765BA" w:rsidRPr="009B38E1">
        <w:t xml:space="preserve">: Disaster </w:t>
      </w:r>
      <w:r w:rsidR="000D15B0" w:rsidRPr="009B38E1">
        <w:t xml:space="preserve">recovery planning </w:t>
      </w:r>
      <w:r w:rsidR="004765BA" w:rsidRPr="009B38E1">
        <w:t>(DRP)</w:t>
      </w:r>
      <w:bookmarkEnd w:id="26"/>
    </w:p>
    <w:p w14:paraId="3FFC16DD" w14:textId="2C0404BD" w:rsidR="004765BA" w:rsidRPr="009B38E1" w:rsidRDefault="004765BA" w:rsidP="00DF738C">
      <w:pPr>
        <w:pStyle w:val="Heading2"/>
      </w:pPr>
      <w:r w:rsidRPr="009B38E1">
        <w:t>Scenario</w:t>
      </w:r>
    </w:p>
    <w:p w14:paraId="4505F680" w14:textId="77777777" w:rsidR="004765BA" w:rsidRPr="009B38E1" w:rsidRDefault="004765BA" w:rsidP="0067648A">
      <w:pPr>
        <w:rPr>
          <w:rFonts w:asciiTheme="minorHAnsi" w:hAnsiTheme="minorHAnsi"/>
          <w:szCs w:val="24"/>
        </w:rPr>
      </w:pPr>
      <w:r w:rsidRPr="009B38E1">
        <w:rPr>
          <w:rFonts w:asciiTheme="minorHAnsi" w:eastAsia="Times New Roman" w:hAnsiTheme="minorHAnsi" w:cs="Times New Roman"/>
          <w:kern w:val="0"/>
          <w:szCs w:val="24"/>
          <w:lang w:eastAsia="en-GB"/>
          <w14:ligatures w14:val="none"/>
        </w:rPr>
        <w:t>LB Solutions</w:t>
      </w:r>
      <w:r w:rsidRPr="009B38E1">
        <w:rPr>
          <w:rFonts w:asciiTheme="minorHAnsi" w:hAnsiTheme="minorHAnsi"/>
          <w:szCs w:val="24"/>
        </w:rPr>
        <w:t xml:space="preserve"> is a mid-sized managed service provider (MSP) with clients in healthcare, finance, and retail. They recently experienced a data centre fire that caused major outages for 36 hours. Although data was not lost, their recovery and communication processes were uncoordinated, and critical client services were delayed.</w:t>
      </w:r>
    </w:p>
    <w:p w14:paraId="39982725" w14:textId="77777777" w:rsidR="000D15B0" w:rsidRPr="009B38E1" w:rsidRDefault="000D15B0" w:rsidP="000D15B0">
      <w:pPr>
        <w:pStyle w:val="NoSpacing"/>
        <w:rPr>
          <w:lang w:val="en-GB"/>
        </w:rPr>
      </w:pPr>
    </w:p>
    <w:p w14:paraId="10CE5AA7" w14:textId="77777777" w:rsidR="004765BA" w:rsidRPr="009B38E1" w:rsidRDefault="004765BA" w:rsidP="00DF738C">
      <w:pPr>
        <w:pStyle w:val="Heading2"/>
      </w:pPr>
      <w:r w:rsidRPr="009B38E1">
        <w:t>Objectives</w:t>
      </w:r>
    </w:p>
    <w:p w14:paraId="44719B3D" w14:textId="786DED59" w:rsidR="004765BA" w:rsidRPr="009B38E1" w:rsidRDefault="004765BA" w:rsidP="0067648A">
      <w:pPr>
        <w:rPr>
          <w:rFonts w:asciiTheme="minorHAnsi" w:hAnsiTheme="minorHAnsi"/>
          <w:szCs w:val="24"/>
        </w:rPr>
      </w:pPr>
      <w:r w:rsidRPr="009B38E1">
        <w:rPr>
          <w:rFonts w:asciiTheme="minorHAnsi" w:hAnsiTheme="minorHAnsi"/>
          <w:szCs w:val="24"/>
        </w:rPr>
        <w:t>The Manager has asked you, the Network Engineer, to design a more effective and resilient BCP and DRP strategy to reduce future downtime, ensure faster recovery, and improve stakeholder trust.</w:t>
      </w:r>
    </w:p>
    <w:p w14:paraId="476C92CB" w14:textId="77777777" w:rsidR="000D15B0" w:rsidRPr="009B38E1" w:rsidRDefault="000D15B0" w:rsidP="000D15B0">
      <w:pPr>
        <w:pStyle w:val="NoSpacing"/>
        <w:rPr>
          <w:lang w:val="en-GB"/>
        </w:rPr>
      </w:pPr>
    </w:p>
    <w:p w14:paraId="555D53AB" w14:textId="27CED273" w:rsidR="004765BA" w:rsidRPr="009B38E1" w:rsidRDefault="004765BA" w:rsidP="00DF738C">
      <w:pPr>
        <w:pStyle w:val="Heading2"/>
      </w:pPr>
      <w:r w:rsidRPr="009B38E1">
        <w:t xml:space="preserve">Scenario 1: Identifying DRP </w:t>
      </w:r>
      <w:r w:rsidR="000D15B0" w:rsidRPr="009B38E1">
        <w:t>process steps</w:t>
      </w:r>
    </w:p>
    <w:p w14:paraId="785F9F29" w14:textId="4EDD0F22" w:rsidR="004765BA" w:rsidRPr="009B38E1" w:rsidRDefault="004765BA" w:rsidP="0067648A">
      <w:pPr>
        <w:rPr>
          <w:rFonts w:asciiTheme="minorHAnsi" w:hAnsiTheme="minorHAnsi"/>
          <w:szCs w:val="24"/>
        </w:rPr>
      </w:pPr>
      <w:r w:rsidRPr="009B38E1">
        <w:rPr>
          <w:rFonts w:asciiTheme="minorHAnsi" w:hAnsiTheme="minorHAnsi"/>
          <w:szCs w:val="24"/>
        </w:rPr>
        <w:t xml:space="preserve">You’re building the new </w:t>
      </w:r>
      <w:r w:rsidR="00C16685" w:rsidRPr="009B38E1">
        <w:rPr>
          <w:rFonts w:asciiTheme="minorHAnsi" w:hAnsiTheme="minorHAnsi"/>
          <w:szCs w:val="24"/>
        </w:rPr>
        <w:t>disaster recovery plan</w:t>
      </w:r>
      <w:r w:rsidRPr="009B38E1">
        <w:rPr>
          <w:rFonts w:asciiTheme="minorHAnsi" w:hAnsiTheme="minorHAnsi"/>
          <w:szCs w:val="24"/>
        </w:rPr>
        <w:t>. What is the correct order of key DRP planning steps?</w:t>
      </w:r>
    </w:p>
    <w:p w14:paraId="0769D226" w14:textId="3E5A3654" w:rsidR="004765BA" w:rsidRPr="009B38E1" w:rsidRDefault="004765BA" w:rsidP="00C16685">
      <w:r w:rsidRPr="009B38E1">
        <w:t>Choose the option with the correct order</w:t>
      </w:r>
      <w:r w:rsidR="00C16685" w:rsidRPr="009B38E1">
        <w:t>.</w:t>
      </w:r>
    </w:p>
    <w:p w14:paraId="01AF9ECD" w14:textId="1691FDDE" w:rsidR="004765BA" w:rsidRPr="009B38E1" w:rsidRDefault="00C16685" w:rsidP="00C16685">
      <w:pPr>
        <w:pStyle w:val="Numberlist"/>
        <w:numPr>
          <w:ilvl w:val="0"/>
          <w:numId w:val="193"/>
        </w:numPr>
      </w:pPr>
      <w:r w:rsidRPr="009B38E1">
        <w:t>Recovery strategy → Business impact analysis → DR team formation → Testing</w:t>
      </w:r>
    </w:p>
    <w:p w14:paraId="496BCB48" w14:textId="2DF78759" w:rsidR="004765BA" w:rsidRPr="009B38E1" w:rsidRDefault="00C16685" w:rsidP="00C16685">
      <w:pPr>
        <w:pStyle w:val="Numberlist"/>
      </w:pPr>
      <w:r w:rsidRPr="009B38E1">
        <w:t>DR team formation → Business impact analysis → Recovery strategy → Testing</w:t>
      </w:r>
    </w:p>
    <w:p w14:paraId="224F1267" w14:textId="039DEFFA" w:rsidR="004765BA" w:rsidRPr="009B38E1" w:rsidRDefault="00C16685" w:rsidP="00C16685">
      <w:pPr>
        <w:pStyle w:val="Numberlist"/>
      </w:pPr>
      <w:r w:rsidRPr="009B38E1">
        <w:t>Business impact analysis → Testing → DR team formation → Recovery strategy</w:t>
      </w:r>
    </w:p>
    <w:p w14:paraId="2E3532FA" w14:textId="77777777" w:rsidR="00C16685" w:rsidRPr="009B38E1" w:rsidRDefault="00C16685" w:rsidP="00C16685">
      <w:pPr>
        <w:pStyle w:val="NoSpacing"/>
        <w:rPr>
          <w:lang w:val="en-GB"/>
        </w:rPr>
      </w:pPr>
    </w:p>
    <w:p w14:paraId="4E81C399" w14:textId="0D1A221A" w:rsidR="004765BA" w:rsidRPr="009B38E1" w:rsidRDefault="004765BA" w:rsidP="00DF738C">
      <w:pPr>
        <w:pStyle w:val="Heading3"/>
      </w:pPr>
      <w:r w:rsidRPr="009B38E1">
        <w:t>Decision and justification</w:t>
      </w:r>
    </w:p>
    <w:p w14:paraId="337CB28C" w14:textId="179FCC5B" w:rsidR="004765BA" w:rsidRPr="009B38E1" w:rsidRDefault="004765BA" w:rsidP="0067648A">
      <w:pPr>
        <w:rPr>
          <w:rFonts w:asciiTheme="minorHAnsi" w:hAnsiTheme="minorHAnsi"/>
          <w:szCs w:val="24"/>
        </w:rPr>
      </w:pPr>
      <w:r w:rsidRPr="009B38E1">
        <w:rPr>
          <w:rFonts w:asciiTheme="minorHAnsi" w:hAnsiTheme="minorHAnsi"/>
          <w:szCs w:val="24"/>
        </w:rPr>
        <w:t xml:space="preserve">Which option would you implement and </w:t>
      </w:r>
      <w:r w:rsidR="00C665A3" w:rsidRPr="009B38E1">
        <w:rPr>
          <w:rFonts w:asciiTheme="minorHAnsi" w:hAnsiTheme="minorHAnsi"/>
          <w:szCs w:val="24"/>
        </w:rPr>
        <w:t>w</w:t>
      </w:r>
      <w:r w:rsidRPr="009B38E1">
        <w:rPr>
          <w:rFonts w:asciiTheme="minorHAnsi" w:hAnsiTheme="minorHAnsi"/>
          <w:szCs w:val="24"/>
        </w:rPr>
        <w:t xml:space="preserve">hy? </w:t>
      </w:r>
    </w:p>
    <w:p w14:paraId="15E5EAD1" w14:textId="77777777" w:rsidR="00DF738C" w:rsidRPr="009B38E1" w:rsidRDefault="00DF738C" w:rsidP="0067648A">
      <w:pPr>
        <w:rPr>
          <w:rFonts w:asciiTheme="minorHAnsi" w:hAnsiTheme="minorHAnsi"/>
          <w:szCs w:val="24"/>
        </w:rPr>
      </w:pPr>
    </w:p>
    <w:p w14:paraId="51DA7183" w14:textId="36D46A6C" w:rsidR="004765BA" w:rsidRPr="009B38E1" w:rsidRDefault="004765BA" w:rsidP="00DF738C">
      <w:pPr>
        <w:pStyle w:val="Heading2"/>
      </w:pPr>
      <w:r w:rsidRPr="009B38E1">
        <w:t xml:space="preserve">Scenario 2: Choosing a </w:t>
      </w:r>
      <w:r w:rsidR="00C16685" w:rsidRPr="009B38E1">
        <w:t>r</w:t>
      </w:r>
      <w:r w:rsidRPr="009B38E1">
        <w:t xml:space="preserve">ecovery </w:t>
      </w:r>
      <w:r w:rsidR="00C16685" w:rsidRPr="009B38E1">
        <w:t>s</w:t>
      </w:r>
      <w:r w:rsidRPr="009B38E1">
        <w:t>ite</w:t>
      </w:r>
    </w:p>
    <w:p w14:paraId="201061AA" w14:textId="11C49589" w:rsidR="004765BA" w:rsidRPr="009B38E1" w:rsidRDefault="004765BA" w:rsidP="0067648A">
      <w:pPr>
        <w:rPr>
          <w:rFonts w:asciiTheme="minorHAnsi" w:hAnsiTheme="minorHAnsi"/>
          <w:szCs w:val="24"/>
        </w:rPr>
      </w:pPr>
      <w:r w:rsidRPr="009B38E1">
        <w:rPr>
          <w:rFonts w:asciiTheme="minorHAnsi" w:hAnsiTheme="minorHAnsi"/>
          <w:szCs w:val="24"/>
        </w:rPr>
        <w:t>You need a backup site strategy for a healthcare client who requires minimal downtime and strict data compliance.</w:t>
      </w:r>
    </w:p>
    <w:p w14:paraId="2F7F6969" w14:textId="77777777" w:rsidR="004765BA" w:rsidRPr="009B38E1" w:rsidRDefault="004765BA" w:rsidP="00C16685">
      <w:r w:rsidRPr="009B38E1">
        <w:t>Which recovery site should you recommend?</w:t>
      </w:r>
    </w:p>
    <w:p w14:paraId="45FBB2E4" w14:textId="3104CA83" w:rsidR="004765BA" w:rsidRPr="009B38E1" w:rsidRDefault="00C16685" w:rsidP="00C16685">
      <w:pPr>
        <w:pStyle w:val="Numberlist"/>
        <w:numPr>
          <w:ilvl w:val="0"/>
          <w:numId w:val="194"/>
        </w:numPr>
      </w:pPr>
      <w:r w:rsidRPr="009B38E1">
        <w:t>Cold site</w:t>
      </w:r>
    </w:p>
    <w:p w14:paraId="640AB52F" w14:textId="0427959A" w:rsidR="004765BA" w:rsidRPr="009B38E1" w:rsidRDefault="00C16685" w:rsidP="00C16685">
      <w:pPr>
        <w:pStyle w:val="Numberlist"/>
      </w:pPr>
      <w:r w:rsidRPr="009B38E1">
        <w:t>Warm site</w:t>
      </w:r>
    </w:p>
    <w:p w14:paraId="67AEEC9F" w14:textId="6E79005E" w:rsidR="004765BA" w:rsidRPr="009B38E1" w:rsidRDefault="00C16685" w:rsidP="00C16685">
      <w:pPr>
        <w:pStyle w:val="Numberlist"/>
      </w:pPr>
      <w:r w:rsidRPr="009B38E1">
        <w:lastRenderedPageBreak/>
        <w:t>Hot site</w:t>
      </w:r>
    </w:p>
    <w:p w14:paraId="1AD7E39E" w14:textId="77777777" w:rsidR="00C665A3" w:rsidRPr="009B38E1" w:rsidRDefault="00C665A3" w:rsidP="00C16685">
      <w:pPr>
        <w:pStyle w:val="NoSpacing"/>
        <w:rPr>
          <w:lang w:val="en-GB"/>
        </w:rPr>
      </w:pPr>
    </w:p>
    <w:p w14:paraId="3CB87E95" w14:textId="3E9B044E" w:rsidR="004765BA" w:rsidRPr="009B38E1" w:rsidRDefault="004765BA" w:rsidP="00DF738C">
      <w:pPr>
        <w:pStyle w:val="Heading3"/>
      </w:pPr>
      <w:r w:rsidRPr="009B38E1">
        <w:t>Decision and justification</w:t>
      </w:r>
    </w:p>
    <w:p w14:paraId="5FC4DF24" w14:textId="77777777" w:rsidR="00DF738C" w:rsidRPr="009B38E1" w:rsidRDefault="004765BA" w:rsidP="0067648A">
      <w:pPr>
        <w:rPr>
          <w:rFonts w:asciiTheme="minorHAnsi" w:hAnsiTheme="minorHAnsi"/>
          <w:szCs w:val="24"/>
        </w:rPr>
      </w:pPr>
      <w:r w:rsidRPr="009B38E1">
        <w:rPr>
          <w:rFonts w:asciiTheme="minorHAnsi" w:hAnsiTheme="minorHAnsi"/>
          <w:szCs w:val="24"/>
        </w:rPr>
        <w:t xml:space="preserve">Which option would you implement and </w:t>
      </w:r>
      <w:r w:rsidR="00C665A3" w:rsidRPr="009B38E1">
        <w:rPr>
          <w:rFonts w:asciiTheme="minorHAnsi" w:hAnsiTheme="minorHAnsi"/>
          <w:szCs w:val="24"/>
        </w:rPr>
        <w:t>w</w:t>
      </w:r>
      <w:r w:rsidRPr="009B38E1">
        <w:rPr>
          <w:rFonts w:asciiTheme="minorHAnsi" w:hAnsiTheme="minorHAnsi"/>
          <w:szCs w:val="24"/>
        </w:rPr>
        <w:t xml:space="preserve">hy? </w:t>
      </w:r>
    </w:p>
    <w:p w14:paraId="272AD44E" w14:textId="77777777" w:rsidR="00DF738C" w:rsidRPr="009B38E1" w:rsidRDefault="00DF738C" w:rsidP="0067648A">
      <w:pPr>
        <w:rPr>
          <w:rFonts w:asciiTheme="minorHAnsi" w:hAnsiTheme="minorHAnsi"/>
          <w:szCs w:val="24"/>
        </w:rPr>
      </w:pPr>
    </w:p>
    <w:p w14:paraId="75AD5461" w14:textId="143743A5" w:rsidR="004765BA" w:rsidRPr="009B38E1" w:rsidRDefault="004765BA" w:rsidP="00DF738C">
      <w:pPr>
        <w:pStyle w:val="Heading2"/>
      </w:pPr>
      <w:r w:rsidRPr="009B38E1">
        <w:t>Scenario 3: Integrating DRP with BCP</w:t>
      </w:r>
    </w:p>
    <w:p w14:paraId="1227FE75" w14:textId="329A8C4B" w:rsidR="004765BA" w:rsidRPr="009B38E1" w:rsidRDefault="004765BA" w:rsidP="00C16685">
      <w:r w:rsidRPr="009B38E1">
        <w:t>You’re advising leadership on aligning DRP and BCP. Which of the following ensures integration?</w:t>
      </w:r>
    </w:p>
    <w:p w14:paraId="23598368" w14:textId="1355DAC3" w:rsidR="004765BA" w:rsidRPr="009B38E1" w:rsidRDefault="004765BA" w:rsidP="00C16685">
      <w:pPr>
        <w:pStyle w:val="Numberlist"/>
        <w:numPr>
          <w:ilvl w:val="0"/>
          <w:numId w:val="195"/>
        </w:numPr>
      </w:pPr>
      <w:r w:rsidRPr="009B38E1">
        <w:t>Keep DRP focused on IT while BCP covers everything else</w:t>
      </w:r>
      <w:r w:rsidR="00C16685" w:rsidRPr="009B38E1">
        <w:t>.</w:t>
      </w:r>
    </w:p>
    <w:p w14:paraId="3C12E966" w14:textId="5FB615D9" w:rsidR="004765BA" w:rsidRPr="009B38E1" w:rsidRDefault="004765BA" w:rsidP="00C16685">
      <w:pPr>
        <w:pStyle w:val="Numberlist"/>
      </w:pPr>
      <w:r w:rsidRPr="009B38E1">
        <w:t>Build DRP as a subset within the broader BCP framework</w:t>
      </w:r>
      <w:r w:rsidR="00C16685" w:rsidRPr="009B38E1">
        <w:t>.</w:t>
      </w:r>
    </w:p>
    <w:p w14:paraId="1903D15C" w14:textId="3EE308CC" w:rsidR="004765BA" w:rsidRPr="009B38E1" w:rsidRDefault="004765BA" w:rsidP="00C16685">
      <w:pPr>
        <w:pStyle w:val="Numberlist"/>
      </w:pPr>
      <w:r w:rsidRPr="009B38E1">
        <w:t>Develop both separately, then combine into a crisis playbook</w:t>
      </w:r>
      <w:r w:rsidR="00C16685" w:rsidRPr="009B38E1">
        <w:t>.</w:t>
      </w:r>
    </w:p>
    <w:p w14:paraId="600E0DF1" w14:textId="77777777" w:rsidR="00C16685" w:rsidRPr="009B38E1" w:rsidRDefault="00C16685" w:rsidP="00C16685">
      <w:pPr>
        <w:pStyle w:val="NoSpacing"/>
        <w:rPr>
          <w:lang w:val="en-GB"/>
        </w:rPr>
      </w:pPr>
    </w:p>
    <w:p w14:paraId="428365A0" w14:textId="6E04E91E" w:rsidR="004765BA" w:rsidRPr="009B38E1" w:rsidRDefault="004765BA" w:rsidP="00DF738C">
      <w:pPr>
        <w:pStyle w:val="Heading3"/>
      </w:pPr>
      <w:r w:rsidRPr="009B38E1">
        <w:t>Decision and justification</w:t>
      </w:r>
    </w:p>
    <w:p w14:paraId="071DECB2" w14:textId="19B46DD2" w:rsidR="004765BA" w:rsidRPr="009B38E1" w:rsidRDefault="004765BA" w:rsidP="0067648A">
      <w:pPr>
        <w:rPr>
          <w:rFonts w:asciiTheme="minorHAnsi" w:hAnsiTheme="minorHAnsi"/>
          <w:szCs w:val="24"/>
        </w:rPr>
      </w:pPr>
      <w:r w:rsidRPr="009B38E1">
        <w:rPr>
          <w:rFonts w:asciiTheme="minorHAnsi" w:hAnsiTheme="minorHAnsi"/>
          <w:szCs w:val="24"/>
        </w:rPr>
        <w:t xml:space="preserve">Which option would you implement and </w:t>
      </w:r>
      <w:r w:rsidR="00C665A3" w:rsidRPr="009B38E1">
        <w:rPr>
          <w:rFonts w:asciiTheme="minorHAnsi" w:hAnsiTheme="minorHAnsi"/>
          <w:szCs w:val="24"/>
        </w:rPr>
        <w:t>w</w:t>
      </w:r>
      <w:r w:rsidRPr="009B38E1">
        <w:rPr>
          <w:rFonts w:asciiTheme="minorHAnsi" w:hAnsiTheme="minorHAnsi"/>
          <w:szCs w:val="24"/>
        </w:rPr>
        <w:t>hy?</w:t>
      </w:r>
    </w:p>
    <w:p w14:paraId="3E80E776" w14:textId="77777777" w:rsidR="00DF738C" w:rsidRPr="009B38E1" w:rsidRDefault="00DF738C" w:rsidP="0067648A">
      <w:pPr>
        <w:rPr>
          <w:rFonts w:asciiTheme="minorHAnsi" w:hAnsiTheme="minorHAnsi"/>
          <w:szCs w:val="24"/>
        </w:rPr>
      </w:pPr>
    </w:p>
    <w:p w14:paraId="220E2189" w14:textId="767F6A99" w:rsidR="004765BA" w:rsidRPr="009B38E1" w:rsidRDefault="004765BA" w:rsidP="00DF738C">
      <w:pPr>
        <w:pStyle w:val="Heading2"/>
      </w:pPr>
      <w:r w:rsidRPr="009B38E1">
        <w:t xml:space="preserve">Scenario 4: Testing and </w:t>
      </w:r>
      <w:r w:rsidR="00C16685" w:rsidRPr="009B38E1">
        <w:t>c</w:t>
      </w:r>
      <w:r w:rsidRPr="009B38E1">
        <w:t>ommunication</w:t>
      </w:r>
    </w:p>
    <w:p w14:paraId="34590145" w14:textId="3E6142AA" w:rsidR="004765BA" w:rsidRPr="009B38E1" w:rsidRDefault="004765BA" w:rsidP="00C16685">
      <w:r w:rsidRPr="009B38E1">
        <w:t>You’re designing a test plan. What would be the most effective approach?</w:t>
      </w:r>
    </w:p>
    <w:p w14:paraId="559276E7" w14:textId="5668BBC9" w:rsidR="004765BA" w:rsidRPr="009B38E1" w:rsidRDefault="004765BA" w:rsidP="00C16685">
      <w:pPr>
        <w:pStyle w:val="Numberlist"/>
        <w:numPr>
          <w:ilvl w:val="0"/>
          <w:numId w:val="196"/>
        </w:numPr>
      </w:pPr>
      <w:r w:rsidRPr="009B38E1">
        <w:t>Annual full recovery simulation</w:t>
      </w:r>
    </w:p>
    <w:p w14:paraId="6EE856A7" w14:textId="61B66779" w:rsidR="004765BA" w:rsidRPr="009B38E1" w:rsidRDefault="004765BA" w:rsidP="00C16685">
      <w:pPr>
        <w:pStyle w:val="Numberlist"/>
      </w:pPr>
      <w:r w:rsidRPr="009B38E1">
        <w:t>Quarterly tabletop exercises and scenario walkthroughs</w:t>
      </w:r>
    </w:p>
    <w:p w14:paraId="629B1308" w14:textId="2A90D3A9" w:rsidR="004765BA" w:rsidRPr="009B38E1" w:rsidRDefault="004765BA" w:rsidP="00C16685">
      <w:pPr>
        <w:pStyle w:val="Numberlist"/>
      </w:pPr>
      <w:r w:rsidRPr="009B38E1">
        <w:t xml:space="preserve">No tests </w:t>
      </w:r>
      <w:r w:rsidR="00DF738C" w:rsidRPr="009B38E1">
        <w:t>–</w:t>
      </w:r>
      <w:r w:rsidRPr="009B38E1">
        <w:t xml:space="preserve"> rely on real events for learning</w:t>
      </w:r>
    </w:p>
    <w:p w14:paraId="351A954B" w14:textId="77777777" w:rsidR="00C665A3" w:rsidRPr="009B38E1" w:rsidRDefault="00C665A3" w:rsidP="00C16685">
      <w:pPr>
        <w:rPr>
          <w:rFonts w:asciiTheme="minorHAnsi" w:hAnsiTheme="minorHAnsi"/>
          <w:szCs w:val="24"/>
        </w:rPr>
      </w:pPr>
    </w:p>
    <w:p w14:paraId="0B38D449" w14:textId="77777777" w:rsidR="00C16685" w:rsidRPr="009B38E1" w:rsidRDefault="00C16685" w:rsidP="00C16685">
      <w:pPr>
        <w:pStyle w:val="NoSpacing"/>
        <w:rPr>
          <w:lang w:val="en-GB"/>
        </w:rPr>
      </w:pPr>
    </w:p>
    <w:p w14:paraId="7235FA90" w14:textId="57DE29B3" w:rsidR="004765BA" w:rsidRPr="009B38E1" w:rsidRDefault="004765BA" w:rsidP="00DF738C">
      <w:pPr>
        <w:pStyle w:val="Heading3"/>
      </w:pPr>
      <w:r w:rsidRPr="009B38E1">
        <w:t>Decision and justification</w:t>
      </w:r>
    </w:p>
    <w:p w14:paraId="1E42D888" w14:textId="77777777" w:rsidR="00DF738C" w:rsidRPr="009B38E1" w:rsidRDefault="004765BA" w:rsidP="0067648A">
      <w:pPr>
        <w:rPr>
          <w:rFonts w:asciiTheme="minorHAnsi" w:hAnsiTheme="minorHAnsi"/>
          <w:szCs w:val="24"/>
        </w:rPr>
      </w:pPr>
      <w:r w:rsidRPr="009B38E1">
        <w:rPr>
          <w:rFonts w:asciiTheme="minorHAnsi" w:hAnsiTheme="minorHAnsi"/>
          <w:szCs w:val="24"/>
        </w:rPr>
        <w:t xml:space="preserve">Which option would you implement and </w:t>
      </w:r>
      <w:r w:rsidR="00C665A3" w:rsidRPr="009B38E1">
        <w:rPr>
          <w:rFonts w:asciiTheme="minorHAnsi" w:hAnsiTheme="minorHAnsi"/>
          <w:szCs w:val="24"/>
        </w:rPr>
        <w:t>w</w:t>
      </w:r>
      <w:r w:rsidRPr="009B38E1">
        <w:rPr>
          <w:rFonts w:asciiTheme="minorHAnsi" w:hAnsiTheme="minorHAnsi"/>
          <w:szCs w:val="24"/>
        </w:rPr>
        <w:t xml:space="preserve">hy? </w:t>
      </w:r>
    </w:p>
    <w:p w14:paraId="400E7F9C" w14:textId="77777777" w:rsidR="00DF738C" w:rsidRPr="009B38E1" w:rsidRDefault="00DF738C" w:rsidP="0067648A">
      <w:pPr>
        <w:rPr>
          <w:rFonts w:asciiTheme="minorHAnsi" w:hAnsiTheme="minorHAnsi"/>
          <w:szCs w:val="24"/>
        </w:rPr>
      </w:pPr>
    </w:p>
    <w:p w14:paraId="1C451F1A" w14:textId="25A82E8C" w:rsidR="004765BA" w:rsidRPr="009B38E1" w:rsidRDefault="004765BA" w:rsidP="00DF738C">
      <w:pPr>
        <w:pStyle w:val="Heading2"/>
      </w:pPr>
      <w:r w:rsidRPr="009B38E1">
        <w:rPr>
          <w:rFonts w:cs="Segoe UI Emoji"/>
        </w:rPr>
        <w:t>Re</w:t>
      </w:r>
      <w:r w:rsidRPr="009B38E1">
        <w:t>flection</w:t>
      </w:r>
    </w:p>
    <w:p w14:paraId="54427FA6" w14:textId="77777777" w:rsidR="00C16685" w:rsidRPr="009B38E1" w:rsidRDefault="004765BA" w:rsidP="00C16685">
      <w:pPr>
        <w:pStyle w:val="Numberlist"/>
        <w:numPr>
          <w:ilvl w:val="0"/>
          <w:numId w:val="197"/>
        </w:numPr>
      </w:pPr>
      <w:r w:rsidRPr="009B38E1">
        <w:t>How can recovery site selection impact business continuity outcomes?</w:t>
      </w:r>
    </w:p>
    <w:p w14:paraId="14A04BFE" w14:textId="77777777" w:rsidR="00C16685" w:rsidRPr="009B38E1" w:rsidRDefault="00C16685" w:rsidP="00C16685">
      <w:pPr>
        <w:pStyle w:val="Numberlist"/>
        <w:numPr>
          <w:ilvl w:val="0"/>
          <w:numId w:val="0"/>
        </w:numPr>
        <w:ind w:left="851"/>
      </w:pPr>
    </w:p>
    <w:p w14:paraId="1684C330" w14:textId="77777777" w:rsidR="00C16685" w:rsidRPr="009B38E1" w:rsidRDefault="004765BA" w:rsidP="00C16685">
      <w:pPr>
        <w:pStyle w:val="Numberlist"/>
        <w:numPr>
          <w:ilvl w:val="0"/>
          <w:numId w:val="197"/>
        </w:numPr>
      </w:pPr>
      <w:r w:rsidRPr="009B38E1">
        <w:rPr>
          <w:rFonts w:asciiTheme="minorHAnsi" w:hAnsiTheme="minorHAnsi"/>
          <w:szCs w:val="24"/>
        </w:rPr>
        <w:t>What are the benefits of integrating DRP within BCP</w:t>
      </w:r>
      <w:r w:rsidR="00C665A3" w:rsidRPr="009B38E1">
        <w:rPr>
          <w:rFonts w:asciiTheme="minorHAnsi" w:hAnsiTheme="minorHAnsi"/>
          <w:szCs w:val="24"/>
        </w:rPr>
        <w:t>?</w:t>
      </w:r>
    </w:p>
    <w:p w14:paraId="7E40C86C" w14:textId="77777777" w:rsidR="00C16685" w:rsidRPr="009B38E1" w:rsidRDefault="00C16685" w:rsidP="00C16685">
      <w:pPr>
        <w:pStyle w:val="ListParagraph"/>
        <w:rPr>
          <w:rFonts w:asciiTheme="minorHAnsi" w:hAnsiTheme="minorHAnsi"/>
          <w:szCs w:val="24"/>
        </w:rPr>
      </w:pPr>
    </w:p>
    <w:p w14:paraId="1B660584" w14:textId="77777777" w:rsidR="00C16685" w:rsidRPr="009B38E1" w:rsidRDefault="004765BA" w:rsidP="00C16685">
      <w:pPr>
        <w:pStyle w:val="Numberlist"/>
        <w:numPr>
          <w:ilvl w:val="0"/>
          <w:numId w:val="197"/>
        </w:numPr>
      </w:pPr>
      <w:r w:rsidRPr="009B38E1">
        <w:rPr>
          <w:rFonts w:asciiTheme="minorHAnsi" w:hAnsiTheme="minorHAnsi"/>
          <w:szCs w:val="24"/>
        </w:rPr>
        <w:t>Why is regular testing important even if no disasters occur?</w:t>
      </w:r>
    </w:p>
    <w:p w14:paraId="33EE6083" w14:textId="77777777" w:rsidR="00C16685" w:rsidRPr="009B38E1" w:rsidRDefault="00C16685" w:rsidP="00C16685">
      <w:pPr>
        <w:pStyle w:val="ListParagraph"/>
        <w:rPr>
          <w:rFonts w:asciiTheme="minorHAnsi" w:hAnsiTheme="minorHAnsi"/>
          <w:szCs w:val="24"/>
        </w:rPr>
      </w:pPr>
    </w:p>
    <w:p w14:paraId="785E1387" w14:textId="04EBDDF3" w:rsidR="00C16685" w:rsidRPr="009B38E1" w:rsidRDefault="004765BA" w:rsidP="00C16685">
      <w:pPr>
        <w:pStyle w:val="Numberlist"/>
        <w:numPr>
          <w:ilvl w:val="0"/>
          <w:numId w:val="197"/>
        </w:numPr>
      </w:pPr>
      <w:r w:rsidRPr="009B38E1">
        <w:rPr>
          <w:rFonts w:asciiTheme="minorHAnsi" w:hAnsiTheme="minorHAnsi"/>
          <w:szCs w:val="24"/>
        </w:rPr>
        <w:t>How can poor communication delay recovery in a disaster</w:t>
      </w:r>
      <w:r w:rsidR="00C665A3" w:rsidRPr="009B38E1">
        <w:rPr>
          <w:rFonts w:asciiTheme="minorHAnsi" w:hAnsiTheme="minorHAnsi"/>
          <w:szCs w:val="24"/>
        </w:rPr>
        <w:t>?</w:t>
      </w:r>
    </w:p>
    <w:p w14:paraId="4C200EFD" w14:textId="77777777" w:rsidR="00C16685" w:rsidRPr="009B38E1" w:rsidRDefault="00C16685" w:rsidP="00C16685">
      <w:pPr>
        <w:pStyle w:val="ListParagraph"/>
        <w:rPr>
          <w:rFonts w:asciiTheme="minorHAnsi" w:hAnsiTheme="minorHAnsi"/>
          <w:szCs w:val="24"/>
        </w:rPr>
      </w:pPr>
    </w:p>
    <w:p w14:paraId="38AAEEEE" w14:textId="77777777" w:rsidR="00C16685" w:rsidRPr="009B38E1" w:rsidRDefault="004765BA" w:rsidP="00C16685">
      <w:pPr>
        <w:pStyle w:val="Numberlist"/>
        <w:numPr>
          <w:ilvl w:val="0"/>
          <w:numId w:val="197"/>
        </w:numPr>
      </w:pPr>
      <w:r w:rsidRPr="009B38E1">
        <w:rPr>
          <w:rFonts w:asciiTheme="minorHAnsi" w:hAnsiTheme="minorHAnsi"/>
          <w:szCs w:val="24"/>
        </w:rPr>
        <w:t>What factors should influence the choice between cold, warm, and hot sites?</w:t>
      </w:r>
    </w:p>
    <w:p w14:paraId="109CFE33" w14:textId="77777777" w:rsidR="00C16685" w:rsidRPr="009B38E1" w:rsidRDefault="00C16685" w:rsidP="00C16685">
      <w:pPr>
        <w:pStyle w:val="ListParagraph"/>
        <w:rPr>
          <w:rFonts w:asciiTheme="minorHAnsi" w:hAnsiTheme="minorHAnsi"/>
          <w:szCs w:val="24"/>
        </w:rPr>
      </w:pPr>
    </w:p>
    <w:p w14:paraId="51F780CA" w14:textId="234C1413" w:rsidR="004765BA" w:rsidRPr="009B38E1" w:rsidRDefault="004765BA" w:rsidP="00C16685">
      <w:pPr>
        <w:pStyle w:val="Numberlist"/>
        <w:numPr>
          <w:ilvl w:val="0"/>
          <w:numId w:val="197"/>
        </w:numPr>
      </w:pPr>
      <w:r w:rsidRPr="009B38E1">
        <w:rPr>
          <w:rFonts w:asciiTheme="minorHAnsi" w:hAnsiTheme="minorHAnsi"/>
          <w:szCs w:val="24"/>
        </w:rPr>
        <w:t>What might happen if a business skips the Business Impact Analysis step in DRP planning</w:t>
      </w:r>
      <w:r w:rsidR="00C665A3" w:rsidRPr="009B38E1">
        <w:rPr>
          <w:rFonts w:asciiTheme="minorHAnsi" w:hAnsiTheme="minorHAnsi"/>
          <w:szCs w:val="24"/>
        </w:rPr>
        <w:t>?</w:t>
      </w:r>
    </w:p>
    <w:p w14:paraId="36097C0C" w14:textId="77777777" w:rsidR="004765BA" w:rsidRPr="009B38E1" w:rsidRDefault="004765BA"/>
    <w:p w14:paraId="5A5A894F" w14:textId="77777777" w:rsidR="00551784" w:rsidRPr="009B38E1" w:rsidRDefault="00551784"/>
    <w:p w14:paraId="1F1A6249" w14:textId="77777777" w:rsidR="00551784" w:rsidRPr="009B38E1" w:rsidRDefault="00551784"/>
    <w:p w14:paraId="7CB54725" w14:textId="77777777" w:rsidR="00551784" w:rsidRPr="009B38E1" w:rsidRDefault="00551784"/>
    <w:p w14:paraId="6A15CBC1" w14:textId="77777777" w:rsidR="00551784" w:rsidRPr="009B38E1" w:rsidRDefault="00551784"/>
    <w:p w14:paraId="08B33B79" w14:textId="77777777" w:rsidR="00551784" w:rsidRPr="009B38E1" w:rsidRDefault="00551784"/>
    <w:p w14:paraId="35DB00A0" w14:textId="77777777" w:rsidR="00551784" w:rsidRPr="009B38E1" w:rsidRDefault="00551784"/>
    <w:p w14:paraId="66112553" w14:textId="77777777" w:rsidR="00551784" w:rsidRPr="009B38E1" w:rsidRDefault="00551784"/>
    <w:p w14:paraId="1D4CB970" w14:textId="77777777" w:rsidR="00551784" w:rsidRPr="009B38E1" w:rsidRDefault="00551784"/>
    <w:p w14:paraId="01D28C22" w14:textId="77777777" w:rsidR="00551784" w:rsidRPr="009B38E1" w:rsidRDefault="00551784"/>
    <w:p w14:paraId="67602DF9" w14:textId="77777777" w:rsidR="00551784" w:rsidRPr="009B38E1" w:rsidRDefault="00551784"/>
    <w:p w14:paraId="31D87BC4" w14:textId="77777777" w:rsidR="00551784" w:rsidRPr="009B38E1" w:rsidRDefault="00551784"/>
    <w:p w14:paraId="74BA6CAC" w14:textId="77777777" w:rsidR="00551784" w:rsidRPr="009B38E1" w:rsidRDefault="00551784"/>
    <w:p w14:paraId="7B30ECA3" w14:textId="3D901BF7" w:rsidR="00551784" w:rsidRPr="009B38E1" w:rsidRDefault="00551784" w:rsidP="00DE75A4">
      <w:pPr>
        <w:pStyle w:val="Heading1"/>
        <w:ind w:left="1134" w:hanging="1134"/>
        <w:rPr>
          <w:rFonts w:eastAsia="Times New Roman"/>
          <w:bCs/>
          <w:lang w:eastAsia="en-GB"/>
        </w:rPr>
      </w:pPr>
      <w:bookmarkStart w:id="27" w:name="_Toc205455930"/>
      <w:r w:rsidRPr="009B38E1">
        <w:rPr>
          <w:rFonts w:eastAsia="Times New Roman"/>
          <w:lang w:eastAsia="en-GB"/>
        </w:rPr>
        <w:lastRenderedPageBreak/>
        <w:t>Activity 19:</w:t>
      </w:r>
      <w:r w:rsidR="00C024E1" w:rsidRPr="009B38E1">
        <w:rPr>
          <w:rFonts w:eastAsia="Times New Roman"/>
          <w:lang w:eastAsia="en-GB"/>
        </w:rPr>
        <w:t xml:space="preserve"> </w:t>
      </w:r>
      <w:r w:rsidR="004765BA" w:rsidRPr="009B38E1">
        <w:rPr>
          <w:rFonts w:eastAsia="Times New Roman"/>
          <w:lang w:eastAsia="en-GB"/>
        </w:rPr>
        <w:t xml:space="preserve">Change </w:t>
      </w:r>
      <w:r w:rsidR="009B38E1" w:rsidRPr="009B38E1">
        <w:rPr>
          <w:rFonts w:eastAsia="Times New Roman"/>
          <w:lang w:eastAsia="en-GB"/>
        </w:rPr>
        <w:t>management compliance</w:t>
      </w:r>
      <w:bookmarkEnd w:id="27"/>
    </w:p>
    <w:p w14:paraId="3DEFC0FF" w14:textId="77777777" w:rsidR="00551784" w:rsidRPr="009B38E1" w:rsidRDefault="00551784" w:rsidP="00DF738C">
      <w:pPr>
        <w:pStyle w:val="Heading2"/>
      </w:pPr>
      <w:r w:rsidRPr="009B38E1">
        <w:t xml:space="preserve">Project overview </w:t>
      </w:r>
    </w:p>
    <w:p w14:paraId="4420969A" w14:textId="75389A6D" w:rsidR="00DF738C" w:rsidRPr="009B38E1" w:rsidRDefault="009B38E1" w:rsidP="009B38E1">
      <w:pPr>
        <w:pStyle w:val="Bulletlist1"/>
      </w:pPr>
      <w:r w:rsidRPr="009B38E1">
        <w:t>Change name:</w:t>
      </w:r>
    </w:p>
    <w:p w14:paraId="5958FD11" w14:textId="3068E682" w:rsidR="00DF738C" w:rsidRPr="009B38E1" w:rsidRDefault="009B38E1" w:rsidP="009B38E1">
      <w:pPr>
        <w:pStyle w:val="Bulletlist1"/>
      </w:pPr>
      <w:r w:rsidRPr="009B38E1">
        <w:t xml:space="preserve">Date of implementation: </w:t>
      </w:r>
    </w:p>
    <w:p w14:paraId="2C8D3DC4" w14:textId="4D805869" w:rsidR="00DF738C" w:rsidRPr="009B38E1" w:rsidRDefault="009B38E1" w:rsidP="009B38E1">
      <w:pPr>
        <w:pStyle w:val="Bulletlist1"/>
      </w:pPr>
      <w:r w:rsidRPr="009B38E1">
        <w:t xml:space="preserve">Project lead: </w:t>
      </w:r>
    </w:p>
    <w:p w14:paraId="1DC3A8DB" w14:textId="787ACB2B" w:rsidR="00DF738C" w:rsidRPr="009B38E1" w:rsidRDefault="009B38E1" w:rsidP="009B38E1">
      <w:pPr>
        <w:pStyle w:val="Bulletlist1"/>
      </w:pPr>
      <w:r w:rsidRPr="009B38E1">
        <w:t xml:space="preserve">Change requestor: </w:t>
      </w:r>
    </w:p>
    <w:p w14:paraId="47FE2BA8" w14:textId="21249D3A" w:rsidR="004765BA" w:rsidRPr="009B38E1" w:rsidRDefault="009B38E1" w:rsidP="009B38E1">
      <w:pPr>
        <w:pStyle w:val="Bulletlist1"/>
        <w:rPr>
          <w:szCs w:val="24"/>
        </w:rPr>
      </w:pPr>
      <w:r w:rsidRPr="009B38E1">
        <w:t xml:space="preserve">Business justification: (Briefly explain why this change </w:t>
      </w:r>
      <w:r w:rsidR="004765BA" w:rsidRPr="009B38E1">
        <w:t>is necessary.)</w:t>
      </w:r>
    </w:p>
    <w:p w14:paraId="7EDB824D" w14:textId="77777777" w:rsidR="00DF738C" w:rsidRPr="009B38E1" w:rsidRDefault="00DF738C" w:rsidP="009B38E1">
      <w:pPr>
        <w:pStyle w:val="NoSpacing"/>
        <w:rPr>
          <w:lang w:val="en-GB"/>
        </w:rPr>
      </w:pPr>
    </w:p>
    <w:p w14:paraId="5D6236FE" w14:textId="53107B5F" w:rsidR="004765BA" w:rsidRPr="009B38E1" w:rsidRDefault="004765BA" w:rsidP="00DF738C">
      <w:pPr>
        <w:pStyle w:val="Heading2"/>
        <w:rPr>
          <w:rFonts w:eastAsia="Times New Roman"/>
          <w:lang w:eastAsia="en-GB"/>
        </w:rPr>
      </w:pPr>
      <w:r w:rsidRPr="009B38E1">
        <w:rPr>
          <w:rFonts w:eastAsia="Times New Roman"/>
          <w:lang w:eastAsia="en-GB"/>
        </w:rPr>
        <w:t xml:space="preserve">Risk </w:t>
      </w:r>
      <w:r w:rsidR="009B38E1" w:rsidRPr="009B38E1">
        <w:rPr>
          <w:rFonts w:eastAsia="Times New Roman"/>
          <w:lang w:eastAsia="en-GB"/>
        </w:rPr>
        <w:t>a</w:t>
      </w:r>
      <w:r w:rsidRPr="009B38E1">
        <w:rPr>
          <w:rFonts w:eastAsia="Times New Roman"/>
          <w:lang w:eastAsia="en-GB"/>
        </w:rPr>
        <w:t>ssessment</w:t>
      </w:r>
    </w:p>
    <w:p w14:paraId="33BBF83B" w14:textId="15C800C9" w:rsidR="00DF738C" w:rsidRPr="009B38E1" w:rsidRDefault="004765BA" w:rsidP="00DF738C">
      <w:pPr>
        <w:pStyle w:val="Heading3"/>
      </w:pPr>
      <w:r w:rsidRPr="009B38E1">
        <w:rPr>
          <w:rFonts w:asciiTheme="minorHAnsi" w:eastAsia="Times New Roman" w:hAnsiTheme="minorHAnsi" w:cs="Times New Roman"/>
          <w:kern w:val="0"/>
          <w:szCs w:val="24"/>
          <w:lang w:eastAsia="en-GB"/>
          <w14:ligatures w14:val="none"/>
        </w:rPr>
        <w:t>Po</w:t>
      </w:r>
      <w:r w:rsidRPr="009B38E1">
        <w:t xml:space="preserve">tential </w:t>
      </w:r>
      <w:r w:rsidR="009B38E1" w:rsidRPr="009B38E1">
        <w:t>r</w:t>
      </w:r>
      <w:r w:rsidRPr="009B38E1">
        <w:t xml:space="preserve">isks </w:t>
      </w:r>
      <w:r w:rsidR="009B38E1" w:rsidRPr="009B38E1">
        <w:t>i</w:t>
      </w:r>
      <w:r w:rsidRPr="009B38E1">
        <w:t xml:space="preserve">dentified: </w:t>
      </w:r>
    </w:p>
    <w:p w14:paraId="19327D0D" w14:textId="626F863C" w:rsidR="004765BA" w:rsidRPr="009B38E1" w:rsidRDefault="004765BA" w:rsidP="00DF738C">
      <w:r w:rsidRPr="009B38E1">
        <w:t>(List at least three risks associated with this change.)</w:t>
      </w:r>
    </w:p>
    <w:p w14:paraId="3DF50236" w14:textId="77777777" w:rsidR="00DF738C" w:rsidRPr="009B38E1" w:rsidRDefault="00DF738C" w:rsidP="00DF738C"/>
    <w:p w14:paraId="13A8F58F" w14:textId="77777777" w:rsidR="00DF738C" w:rsidRPr="009B38E1" w:rsidRDefault="00DF738C" w:rsidP="00DF738C"/>
    <w:p w14:paraId="0ACF01A8" w14:textId="3A055AAA" w:rsidR="00DF738C" w:rsidRPr="009B38E1" w:rsidRDefault="004765BA" w:rsidP="00DF738C">
      <w:pPr>
        <w:pStyle w:val="Heading3"/>
      </w:pPr>
      <w:r w:rsidRPr="009B38E1">
        <w:t xml:space="preserve">Impact on </w:t>
      </w:r>
      <w:r w:rsidR="009B38E1" w:rsidRPr="009B38E1">
        <w:t>b</w:t>
      </w:r>
      <w:r w:rsidRPr="009B38E1">
        <w:t xml:space="preserve">usiness </w:t>
      </w:r>
      <w:r w:rsidR="009B38E1" w:rsidRPr="009B38E1">
        <w:t>o</w:t>
      </w:r>
      <w:r w:rsidRPr="009B38E1">
        <w:t xml:space="preserve">perations: </w:t>
      </w:r>
    </w:p>
    <w:p w14:paraId="3D6ADBE3" w14:textId="2DE29669" w:rsidR="004765BA" w:rsidRPr="009B38E1" w:rsidRDefault="004765BA" w:rsidP="00DF738C">
      <w:r w:rsidRPr="009B38E1">
        <w:t>(Describe how these risks could affect the organisation.)</w:t>
      </w:r>
    </w:p>
    <w:p w14:paraId="3D223840" w14:textId="77777777" w:rsidR="00DF738C" w:rsidRPr="009B38E1" w:rsidRDefault="00DF738C" w:rsidP="00DF738C"/>
    <w:p w14:paraId="51A66F5D" w14:textId="77777777" w:rsidR="00DF738C" w:rsidRPr="009B38E1" w:rsidRDefault="00DF738C" w:rsidP="00DF738C"/>
    <w:p w14:paraId="07592A1E" w14:textId="4C58BAAC" w:rsidR="00DF738C" w:rsidRPr="009B38E1" w:rsidRDefault="004765BA" w:rsidP="00DF738C">
      <w:pPr>
        <w:pStyle w:val="Heading3"/>
      </w:pPr>
      <w:bookmarkStart w:id="28" w:name="_Hlk199499449"/>
      <w:r w:rsidRPr="009B38E1">
        <w:t xml:space="preserve">Mitigation </w:t>
      </w:r>
      <w:r w:rsidR="009B38E1" w:rsidRPr="009B38E1">
        <w:t>s</w:t>
      </w:r>
      <w:r w:rsidRPr="009B38E1">
        <w:t xml:space="preserve">trategies: </w:t>
      </w:r>
    </w:p>
    <w:p w14:paraId="2642B163" w14:textId="40F37653" w:rsidR="00DE75A4" w:rsidRPr="009B38E1" w:rsidRDefault="004765BA" w:rsidP="00DF738C">
      <w:r w:rsidRPr="009B38E1">
        <w:t>(How will you prevent or reduce these risks?)</w:t>
      </w:r>
      <w:bookmarkEnd w:id="28"/>
    </w:p>
    <w:p w14:paraId="143DFDD1" w14:textId="77777777" w:rsidR="00DF738C" w:rsidRPr="009B38E1" w:rsidRDefault="00DF738C" w:rsidP="00DF738C"/>
    <w:p w14:paraId="1141C4CC" w14:textId="77777777" w:rsidR="00DF738C" w:rsidRPr="009B38E1" w:rsidRDefault="00DF738C" w:rsidP="00DF738C"/>
    <w:p w14:paraId="46465F81" w14:textId="6E2ADCD2" w:rsidR="004765BA" w:rsidRPr="009B38E1" w:rsidRDefault="004765BA" w:rsidP="00DF738C">
      <w:pPr>
        <w:pStyle w:val="Heading2"/>
      </w:pPr>
      <w:r w:rsidRPr="009B38E1">
        <w:t xml:space="preserve">Testing </w:t>
      </w:r>
      <w:r w:rsidR="009B38E1" w:rsidRPr="009B38E1">
        <w:t>s</w:t>
      </w:r>
      <w:r w:rsidRPr="009B38E1">
        <w:t>trategy</w:t>
      </w:r>
    </w:p>
    <w:p w14:paraId="6C3C12AC" w14:textId="23D9AD4C" w:rsidR="00DF738C" w:rsidRPr="009B38E1" w:rsidRDefault="004765BA" w:rsidP="00DF738C">
      <w:pPr>
        <w:pStyle w:val="Heading3"/>
      </w:pPr>
      <w:r w:rsidRPr="009B38E1">
        <w:t xml:space="preserve">Testing </w:t>
      </w:r>
      <w:r w:rsidR="009B38E1" w:rsidRPr="009B38E1">
        <w:t>e</w:t>
      </w:r>
      <w:r w:rsidRPr="009B38E1">
        <w:t xml:space="preserve">nvironment </w:t>
      </w:r>
      <w:r w:rsidR="009B38E1" w:rsidRPr="009B38E1">
        <w:t>u</w:t>
      </w:r>
      <w:r w:rsidRPr="009B38E1">
        <w:t>sed</w:t>
      </w:r>
      <w:bookmarkStart w:id="29" w:name="_Hlk199499508"/>
      <w:r w:rsidRPr="009B38E1">
        <w:t xml:space="preserve">: </w:t>
      </w:r>
    </w:p>
    <w:p w14:paraId="40BF44AA" w14:textId="77A844D5" w:rsidR="004765BA" w:rsidRPr="009B38E1" w:rsidRDefault="004765BA" w:rsidP="00DF738C">
      <w:r w:rsidRPr="009B38E1">
        <w:t>(</w:t>
      </w:r>
      <w:r w:rsidR="009B38E1" w:rsidRPr="009B38E1">
        <w:t>For example, l</w:t>
      </w:r>
      <w:r w:rsidRPr="009B38E1">
        <w:t xml:space="preserve">ab, </w:t>
      </w:r>
      <w:r w:rsidR="009B38E1" w:rsidRPr="009B38E1">
        <w:t>virtual environment, staging server, sandbox network.)</w:t>
      </w:r>
      <w:bookmarkEnd w:id="29"/>
    </w:p>
    <w:p w14:paraId="3CC67D49" w14:textId="77777777" w:rsidR="00DF738C" w:rsidRPr="009B38E1" w:rsidRDefault="00DF738C" w:rsidP="00DF738C"/>
    <w:p w14:paraId="7E83319C" w14:textId="77777777" w:rsidR="00DF738C" w:rsidRPr="009B38E1" w:rsidRDefault="00DF738C" w:rsidP="00DF738C"/>
    <w:p w14:paraId="78524CEE" w14:textId="479C4041" w:rsidR="00DF738C" w:rsidRPr="009B38E1" w:rsidRDefault="004765BA" w:rsidP="00DF738C">
      <w:pPr>
        <w:pStyle w:val="Heading3"/>
      </w:pPr>
      <w:r w:rsidRPr="009B38E1">
        <w:lastRenderedPageBreak/>
        <w:t xml:space="preserve">Testing </w:t>
      </w:r>
      <w:r w:rsidR="009B38E1" w:rsidRPr="009B38E1">
        <w:t>p</w:t>
      </w:r>
      <w:r w:rsidRPr="009B38E1">
        <w:t xml:space="preserve">rocedures </w:t>
      </w:r>
      <w:r w:rsidR="009B38E1" w:rsidRPr="009B38E1">
        <w:t>c</w:t>
      </w:r>
      <w:r w:rsidRPr="009B38E1">
        <w:t xml:space="preserve">onducted: </w:t>
      </w:r>
    </w:p>
    <w:p w14:paraId="1A6C4F18" w14:textId="75D2BED8" w:rsidR="00DE75A4" w:rsidRPr="009B38E1" w:rsidRDefault="004765BA" w:rsidP="00DF738C">
      <w:r w:rsidRPr="009B38E1">
        <w:t>(Describe what was tested and how.)</w:t>
      </w:r>
    </w:p>
    <w:p w14:paraId="1C218424" w14:textId="77777777" w:rsidR="00DF738C" w:rsidRPr="009B38E1" w:rsidRDefault="00DF738C" w:rsidP="00DF738C"/>
    <w:p w14:paraId="75CF1E4B" w14:textId="77777777" w:rsidR="00DF738C" w:rsidRPr="009B38E1" w:rsidRDefault="00DF738C" w:rsidP="00DF738C"/>
    <w:p w14:paraId="40714ADD" w14:textId="243AB154" w:rsidR="004765BA" w:rsidRPr="009B38E1" w:rsidRDefault="004765BA" w:rsidP="00DF738C">
      <w:pPr>
        <w:pStyle w:val="Heading2"/>
      </w:pPr>
      <w:r w:rsidRPr="009B38E1">
        <w:t xml:space="preserve">Implementation </w:t>
      </w:r>
      <w:r w:rsidR="009B38E1" w:rsidRPr="009B38E1">
        <w:t>p</w:t>
      </w:r>
      <w:r w:rsidRPr="009B38E1">
        <w:t>lan</w:t>
      </w:r>
    </w:p>
    <w:p w14:paraId="052AA0E9" w14:textId="1AAD3211" w:rsidR="00DF738C" w:rsidRPr="009B38E1" w:rsidRDefault="004765BA" w:rsidP="00DF738C">
      <w:pPr>
        <w:pStyle w:val="Heading3"/>
      </w:pPr>
      <w:r w:rsidRPr="009B38E1">
        <w:t xml:space="preserve">Planned </w:t>
      </w:r>
      <w:r w:rsidR="009B38E1" w:rsidRPr="009B38E1">
        <w:t>c</w:t>
      </w:r>
      <w:r w:rsidRPr="009B38E1">
        <w:t xml:space="preserve">hange </w:t>
      </w:r>
      <w:r w:rsidR="009B38E1" w:rsidRPr="009B38E1">
        <w:t>w</w:t>
      </w:r>
      <w:r w:rsidRPr="009B38E1">
        <w:t xml:space="preserve">indow: </w:t>
      </w:r>
    </w:p>
    <w:p w14:paraId="3D4CD047" w14:textId="70D7FC70" w:rsidR="004765BA" w:rsidRPr="009B38E1" w:rsidRDefault="004765BA" w:rsidP="00DF738C">
      <w:r w:rsidRPr="009B38E1">
        <w:t>(</w:t>
      </w:r>
      <w:r w:rsidR="009B38E1" w:rsidRPr="009B38E1">
        <w:t>For example,</w:t>
      </w:r>
      <w:r w:rsidRPr="009B38E1">
        <w:t xml:space="preserve"> </w:t>
      </w:r>
      <w:r w:rsidR="009B38E1" w:rsidRPr="009B38E1">
        <w:t>weekend, off-peak hours, after-hours maintenance.)</w:t>
      </w:r>
    </w:p>
    <w:p w14:paraId="52EA90B3" w14:textId="77777777" w:rsidR="00DF738C" w:rsidRPr="009B38E1" w:rsidRDefault="00DF738C" w:rsidP="00DF738C"/>
    <w:p w14:paraId="1280C37D" w14:textId="77777777" w:rsidR="00DF738C" w:rsidRPr="009B38E1" w:rsidRDefault="00DF738C" w:rsidP="00DF738C"/>
    <w:p w14:paraId="4652F758" w14:textId="6F692D94" w:rsidR="00DF738C" w:rsidRPr="009B38E1" w:rsidRDefault="004765BA" w:rsidP="00DF738C">
      <w:pPr>
        <w:pStyle w:val="Heading3"/>
      </w:pPr>
      <w:r w:rsidRPr="009B38E1">
        <w:t>Step-by-</w:t>
      </w:r>
      <w:r w:rsidR="009B38E1" w:rsidRPr="009B38E1">
        <w:t xml:space="preserve">step deployment plan: </w:t>
      </w:r>
    </w:p>
    <w:p w14:paraId="7379CF14" w14:textId="31D9D1CC" w:rsidR="00DF738C" w:rsidRPr="009B38E1" w:rsidRDefault="004765BA" w:rsidP="00DF738C">
      <w:r w:rsidRPr="009B38E1">
        <w:t>(List the exact steps to implement the change.)</w:t>
      </w:r>
    </w:p>
    <w:p w14:paraId="33BBCA1D" w14:textId="77777777" w:rsidR="00DF738C" w:rsidRPr="009B38E1" w:rsidRDefault="00DF738C" w:rsidP="00DF738C"/>
    <w:p w14:paraId="73409C3D" w14:textId="77777777" w:rsidR="00DF738C" w:rsidRPr="009B38E1" w:rsidRDefault="00DF738C" w:rsidP="00DF738C"/>
    <w:p w14:paraId="2E376D31" w14:textId="433CFBB4" w:rsidR="004765BA" w:rsidRPr="009B38E1" w:rsidRDefault="004765BA" w:rsidP="00DF738C">
      <w:pPr>
        <w:pStyle w:val="Heading2"/>
      </w:pPr>
      <w:r w:rsidRPr="009B38E1">
        <w:t xml:space="preserve">Rollback </w:t>
      </w:r>
      <w:r w:rsidR="00EA0763" w:rsidRPr="009B38E1">
        <w:t>p</w:t>
      </w:r>
      <w:r w:rsidRPr="009B38E1">
        <w:t>lan (</w:t>
      </w:r>
      <w:r w:rsidR="00EA0763" w:rsidRPr="009B38E1">
        <w:t>i</w:t>
      </w:r>
      <w:r w:rsidRPr="009B38E1">
        <w:t xml:space="preserve">n </w:t>
      </w:r>
      <w:r w:rsidR="00EA0763" w:rsidRPr="009B38E1">
        <w:t>c</w:t>
      </w:r>
      <w:r w:rsidRPr="009B38E1">
        <w:t xml:space="preserve">ase of </w:t>
      </w:r>
      <w:r w:rsidR="00EA0763" w:rsidRPr="009B38E1">
        <w:t>f</w:t>
      </w:r>
      <w:r w:rsidRPr="009B38E1">
        <w:t>ailure)</w:t>
      </w:r>
    </w:p>
    <w:p w14:paraId="566A97EE" w14:textId="6C91BA0E" w:rsidR="00DF738C" w:rsidRPr="009B38E1" w:rsidRDefault="004765BA" w:rsidP="00DF738C">
      <w:pPr>
        <w:pStyle w:val="Heading3"/>
      </w:pPr>
      <w:r w:rsidRPr="009B38E1">
        <w:t xml:space="preserve">Criteria for </w:t>
      </w:r>
      <w:r w:rsidR="00EA0763" w:rsidRPr="009B38E1">
        <w:t>r</w:t>
      </w:r>
      <w:r w:rsidRPr="009B38E1">
        <w:t xml:space="preserve">ollback: </w:t>
      </w:r>
    </w:p>
    <w:p w14:paraId="74C53507" w14:textId="6A1C8D3E" w:rsidR="004765BA" w:rsidRPr="009B38E1" w:rsidRDefault="004765BA" w:rsidP="00DF738C">
      <w:r w:rsidRPr="009B38E1">
        <w:t>(At what point will the team decide to revert changes?)</w:t>
      </w:r>
    </w:p>
    <w:p w14:paraId="4E4DA996" w14:textId="77777777" w:rsidR="00DF738C" w:rsidRPr="009B38E1" w:rsidRDefault="00DF738C" w:rsidP="00DF738C"/>
    <w:p w14:paraId="1E031998" w14:textId="77777777" w:rsidR="00DF738C" w:rsidRPr="009B38E1" w:rsidRDefault="00DF738C" w:rsidP="00DF738C"/>
    <w:p w14:paraId="1DEE19E3" w14:textId="3E9ED7D3" w:rsidR="00DF738C" w:rsidRPr="009B38E1" w:rsidRDefault="004765BA" w:rsidP="00DF738C">
      <w:pPr>
        <w:pStyle w:val="Heading3"/>
      </w:pPr>
      <w:r w:rsidRPr="009B38E1">
        <w:t xml:space="preserve">Rollback </w:t>
      </w:r>
      <w:r w:rsidR="00EA0763" w:rsidRPr="009B38E1">
        <w:t>s</w:t>
      </w:r>
      <w:r w:rsidRPr="009B38E1">
        <w:t xml:space="preserve">teps: </w:t>
      </w:r>
    </w:p>
    <w:p w14:paraId="4B6EC5BB" w14:textId="42B919E0" w:rsidR="00DF738C" w:rsidRPr="009B38E1" w:rsidRDefault="004765BA" w:rsidP="00DF738C">
      <w:r w:rsidRPr="009B38E1">
        <w:t>(List the exact steps to revert to the previous state.)</w:t>
      </w:r>
      <w:bookmarkStart w:id="30" w:name="_Hlk199499699"/>
    </w:p>
    <w:p w14:paraId="402961E0" w14:textId="77777777" w:rsidR="00DF738C" w:rsidRPr="009B38E1" w:rsidRDefault="00DF738C" w:rsidP="00DF738C"/>
    <w:p w14:paraId="286FF45D" w14:textId="77777777" w:rsidR="00DF738C" w:rsidRPr="009B38E1" w:rsidRDefault="00DF738C" w:rsidP="00DF738C"/>
    <w:p w14:paraId="0CC2ACDB" w14:textId="70AACEE4" w:rsidR="004765BA" w:rsidRPr="009B38E1" w:rsidRDefault="004765BA" w:rsidP="00DF738C">
      <w:pPr>
        <w:pStyle w:val="Heading2"/>
      </w:pPr>
      <w:r w:rsidRPr="009B38E1">
        <w:t>Post-</w:t>
      </w:r>
      <w:r w:rsidR="00EA0763" w:rsidRPr="009B38E1">
        <w:t>i</w:t>
      </w:r>
      <w:r w:rsidRPr="009B38E1">
        <w:t xml:space="preserve">mplementation </w:t>
      </w:r>
      <w:r w:rsidR="00EA0763" w:rsidRPr="009B38E1">
        <w:t>r</w:t>
      </w:r>
      <w:r w:rsidRPr="009B38E1">
        <w:t xml:space="preserve">eview </w:t>
      </w:r>
      <w:r w:rsidR="00DE75A4" w:rsidRPr="009B38E1">
        <w:t>and</w:t>
      </w:r>
      <w:r w:rsidRPr="009B38E1">
        <w:t xml:space="preserve"> </w:t>
      </w:r>
      <w:r w:rsidR="00EA0763" w:rsidRPr="009B38E1">
        <w:t>p</w:t>
      </w:r>
      <w:r w:rsidRPr="009B38E1">
        <w:t xml:space="preserve">erformance </w:t>
      </w:r>
      <w:r w:rsidR="00EA0763" w:rsidRPr="009B38E1">
        <w:t>m</w:t>
      </w:r>
      <w:r w:rsidRPr="009B38E1">
        <w:t>etrics</w:t>
      </w:r>
    </w:p>
    <w:bookmarkEnd w:id="30"/>
    <w:p w14:paraId="0916901E" w14:textId="7D8BF85E" w:rsidR="00DF738C" w:rsidRPr="009B38E1" w:rsidRDefault="004765BA" w:rsidP="00DF738C">
      <w:pPr>
        <w:pStyle w:val="Heading3"/>
      </w:pPr>
      <w:r w:rsidRPr="009B38E1">
        <w:t xml:space="preserve">Success </w:t>
      </w:r>
      <w:r w:rsidR="00EA0763" w:rsidRPr="009B38E1">
        <w:t>c</w:t>
      </w:r>
      <w:r w:rsidRPr="009B38E1">
        <w:t xml:space="preserve">riteria: </w:t>
      </w:r>
    </w:p>
    <w:p w14:paraId="4DC1B723" w14:textId="77777777" w:rsidR="006C31FD" w:rsidRPr="009B38E1" w:rsidRDefault="004765BA" w:rsidP="006C31FD">
      <w:pPr>
        <w:rPr>
          <w:rFonts w:asciiTheme="minorHAnsi" w:hAnsiTheme="minorHAnsi"/>
        </w:rPr>
      </w:pPr>
      <w:r w:rsidRPr="009B38E1">
        <w:rPr>
          <w:rFonts w:asciiTheme="minorHAnsi" w:hAnsiTheme="minorHAnsi"/>
        </w:rPr>
        <w:t>(</w:t>
      </w:r>
      <w:bookmarkStart w:id="31" w:name="_Hlk199499718"/>
      <w:r w:rsidRPr="009B38E1">
        <w:rPr>
          <w:rFonts w:asciiTheme="minorHAnsi" w:hAnsiTheme="minorHAnsi"/>
        </w:rPr>
        <w:t>How will we measure whether the change was successful</w:t>
      </w:r>
      <w:bookmarkEnd w:id="31"/>
      <w:r w:rsidRPr="009B38E1">
        <w:rPr>
          <w:rFonts w:asciiTheme="minorHAnsi" w:hAnsiTheme="minorHAnsi"/>
        </w:rPr>
        <w:t>?)</w:t>
      </w:r>
    </w:p>
    <w:p w14:paraId="45AEEA63" w14:textId="77777777" w:rsidR="006C31FD" w:rsidRPr="009B38E1" w:rsidRDefault="004765BA" w:rsidP="009B38E1">
      <w:pPr>
        <w:pStyle w:val="Bulletlist1"/>
      </w:pPr>
      <w:r w:rsidRPr="009B38E1">
        <w:lastRenderedPageBreak/>
        <w:t>Increased network performance (Yes/No)</w:t>
      </w:r>
    </w:p>
    <w:p w14:paraId="7B91D602" w14:textId="77777777" w:rsidR="006C31FD" w:rsidRPr="009B38E1" w:rsidRDefault="004765BA" w:rsidP="009B38E1">
      <w:pPr>
        <w:pStyle w:val="Bulletlist1"/>
      </w:pPr>
      <w:r w:rsidRPr="009B38E1">
        <w:t>Improved security measures (Yes/No)</w:t>
      </w:r>
    </w:p>
    <w:p w14:paraId="1F5F789C" w14:textId="77777777" w:rsidR="006C31FD" w:rsidRPr="009B38E1" w:rsidRDefault="004765BA" w:rsidP="009B38E1">
      <w:pPr>
        <w:pStyle w:val="Bulletlist1"/>
      </w:pPr>
      <w:r w:rsidRPr="009B38E1">
        <w:t>Reduced downtime (Yes/No)</w:t>
      </w:r>
    </w:p>
    <w:p w14:paraId="54B55E6B" w14:textId="4458D7E6" w:rsidR="00DE75A4" w:rsidRPr="009B38E1" w:rsidRDefault="004765BA" w:rsidP="009B38E1">
      <w:pPr>
        <w:pStyle w:val="Bulletlist1"/>
      </w:pPr>
      <w:r w:rsidRPr="009B38E1">
        <w:t xml:space="preserve">Other: </w:t>
      </w:r>
    </w:p>
    <w:p w14:paraId="38FAEF1F" w14:textId="77777777" w:rsidR="00EA0763" w:rsidRPr="009B38E1" w:rsidRDefault="00EA0763" w:rsidP="009B38E1">
      <w:pPr>
        <w:pStyle w:val="NoSpacing"/>
        <w:rPr>
          <w:lang w:val="en-GB"/>
        </w:rPr>
      </w:pPr>
    </w:p>
    <w:p w14:paraId="4D7E0FB3" w14:textId="1A3EAB62" w:rsidR="004765BA" w:rsidRPr="009B38E1" w:rsidRDefault="004765BA" w:rsidP="00DF738C">
      <w:pPr>
        <w:pStyle w:val="Heading2"/>
      </w:pPr>
      <w:r w:rsidRPr="009B38E1">
        <w:t xml:space="preserve">Final </w:t>
      </w:r>
      <w:r w:rsidR="00EA0763" w:rsidRPr="009B38E1">
        <w:t>a</w:t>
      </w:r>
      <w:r w:rsidRPr="009B38E1">
        <w:t xml:space="preserve">pproval </w:t>
      </w:r>
      <w:r w:rsidR="00DE75A4" w:rsidRPr="009B38E1">
        <w:t>and</w:t>
      </w:r>
      <w:r w:rsidRPr="009B38E1">
        <w:t xml:space="preserve"> </w:t>
      </w:r>
      <w:r w:rsidR="00EA0763" w:rsidRPr="009B38E1">
        <w:t>s</w:t>
      </w:r>
      <w:r w:rsidRPr="009B38E1">
        <w:t>ign-</w:t>
      </w:r>
      <w:r w:rsidR="00EA0763" w:rsidRPr="009B38E1">
        <w:t>o</w:t>
      </w:r>
      <w:r w:rsidRPr="009B38E1">
        <w:t>ff</w:t>
      </w:r>
    </w:p>
    <w:p w14:paraId="0862B70F" w14:textId="3151429A" w:rsidR="006C31FD" w:rsidRPr="009B38E1" w:rsidRDefault="009B38E1" w:rsidP="009B38E1">
      <w:pPr>
        <w:pStyle w:val="Bulletlist1"/>
      </w:pPr>
      <w:r w:rsidRPr="009B38E1">
        <w:t xml:space="preserve">Project lead signature: </w:t>
      </w:r>
    </w:p>
    <w:p w14:paraId="539BA580" w14:textId="77777777" w:rsidR="006C31FD" w:rsidRPr="009B38E1" w:rsidRDefault="004765BA" w:rsidP="009B38E1">
      <w:pPr>
        <w:pStyle w:val="Bulletlist1"/>
      </w:pPr>
      <w:r w:rsidRPr="009B38E1">
        <w:t xml:space="preserve">Date: </w:t>
      </w:r>
    </w:p>
    <w:p w14:paraId="0ED026B3" w14:textId="3F772C81" w:rsidR="006C31FD" w:rsidRPr="009B38E1" w:rsidRDefault="009B38E1" w:rsidP="009B38E1">
      <w:pPr>
        <w:pStyle w:val="Bulletlist1"/>
      </w:pPr>
      <w:r w:rsidRPr="009B38E1">
        <w:t>Change approved by:</w:t>
      </w:r>
      <w:r w:rsidR="00DF738C" w:rsidRPr="009B38E1">
        <w:t xml:space="preserve"> </w:t>
      </w:r>
    </w:p>
    <w:p w14:paraId="78AA7C9B" w14:textId="63E622C1" w:rsidR="004765BA" w:rsidRPr="009B38E1" w:rsidRDefault="004765BA" w:rsidP="009B38E1">
      <w:pPr>
        <w:pStyle w:val="Bulletlist1"/>
      </w:pPr>
      <w:r w:rsidRPr="009B38E1">
        <w:t xml:space="preserve">Date: </w:t>
      </w:r>
    </w:p>
    <w:p w14:paraId="3154939B" w14:textId="77777777" w:rsidR="00DE75A4" w:rsidRPr="009B38E1" w:rsidRDefault="00DE75A4" w:rsidP="00DF738C"/>
    <w:p w14:paraId="28D82C37" w14:textId="77777777" w:rsidR="00DE75A4" w:rsidRPr="009B38E1" w:rsidRDefault="00DE75A4" w:rsidP="00DF738C"/>
    <w:p w14:paraId="0DCFFAFF" w14:textId="77777777" w:rsidR="00DE75A4" w:rsidRPr="009B38E1" w:rsidRDefault="00DE75A4" w:rsidP="00DF738C"/>
    <w:p w14:paraId="7496DCCD" w14:textId="77777777" w:rsidR="00DE75A4" w:rsidRPr="009B38E1" w:rsidRDefault="00DE75A4" w:rsidP="00DF738C"/>
    <w:p w14:paraId="032975C6" w14:textId="77777777" w:rsidR="00DE75A4" w:rsidRPr="009B38E1" w:rsidRDefault="00DE75A4" w:rsidP="00DF738C"/>
    <w:p w14:paraId="27C4CDB9" w14:textId="77777777" w:rsidR="00DE75A4" w:rsidRPr="009B38E1" w:rsidRDefault="00DE75A4" w:rsidP="00DF738C"/>
    <w:p w14:paraId="71F2AE47" w14:textId="77777777" w:rsidR="00DE75A4" w:rsidRPr="009B38E1" w:rsidRDefault="00DE75A4" w:rsidP="00DF738C"/>
    <w:p w14:paraId="657545FD" w14:textId="77777777" w:rsidR="00DE75A4" w:rsidRPr="009B38E1" w:rsidRDefault="00DE75A4" w:rsidP="00DF738C"/>
    <w:p w14:paraId="42BDBFCE" w14:textId="77777777" w:rsidR="00DE75A4" w:rsidRPr="009B38E1" w:rsidRDefault="00DE75A4" w:rsidP="00DF738C"/>
    <w:p w14:paraId="7245D0D3" w14:textId="77777777" w:rsidR="00DE75A4" w:rsidRPr="009B38E1" w:rsidRDefault="00DE75A4" w:rsidP="00DF738C"/>
    <w:p w14:paraId="094666A1" w14:textId="77777777" w:rsidR="00DE75A4" w:rsidRPr="009B38E1" w:rsidRDefault="00DE75A4" w:rsidP="00DF738C"/>
    <w:p w14:paraId="48B82694" w14:textId="77777777" w:rsidR="00DE75A4" w:rsidRPr="009B38E1" w:rsidRDefault="00DE75A4" w:rsidP="00DF738C"/>
    <w:p w14:paraId="0F1B7D8A" w14:textId="77777777" w:rsidR="00DE75A4" w:rsidRPr="009B38E1" w:rsidRDefault="00DE75A4" w:rsidP="00DF738C"/>
    <w:p w14:paraId="540765AC" w14:textId="77777777" w:rsidR="00DE75A4" w:rsidRPr="009B38E1" w:rsidRDefault="00DE75A4" w:rsidP="00DF738C"/>
    <w:p w14:paraId="0074157B" w14:textId="77777777" w:rsidR="00DE75A4" w:rsidRPr="009B38E1" w:rsidRDefault="00DE75A4" w:rsidP="00DF738C"/>
    <w:p w14:paraId="4DB211F7" w14:textId="77777777" w:rsidR="00DE75A4" w:rsidRPr="009B38E1" w:rsidRDefault="00DE75A4" w:rsidP="00DF738C"/>
    <w:p w14:paraId="0912948A" w14:textId="77777777" w:rsidR="00DE75A4" w:rsidRPr="009B38E1" w:rsidRDefault="00DE75A4" w:rsidP="00DF738C"/>
    <w:p w14:paraId="305BE2A0" w14:textId="77777777" w:rsidR="00DE75A4" w:rsidRPr="009B38E1" w:rsidRDefault="00DE75A4" w:rsidP="00DF738C"/>
    <w:p w14:paraId="2ED94CC0" w14:textId="77777777" w:rsidR="00DE75A4" w:rsidRPr="009B38E1" w:rsidRDefault="00DE75A4" w:rsidP="00DF738C"/>
    <w:p w14:paraId="52E4BBC0" w14:textId="15245B8F" w:rsidR="004765BA" w:rsidRPr="009B38E1" w:rsidRDefault="004765BA" w:rsidP="009F7FDA">
      <w:pPr>
        <w:pStyle w:val="Heading1"/>
        <w:ind w:left="1134" w:hanging="1134"/>
      </w:pPr>
      <w:bookmarkStart w:id="32" w:name="_Toc205455931"/>
      <w:r w:rsidRPr="009B38E1">
        <w:lastRenderedPageBreak/>
        <w:t>Lab virtual machines credentials</w:t>
      </w:r>
      <w:bookmarkEnd w:id="32"/>
    </w:p>
    <w:p w14:paraId="5237BD89" w14:textId="69D2E7AF" w:rsidR="004765BA" w:rsidRPr="009B38E1" w:rsidRDefault="004765BA" w:rsidP="009F7FDA">
      <w:r w:rsidRPr="009B38E1">
        <w:t>These are the credentials to log on to the virtual machines to complete the session labs.</w:t>
      </w:r>
    </w:p>
    <w:p w14:paraId="751E4F48" w14:textId="77777777" w:rsidR="009B38E1" w:rsidRPr="009B38E1" w:rsidRDefault="009B38E1" w:rsidP="009B38E1">
      <w:pPr>
        <w:pStyle w:val="NoSpacing"/>
        <w:rPr>
          <w:lang w:val="en-GB"/>
        </w:rPr>
      </w:pPr>
    </w:p>
    <w:p w14:paraId="3F6F0E6E" w14:textId="77777777" w:rsidR="004765BA" w:rsidRPr="009B38E1" w:rsidRDefault="004765BA" w:rsidP="009F7FDA">
      <w:pPr>
        <w:rPr>
          <w:rFonts w:asciiTheme="minorHAnsi" w:hAnsiTheme="minorHAnsi"/>
          <w:b/>
          <w:bCs/>
          <w:sz w:val="28"/>
          <w:szCs w:val="32"/>
        </w:rPr>
      </w:pPr>
      <w:r w:rsidRPr="009B38E1">
        <w:rPr>
          <w:rFonts w:asciiTheme="minorHAnsi" w:hAnsiTheme="minorHAnsi"/>
          <w:b/>
          <w:bCs/>
          <w:sz w:val="28"/>
          <w:szCs w:val="32"/>
        </w:rPr>
        <w:t>DC</w:t>
      </w:r>
    </w:p>
    <w:p w14:paraId="22896DC0" w14:textId="77777777" w:rsidR="004765BA" w:rsidRPr="009B38E1" w:rsidRDefault="004765BA" w:rsidP="009B38E1">
      <w:pPr>
        <w:pStyle w:val="Bulletlist1"/>
      </w:pPr>
      <w:r w:rsidRPr="009B38E1">
        <w:rPr>
          <w:b/>
          <w:bCs/>
        </w:rPr>
        <w:t>Username:</w:t>
      </w:r>
      <w:r w:rsidRPr="009B38E1">
        <w:t xml:space="preserve"> Administrator</w:t>
      </w:r>
    </w:p>
    <w:p w14:paraId="0A6A4AFE" w14:textId="5B9165DC" w:rsidR="004765BA" w:rsidRPr="009B38E1" w:rsidRDefault="004765BA" w:rsidP="009B38E1">
      <w:pPr>
        <w:pStyle w:val="Bulletlist1"/>
      </w:pPr>
      <w:r w:rsidRPr="009B38E1">
        <w:rPr>
          <w:b/>
          <w:bCs/>
        </w:rPr>
        <w:t>Password:</w:t>
      </w:r>
      <w:r w:rsidRPr="009B38E1">
        <w:t xml:space="preserve"> Pa$$w0rd</w:t>
      </w:r>
    </w:p>
    <w:p w14:paraId="62B0406E" w14:textId="77777777" w:rsidR="009B38E1" w:rsidRPr="009B38E1" w:rsidRDefault="009B38E1" w:rsidP="009B38E1">
      <w:pPr>
        <w:pStyle w:val="NoSpacing"/>
        <w:rPr>
          <w:lang w:val="en-GB"/>
        </w:rPr>
      </w:pPr>
    </w:p>
    <w:p w14:paraId="2ACBA3E1" w14:textId="77777777" w:rsidR="004765BA" w:rsidRPr="009B38E1" w:rsidRDefault="004765BA" w:rsidP="009F7FDA">
      <w:pPr>
        <w:rPr>
          <w:rFonts w:asciiTheme="minorHAnsi" w:hAnsiTheme="minorHAnsi"/>
          <w:b/>
          <w:bCs/>
          <w:sz w:val="28"/>
          <w:szCs w:val="32"/>
        </w:rPr>
      </w:pPr>
      <w:r w:rsidRPr="009B38E1">
        <w:rPr>
          <w:rFonts w:asciiTheme="minorHAnsi" w:hAnsiTheme="minorHAnsi"/>
          <w:b/>
          <w:bCs/>
          <w:sz w:val="28"/>
          <w:szCs w:val="32"/>
        </w:rPr>
        <w:t>Windows 10</w:t>
      </w:r>
    </w:p>
    <w:p w14:paraId="615AABA7" w14:textId="77777777" w:rsidR="004765BA" w:rsidRPr="009B38E1" w:rsidRDefault="004765BA" w:rsidP="009B38E1">
      <w:pPr>
        <w:pStyle w:val="Bulletlist1"/>
      </w:pPr>
      <w:r w:rsidRPr="009B38E1">
        <w:rPr>
          <w:b/>
          <w:bCs/>
        </w:rPr>
        <w:t>Username:</w:t>
      </w:r>
      <w:r w:rsidRPr="009B38E1">
        <w:t xml:space="preserve"> admin</w:t>
      </w:r>
    </w:p>
    <w:p w14:paraId="1071A349" w14:textId="2B94994D" w:rsidR="004765BA" w:rsidRPr="009B38E1" w:rsidRDefault="004765BA" w:rsidP="009B38E1">
      <w:pPr>
        <w:pStyle w:val="Bulletlist1"/>
      </w:pPr>
      <w:r w:rsidRPr="009B38E1">
        <w:rPr>
          <w:b/>
          <w:bCs/>
        </w:rPr>
        <w:t>Password:</w:t>
      </w:r>
      <w:r w:rsidRPr="009B38E1">
        <w:t xml:space="preserve"> password</w:t>
      </w:r>
    </w:p>
    <w:p w14:paraId="23F6A546" w14:textId="77777777" w:rsidR="009B38E1" w:rsidRPr="009B38E1" w:rsidRDefault="009B38E1" w:rsidP="009B38E1">
      <w:pPr>
        <w:pStyle w:val="NoSpacing"/>
        <w:rPr>
          <w:lang w:val="en-GB"/>
        </w:rPr>
      </w:pPr>
    </w:p>
    <w:p w14:paraId="7291D84C" w14:textId="77777777" w:rsidR="004765BA" w:rsidRPr="009B38E1" w:rsidRDefault="004765BA" w:rsidP="009F7FDA">
      <w:pPr>
        <w:rPr>
          <w:rFonts w:asciiTheme="minorHAnsi" w:hAnsiTheme="minorHAnsi"/>
          <w:b/>
          <w:bCs/>
          <w:sz w:val="28"/>
          <w:szCs w:val="32"/>
        </w:rPr>
      </w:pPr>
      <w:r w:rsidRPr="009B38E1">
        <w:rPr>
          <w:rFonts w:asciiTheme="minorHAnsi" w:hAnsiTheme="minorHAnsi"/>
          <w:b/>
          <w:bCs/>
          <w:sz w:val="28"/>
          <w:szCs w:val="32"/>
        </w:rPr>
        <w:t>Ubuntu</w:t>
      </w:r>
    </w:p>
    <w:p w14:paraId="6023BEF6" w14:textId="77777777" w:rsidR="004765BA" w:rsidRPr="009B38E1" w:rsidRDefault="004765BA" w:rsidP="009B38E1">
      <w:pPr>
        <w:pStyle w:val="Bulletlist1"/>
      </w:pPr>
      <w:r w:rsidRPr="009B38E1">
        <w:rPr>
          <w:b/>
          <w:bCs/>
        </w:rPr>
        <w:t>Username:</w:t>
      </w:r>
      <w:r w:rsidRPr="009B38E1">
        <w:t xml:space="preserve"> Student</w:t>
      </w:r>
    </w:p>
    <w:p w14:paraId="5661DE2C" w14:textId="77777777" w:rsidR="004765BA" w:rsidRPr="009B38E1" w:rsidRDefault="004765BA" w:rsidP="009B38E1">
      <w:pPr>
        <w:pStyle w:val="Bulletlist1"/>
      </w:pPr>
      <w:r w:rsidRPr="009B38E1">
        <w:rPr>
          <w:b/>
          <w:bCs/>
        </w:rPr>
        <w:t>Password:</w:t>
      </w:r>
      <w:r w:rsidRPr="009B38E1">
        <w:t xml:space="preserve"> Pa$$w0rd</w:t>
      </w:r>
    </w:p>
    <w:p w14:paraId="03953307" w14:textId="77777777" w:rsidR="004765BA" w:rsidRPr="009B38E1" w:rsidRDefault="004765BA" w:rsidP="009F7FDA"/>
    <w:p w14:paraId="4E19C156" w14:textId="2E97D59B" w:rsidR="00DF1239" w:rsidRPr="009B38E1" w:rsidRDefault="00DF1239" w:rsidP="009F7FDA">
      <w:r w:rsidRPr="009B38E1">
        <w:br w:type="page"/>
      </w:r>
    </w:p>
    <w:p w14:paraId="57CF814B" w14:textId="764BD341" w:rsidR="00246E9E" w:rsidRPr="009B38E1" w:rsidRDefault="00246E9E">
      <w:pPr>
        <w:spacing w:before="0" w:after="160" w:line="259" w:lineRule="auto"/>
        <w:rPr>
          <w:rFonts w:asciiTheme="minorHAnsi" w:hAnsiTheme="minorHAnsi"/>
          <w:szCs w:val="24"/>
        </w:rPr>
      </w:pPr>
    </w:p>
    <w:p w14:paraId="4D1AE6AB" w14:textId="2DF6F618" w:rsidR="00175BFD" w:rsidRPr="004765BA" w:rsidRDefault="005A66CE" w:rsidP="000217FA">
      <w:pPr>
        <w:spacing w:before="0" w:after="160" w:line="259" w:lineRule="auto"/>
        <w:rPr>
          <w:rFonts w:asciiTheme="minorHAnsi" w:hAnsiTheme="minorHAnsi"/>
          <w:szCs w:val="24"/>
        </w:rPr>
      </w:pPr>
      <w:r w:rsidRPr="009B38E1">
        <w:rPr>
          <w:rFonts w:asciiTheme="minorHAnsi" w:hAnsiTheme="minorHAnsi"/>
          <w:noProof/>
          <w:szCs w:val="24"/>
        </w:rPr>
        <w:drawing>
          <wp:anchor distT="0" distB="0" distL="114300" distR="114300" simplePos="0" relativeHeight="251658240" behindDoc="0" locked="0" layoutInCell="1" allowOverlap="1" wp14:anchorId="70FA645F" wp14:editId="2259A8C3">
            <wp:simplePos x="0" y="0"/>
            <wp:positionH relativeFrom="margin">
              <wp:posOffset>-544830</wp:posOffset>
            </wp:positionH>
            <wp:positionV relativeFrom="margin">
              <wp:posOffset>-1076629</wp:posOffset>
            </wp:positionV>
            <wp:extent cx="7566424" cy="10694724"/>
            <wp:effectExtent l="0" t="0" r="3175" b="0"/>
            <wp:wrapNone/>
            <wp:docPr id="529305263" name="Picture 5" descr="Decorative image: Back page cover containing the Q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05263" name="Picture 5" descr="Decorative image: Back page cover containing the QA logo"/>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566424" cy="10694724"/>
                    </a:xfrm>
                    <a:prstGeom prst="rect">
                      <a:avLst/>
                    </a:prstGeom>
                  </pic:spPr>
                </pic:pic>
              </a:graphicData>
            </a:graphic>
            <wp14:sizeRelH relativeFrom="page">
              <wp14:pctWidth>0</wp14:pctWidth>
            </wp14:sizeRelH>
            <wp14:sizeRelV relativeFrom="page">
              <wp14:pctHeight>0</wp14:pctHeight>
            </wp14:sizeRelV>
          </wp:anchor>
        </w:drawing>
      </w:r>
    </w:p>
    <w:sectPr w:rsidR="00175BFD" w:rsidRPr="004765BA" w:rsidSect="002674E8">
      <w:pgSz w:w="11906" w:h="16838"/>
      <w:pgMar w:top="1701" w:right="851" w:bottom="1134" w:left="851"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EAFF7" w14:textId="77777777" w:rsidR="0009284B" w:rsidRPr="009B38E1" w:rsidRDefault="0009284B" w:rsidP="007F513E">
      <w:r w:rsidRPr="009B38E1">
        <w:separator/>
      </w:r>
    </w:p>
    <w:p w14:paraId="40616DF3" w14:textId="77777777" w:rsidR="0009284B" w:rsidRPr="009B38E1" w:rsidRDefault="0009284B"/>
    <w:p w14:paraId="74C3C73C" w14:textId="77777777" w:rsidR="0009284B" w:rsidRPr="009B38E1" w:rsidRDefault="0009284B"/>
  </w:endnote>
  <w:endnote w:type="continuationSeparator" w:id="0">
    <w:p w14:paraId="64ED8781" w14:textId="77777777" w:rsidR="0009284B" w:rsidRPr="009B38E1" w:rsidRDefault="0009284B" w:rsidP="007F513E">
      <w:r w:rsidRPr="009B38E1">
        <w:continuationSeparator/>
      </w:r>
    </w:p>
    <w:p w14:paraId="077441B9" w14:textId="77777777" w:rsidR="0009284B" w:rsidRPr="009B38E1" w:rsidRDefault="0009284B"/>
    <w:p w14:paraId="120A123A" w14:textId="77777777" w:rsidR="0009284B" w:rsidRPr="009B38E1" w:rsidRDefault="0009284B"/>
  </w:endnote>
  <w:endnote w:type="continuationNotice" w:id="1">
    <w:p w14:paraId="28C881D0" w14:textId="77777777" w:rsidR="0009284B" w:rsidRPr="009B38E1" w:rsidRDefault="0009284B">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gtree">
    <w:altName w:val="Figtree"/>
    <w:panose1 w:val="00000000000000000000"/>
    <w:charset w:val="00"/>
    <w:family w:val="auto"/>
    <w:pitch w:val="variable"/>
    <w:sig w:usb0="A000006F" w:usb1="0000007B" w:usb2="00000000" w:usb3="00000000" w:csb0="00000093" w:csb1="00000000"/>
    <w:embedRegular r:id="rId1" w:fontKey="{70B024EB-642C-41E3-9988-0315CCE52EE5}"/>
    <w:embedBold r:id="rId2" w:fontKey="{36A01937-10AA-4593-B6A0-CA0EB160D148}"/>
    <w:embedItalic r:id="rId3" w:fontKey="{20139BED-55B6-4B66-914C-84B247D7185E}"/>
  </w:font>
  <w:font w:name="Montserrat">
    <w:panose1 w:val="00000500000000000000"/>
    <w:charset w:val="00"/>
    <w:family w:val="auto"/>
    <w:pitch w:val="variable"/>
    <w:sig w:usb0="A00002FF" w:usb1="4000207B" w:usb2="00000000" w:usb3="00000000" w:csb0="00000197" w:csb1="00000000"/>
    <w:embedRegular r:id="rId4" w:fontKey="{9C8E417A-B7B8-4C07-BCAB-EACAD8EC978D}"/>
  </w:font>
  <w:font w:name="Arial">
    <w:panose1 w:val="020B0604020202020204"/>
    <w:charset w:val="00"/>
    <w:family w:val="swiss"/>
    <w:pitch w:val="variable"/>
    <w:sig w:usb0="E0002EFF" w:usb1="C000785B" w:usb2="00000009" w:usb3="00000000" w:csb0="000001FF" w:csb1="00000000"/>
  </w:font>
  <w:font w:name="Figtree ExtraBold">
    <w:panose1 w:val="00000000000000000000"/>
    <w:charset w:val="00"/>
    <w:family w:val="auto"/>
    <w:pitch w:val="variable"/>
    <w:sig w:usb0="A000006F" w:usb1="0000007B" w:usb2="00000000" w:usb3="00000000" w:csb0="00000093" w:csb1="00000000"/>
    <w:embedRegular r:id="rId5" w:fontKey="{C4B33515-A043-490E-ADAB-BC34270A0C77}"/>
    <w:embedBold r:id="rId6" w:fontKey="{4D20F89B-D4DE-4ACC-AA3D-6ABF63E2218A}"/>
  </w:font>
  <w:font w:name="Figtree SemiBold">
    <w:panose1 w:val="00000000000000000000"/>
    <w:charset w:val="00"/>
    <w:family w:val="auto"/>
    <w:pitch w:val="variable"/>
    <w:sig w:usb0="A000006F" w:usb1="0000007B" w:usb2="00000000" w:usb3="00000000" w:csb0="00000093" w:csb1="00000000"/>
    <w:embedBold r:id="rId7" w:fontKey="{4D04FA3D-5018-41A1-832D-4447273EBA8B}"/>
  </w:font>
  <w:font w:name="Figtree Light">
    <w:panose1 w:val="00000000000000000000"/>
    <w:charset w:val="00"/>
    <w:family w:val="auto"/>
    <w:pitch w:val="variable"/>
    <w:sig w:usb0="A000006F" w:usb1="0000007B" w:usb2="00000000" w:usb3="00000000" w:csb0="00000093" w:csb1="00000000"/>
    <w:embedRegular r:id="rId8" w:fontKey="{A66E9D85-24A8-4646-ADE7-7361B2C8E8FF}"/>
  </w:font>
  <w:font w:name="Montserrat Light">
    <w:panose1 w:val="00000400000000000000"/>
    <w:charset w:val="00"/>
    <w:family w:val="auto"/>
    <w:pitch w:val="variable"/>
    <w:sig w:usb0="2000020F" w:usb1="00000003" w:usb2="00000000" w:usb3="00000000" w:csb0="00000197" w:csb1="00000000"/>
    <w:embedRegular r:id="rId9" w:fontKey="{890FB091-5DA8-48BD-A87F-9FF733A85F1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embedRegular r:id="rId10" w:fontKey="{08000354-DF82-4517-BF51-0608DF22614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embedRegular r:id="rId11" w:fontKey="{FD9D9A9A-9B32-4C10-9BA1-40F322492117}"/>
    <w:embedBold r:id="rId12" w:fontKey="{F65140DC-BD62-49C6-B88D-88E26C5054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95523093"/>
      <w:docPartObj>
        <w:docPartGallery w:val="Page Numbers (Bottom of Page)"/>
        <w:docPartUnique/>
      </w:docPartObj>
    </w:sdtPr>
    <w:sdtEndPr>
      <w:rPr>
        <w:rStyle w:val="PageNumber"/>
      </w:rPr>
    </w:sdtEndPr>
    <w:sdtContent>
      <w:p w14:paraId="49FE2FF7" w14:textId="34934B60" w:rsidR="00D767F5" w:rsidRPr="009B38E1" w:rsidRDefault="00D767F5" w:rsidP="002920C8">
        <w:pPr>
          <w:pStyle w:val="Footer"/>
          <w:framePr w:wrap="none" w:vAnchor="text" w:hAnchor="margin" w:xAlign="right" w:y="1"/>
          <w:rPr>
            <w:rStyle w:val="PageNumber"/>
          </w:rPr>
        </w:pPr>
        <w:r w:rsidRPr="009B38E1">
          <w:rPr>
            <w:rStyle w:val="PageNumber"/>
          </w:rPr>
          <w:fldChar w:fldCharType="begin"/>
        </w:r>
        <w:r w:rsidRPr="009B38E1">
          <w:rPr>
            <w:rStyle w:val="PageNumber"/>
          </w:rPr>
          <w:instrText xml:space="preserve"> PAGE </w:instrText>
        </w:r>
        <w:r w:rsidRPr="009B38E1">
          <w:rPr>
            <w:rStyle w:val="PageNumber"/>
          </w:rPr>
          <w:fldChar w:fldCharType="end"/>
        </w:r>
      </w:p>
    </w:sdtContent>
  </w:sdt>
  <w:sdt>
    <w:sdtPr>
      <w:rPr>
        <w:rStyle w:val="PageNumber"/>
      </w:rPr>
      <w:id w:val="1489905783"/>
      <w:docPartObj>
        <w:docPartGallery w:val="Page Numbers (Bottom of Page)"/>
        <w:docPartUnique/>
      </w:docPartObj>
    </w:sdtPr>
    <w:sdtEndPr>
      <w:rPr>
        <w:rStyle w:val="PageNumber"/>
      </w:rPr>
    </w:sdtEndPr>
    <w:sdtContent>
      <w:p w14:paraId="3E71DDE6" w14:textId="7A94755D" w:rsidR="00D767F5" w:rsidRPr="009B38E1" w:rsidRDefault="00D767F5" w:rsidP="002920C8">
        <w:pPr>
          <w:pStyle w:val="Footer"/>
          <w:framePr w:wrap="none" w:vAnchor="text" w:hAnchor="margin" w:xAlign="right" w:y="1"/>
          <w:ind w:right="360"/>
          <w:rPr>
            <w:rStyle w:val="PageNumber"/>
          </w:rPr>
        </w:pPr>
        <w:r w:rsidRPr="009B38E1">
          <w:rPr>
            <w:rStyle w:val="PageNumber"/>
          </w:rPr>
          <w:fldChar w:fldCharType="begin"/>
        </w:r>
        <w:r w:rsidRPr="009B38E1">
          <w:rPr>
            <w:rStyle w:val="PageNumber"/>
          </w:rPr>
          <w:instrText xml:space="preserve"> PAGE </w:instrText>
        </w:r>
        <w:r w:rsidRPr="009B38E1">
          <w:rPr>
            <w:rStyle w:val="PageNumber"/>
          </w:rPr>
          <w:fldChar w:fldCharType="end"/>
        </w:r>
      </w:p>
    </w:sdtContent>
  </w:sdt>
  <w:p w14:paraId="05A5FCC4" w14:textId="77777777" w:rsidR="00D767F5" w:rsidRPr="009B38E1" w:rsidRDefault="00D767F5" w:rsidP="00D767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23400182"/>
      <w:docPartObj>
        <w:docPartGallery w:val="Page Numbers (Bottom of Page)"/>
        <w:docPartUnique/>
      </w:docPartObj>
    </w:sdtPr>
    <w:sdtEndPr>
      <w:rPr>
        <w:rStyle w:val="PageNumber"/>
      </w:rPr>
    </w:sdtEndPr>
    <w:sdtContent>
      <w:p w14:paraId="6AF03E12" w14:textId="21533D1E" w:rsidR="002920C8" w:rsidRPr="009B38E1" w:rsidRDefault="002920C8" w:rsidP="00CB70E1">
        <w:pPr>
          <w:pStyle w:val="Footer"/>
          <w:framePr w:wrap="none" w:vAnchor="text" w:hAnchor="margin" w:xAlign="right" w:y="1"/>
          <w:rPr>
            <w:rStyle w:val="PageNumber"/>
          </w:rPr>
        </w:pPr>
        <w:r w:rsidRPr="009B38E1">
          <w:rPr>
            <w:rStyle w:val="PageNumber"/>
          </w:rPr>
          <w:fldChar w:fldCharType="begin"/>
        </w:r>
        <w:r w:rsidRPr="009B38E1">
          <w:rPr>
            <w:rStyle w:val="PageNumber"/>
          </w:rPr>
          <w:instrText xml:space="preserve"> PAGE </w:instrText>
        </w:r>
        <w:r w:rsidRPr="009B38E1">
          <w:rPr>
            <w:rStyle w:val="PageNumber"/>
          </w:rPr>
          <w:fldChar w:fldCharType="separate"/>
        </w:r>
        <w:r w:rsidRPr="009B38E1">
          <w:rPr>
            <w:rStyle w:val="PageNumber"/>
          </w:rPr>
          <w:t>1</w:t>
        </w:r>
        <w:r w:rsidRPr="009B38E1">
          <w:rPr>
            <w:rStyle w:val="PageNumber"/>
          </w:rPr>
          <w:fldChar w:fldCharType="end"/>
        </w:r>
      </w:p>
    </w:sdtContent>
  </w:sdt>
  <w:p w14:paraId="61043EA5" w14:textId="75B2A4BE" w:rsidR="00D767F5" w:rsidRPr="009B38E1" w:rsidRDefault="00D767F5" w:rsidP="00D767F5">
    <w:pPr>
      <w:pStyle w:val="Footer"/>
      <w:tabs>
        <w:tab w:val="clear" w:pos="4513"/>
        <w:tab w:val="clear" w:pos="9026"/>
        <w:tab w:val="right" w:pos="10204"/>
      </w:tabs>
      <w:ind w:right="360"/>
      <w:rPr>
        <w:szCs w:val="20"/>
      </w:rPr>
    </w:pPr>
    <w:r w:rsidRPr="009B38E1">
      <w:rPr>
        <w:szCs w:val="20"/>
      </w:rPr>
      <w:t>© 202</w:t>
    </w:r>
    <w:r w:rsidR="0078024A" w:rsidRPr="009B38E1">
      <w:rPr>
        <w:szCs w:val="20"/>
      </w:rPr>
      <w:t>5</w:t>
    </w:r>
    <w:r w:rsidRPr="009B38E1">
      <w:rPr>
        <w:szCs w:val="20"/>
      </w:rPr>
      <w:t xml:space="preserve"> QA Limited or its affiliates.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3E4C4" w14:textId="77777777" w:rsidR="00786B7E" w:rsidRPr="009B38E1" w:rsidRDefault="00786B7E" w:rsidP="00786B7E">
    <w:pPr>
      <w:pStyle w:val="Footer"/>
      <w:tabs>
        <w:tab w:val="clear" w:pos="9026"/>
        <w:tab w:val="right" w:pos="10204"/>
      </w:tabs>
    </w:pPr>
    <w:r w:rsidRPr="009B38E1">
      <w:fldChar w:fldCharType="begin"/>
    </w:r>
    <w:r w:rsidRPr="009B38E1">
      <w:instrText xml:space="preserve"> PAGE   \* MERGEFORMAT </w:instrText>
    </w:r>
    <w:r w:rsidRPr="009B38E1">
      <w:fldChar w:fldCharType="separate"/>
    </w:r>
    <w:r w:rsidRPr="009B38E1">
      <w:t>i</w:t>
    </w:r>
    <w:r w:rsidRPr="009B38E1">
      <w:fldChar w:fldCharType="end"/>
    </w:r>
    <w:r w:rsidRPr="009B38E1">
      <w:t xml:space="preserve"> | [Insert title]</w:t>
    </w:r>
    <w:r w:rsidRPr="009B38E1">
      <w:tab/>
    </w:r>
    <w:r w:rsidRPr="009B38E1">
      <w:tab/>
      <w:t>© QA Limited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0A664" w14:textId="77777777" w:rsidR="0009284B" w:rsidRPr="009B38E1" w:rsidRDefault="0009284B" w:rsidP="007F513E">
      <w:r w:rsidRPr="009B38E1">
        <w:separator/>
      </w:r>
    </w:p>
    <w:p w14:paraId="66AC3805" w14:textId="77777777" w:rsidR="0009284B" w:rsidRPr="009B38E1" w:rsidRDefault="0009284B"/>
    <w:p w14:paraId="77EE1505" w14:textId="77777777" w:rsidR="0009284B" w:rsidRPr="009B38E1" w:rsidRDefault="0009284B"/>
  </w:footnote>
  <w:footnote w:type="continuationSeparator" w:id="0">
    <w:p w14:paraId="113B8E53" w14:textId="77777777" w:rsidR="0009284B" w:rsidRPr="009B38E1" w:rsidRDefault="0009284B" w:rsidP="007F513E">
      <w:r w:rsidRPr="009B38E1">
        <w:continuationSeparator/>
      </w:r>
    </w:p>
    <w:p w14:paraId="34CFD354" w14:textId="77777777" w:rsidR="0009284B" w:rsidRPr="009B38E1" w:rsidRDefault="0009284B"/>
    <w:p w14:paraId="23EB1ACE" w14:textId="77777777" w:rsidR="0009284B" w:rsidRPr="009B38E1" w:rsidRDefault="0009284B"/>
  </w:footnote>
  <w:footnote w:type="continuationNotice" w:id="1">
    <w:p w14:paraId="1E34194C" w14:textId="77777777" w:rsidR="0009284B" w:rsidRPr="009B38E1" w:rsidRDefault="0009284B">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888F" w14:textId="77777777" w:rsidR="00EE41BF" w:rsidRPr="009B38E1" w:rsidRDefault="00185B11">
    <w:pPr>
      <w:pStyle w:val="Header"/>
    </w:pPr>
    <w:r w:rsidRPr="009B38E1">
      <w:rPr>
        <w:noProof/>
      </w:rPr>
      <w:drawing>
        <wp:inline distT="0" distB="0" distL="0" distR="0" wp14:anchorId="666D9104" wp14:editId="08269B1F">
          <wp:extent cx="1097532" cy="360000"/>
          <wp:effectExtent l="0" t="0" r="7620" b="2540"/>
          <wp:docPr id="266697598"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697598" name="Picture 1">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97532" cy="3600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9409D" w14:textId="5978EE56" w:rsidR="00750DA6" w:rsidRPr="009B38E1" w:rsidRDefault="002920C8">
    <w:pPr>
      <w:pStyle w:val="Header"/>
    </w:pPr>
    <w:r w:rsidRPr="009B38E1">
      <w:rPr>
        <w:noProof/>
      </w:rPr>
      <mc:AlternateContent>
        <mc:Choice Requires="wps">
          <w:drawing>
            <wp:anchor distT="0" distB="0" distL="114300" distR="114300" simplePos="0" relativeHeight="251658241" behindDoc="0" locked="0" layoutInCell="1" allowOverlap="1" wp14:anchorId="789E1200" wp14:editId="25FEF1D3">
              <wp:simplePos x="0" y="0"/>
              <wp:positionH relativeFrom="column">
                <wp:posOffset>626907</wp:posOffset>
              </wp:positionH>
              <wp:positionV relativeFrom="paragraph">
                <wp:posOffset>-125122</wp:posOffset>
              </wp:positionV>
              <wp:extent cx="5464783" cy="505163"/>
              <wp:effectExtent l="0" t="0" r="0" b="0"/>
              <wp:wrapNone/>
              <wp:docPr id="158598700" name="Text Box 13"/>
              <wp:cNvGraphicFramePr/>
              <a:graphic xmlns:a="http://schemas.openxmlformats.org/drawingml/2006/main">
                <a:graphicData uri="http://schemas.microsoft.com/office/word/2010/wordprocessingShape">
                  <wps:wsp>
                    <wps:cNvSpPr txBox="1"/>
                    <wps:spPr>
                      <a:xfrm>
                        <a:off x="0" y="0"/>
                        <a:ext cx="5464783" cy="505163"/>
                      </a:xfrm>
                      <a:prstGeom prst="rect">
                        <a:avLst/>
                      </a:prstGeom>
                      <a:noFill/>
                      <a:ln w="6350">
                        <a:noFill/>
                      </a:ln>
                    </wps:spPr>
                    <wps:txbx>
                      <w:txbxContent>
                        <w:p w14:paraId="72A16A12" w14:textId="44F38F63" w:rsidR="00D767F5" w:rsidRPr="009B38E1" w:rsidRDefault="004765BA" w:rsidP="00D767F5">
                          <w:pPr>
                            <w:pStyle w:val="Header"/>
                          </w:pPr>
                          <w:r w:rsidRPr="009B38E1">
                            <w:t xml:space="preserve">NEL4 Module 5 Live </w:t>
                          </w:r>
                          <w:r w:rsidR="00B91725" w:rsidRPr="009B38E1">
                            <w:t>e</w:t>
                          </w:r>
                          <w:r w:rsidRPr="009B38E1">
                            <w:t>vent: Learner Activity Document</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9E1200" id="_x0000_t202" coordsize="21600,21600" o:spt="202" path="m,l,21600r21600,l21600,xe">
              <v:stroke joinstyle="miter"/>
              <v:path gradientshapeok="t" o:connecttype="rect"/>
            </v:shapetype>
            <v:shape id="Text Box 13" o:spid="_x0000_s1026" type="#_x0000_t202" style="position:absolute;margin-left:49.35pt;margin-top:-9.85pt;width:430.3pt;height:39.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" filled="f" stroked="f" strokeweight=".5pt">
              <v:textbox>
                <w:txbxContent>
                  <w:p w14:paraId="72A16A12" w14:textId="44F38F63" w:rsidR="00D767F5" w:rsidRPr="009B38E1" w:rsidRDefault="004765BA" w:rsidP="00D767F5">
                    <w:pPr>
                      <w:pStyle w:val="Header"/>
                    </w:pPr>
                    <w:r w:rsidRPr="009B38E1">
                      <w:t xml:space="preserve">NEL4 Module 5 Live </w:t>
                    </w:r>
                    <w:r w:rsidR="00B91725" w:rsidRPr="009B38E1">
                      <w:t>e</w:t>
                    </w:r>
                    <w:r w:rsidRPr="009B38E1">
                      <w:t>vent: Learner Activity Document</w:t>
                    </w:r>
                  </w:p>
                </w:txbxContent>
              </v:textbox>
            </v:shape>
          </w:pict>
        </mc:Fallback>
      </mc:AlternateContent>
    </w:r>
    <w:r w:rsidR="00D767F5" w:rsidRPr="009B38E1">
      <w:rPr>
        <w:noProof/>
      </w:rPr>
      <w:drawing>
        <wp:anchor distT="0" distB="0" distL="114300" distR="114300" simplePos="0" relativeHeight="251658240" behindDoc="1" locked="0" layoutInCell="1" allowOverlap="1" wp14:anchorId="01C6828F" wp14:editId="6E592AD9">
          <wp:simplePos x="0" y="0"/>
          <wp:positionH relativeFrom="margin">
            <wp:posOffset>0</wp:posOffset>
          </wp:positionH>
          <wp:positionV relativeFrom="paragraph">
            <wp:posOffset>126365</wp:posOffset>
          </wp:positionV>
          <wp:extent cx="6804000" cy="253386"/>
          <wp:effectExtent l="0" t="0" r="3810" b="635"/>
          <wp:wrapNone/>
          <wp:docPr id="1313317078" name="Picture 11" descr="Decorative image: The Q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317078" name="Picture 11" descr="Decorative image: The QA logo"/>
                  <pic:cNvPicPr/>
                </pic:nvPicPr>
                <pic:blipFill>
                  <a:blip r:embed="rId1">
                    <a:extLst>
                      <a:ext uri="{28A0092B-C50C-407E-A947-70E740481C1C}">
                        <a14:useLocalDpi xmlns:a14="http://schemas.microsoft.com/office/drawing/2010/main" val="0"/>
                      </a:ext>
                    </a:extLst>
                  </a:blip>
                  <a:stretch>
                    <a:fillRect/>
                  </a:stretch>
                </pic:blipFill>
                <pic:spPr>
                  <a:xfrm>
                    <a:off x="0" y="0"/>
                    <a:ext cx="6804000" cy="253386"/>
                  </a:xfrm>
                  <a:prstGeom prst="rect">
                    <a:avLst/>
                  </a:prstGeom>
                </pic:spPr>
              </pic:pic>
            </a:graphicData>
          </a:graphic>
          <wp14:sizeRelH relativeFrom="margin">
            <wp14:pctWidth>0</wp14:pctWidth>
          </wp14:sizeRelH>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128D0" w14:textId="77777777" w:rsidR="0084601C" w:rsidRPr="009B38E1" w:rsidRDefault="008460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759D4"/>
    <w:multiLevelType w:val="hybridMultilevel"/>
    <w:tmpl w:val="E3A00B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8D928C8"/>
    <w:multiLevelType w:val="hybridMultilevel"/>
    <w:tmpl w:val="371A59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9843E6"/>
    <w:multiLevelType w:val="hybridMultilevel"/>
    <w:tmpl w:val="308833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FE6533"/>
    <w:multiLevelType w:val="hybridMultilevel"/>
    <w:tmpl w:val="1EF4FD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F4E59D5"/>
    <w:multiLevelType w:val="hybridMultilevel"/>
    <w:tmpl w:val="31DAF9A4"/>
    <w:lvl w:ilvl="0" w:tplc="4B127FD8">
      <w:numFmt w:val="bullet"/>
      <w:pStyle w:val="Bulletlist1"/>
      <w:lvlText w:val="•"/>
      <w:lvlJc w:val="left"/>
      <w:pPr>
        <w:ind w:left="851" w:hanging="284"/>
      </w:pPr>
      <w:rPr>
        <w:rFonts w:ascii="Figtree" w:eastAsiaTheme="minorHAnsi" w:hAnsi="Figtree"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B35A83"/>
    <w:multiLevelType w:val="hybridMultilevel"/>
    <w:tmpl w:val="AD866CF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503872"/>
    <w:multiLevelType w:val="multilevel"/>
    <w:tmpl w:val="55A03AEC"/>
    <w:styleLink w:val="CurrentList3"/>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35F52BF"/>
    <w:multiLevelType w:val="hybridMultilevel"/>
    <w:tmpl w:val="27C6198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3D21466"/>
    <w:multiLevelType w:val="hybridMultilevel"/>
    <w:tmpl w:val="71983A0C"/>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53676A0"/>
    <w:multiLevelType w:val="hybridMultilevel"/>
    <w:tmpl w:val="6592F4D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5D4087F"/>
    <w:multiLevelType w:val="hybridMultilevel"/>
    <w:tmpl w:val="825C7D56"/>
    <w:lvl w:ilvl="0" w:tplc="FFFFFFFF">
      <w:start w:val="1"/>
      <w:numFmt w:val="decimal"/>
      <w:lvlText w:val="%1."/>
      <w:lvlJc w:val="left"/>
      <w:pPr>
        <w:ind w:left="720" w:hanging="360"/>
      </w:pPr>
      <w:rPr>
        <w:rFonts w:hint="default"/>
      </w:rPr>
    </w:lvl>
    <w:lvl w:ilvl="1" w:tplc="EB722E7A">
      <w:start w:val="36"/>
      <w:numFmt w:val="bullet"/>
      <w:lvlText w:val="•"/>
      <w:lvlJc w:val="left"/>
      <w:pPr>
        <w:ind w:left="1440" w:hanging="360"/>
      </w:pPr>
      <w:rPr>
        <w:rFonts w:ascii="Montserrat" w:eastAsia="Times New Roman" w:hAnsi="Montserrat" w:cs="Times New Roman" w:hint="default"/>
        <w:w w:val="131"/>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61A185B"/>
    <w:multiLevelType w:val="hybridMultilevel"/>
    <w:tmpl w:val="260C11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190D38A0"/>
    <w:multiLevelType w:val="hybridMultilevel"/>
    <w:tmpl w:val="618227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93079D8"/>
    <w:multiLevelType w:val="hybridMultilevel"/>
    <w:tmpl w:val="3C6095D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B9F6487"/>
    <w:multiLevelType w:val="hybridMultilevel"/>
    <w:tmpl w:val="D8E2FF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C5C2B09"/>
    <w:multiLevelType w:val="multilevel"/>
    <w:tmpl w:val="3BBE4068"/>
    <w:lvl w:ilvl="0">
      <w:start w:val="1"/>
      <w:numFmt w:val="decimal"/>
      <w:lvlText w:val="%1."/>
      <w:lvlJc w:val="left"/>
      <w:pPr>
        <w:tabs>
          <w:tab w:val="num" w:pos="720"/>
        </w:tabs>
        <w:ind w:left="720" w:hanging="360"/>
      </w:pPr>
      <w:rPr>
        <w:rFonts w:ascii="Figtree" w:eastAsia="Times New Roman" w:hAnsi="Figtree"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276C24"/>
    <w:multiLevelType w:val="hybridMultilevel"/>
    <w:tmpl w:val="F176D4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03F4B26"/>
    <w:multiLevelType w:val="multilevel"/>
    <w:tmpl w:val="7F68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4B1169"/>
    <w:multiLevelType w:val="hybridMultilevel"/>
    <w:tmpl w:val="D41604A0"/>
    <w:lvl w:ilvl="0" w:tplc="D9287904">
      <w:start w:val="1"/>
      <w:numFmt w:val="decimal"/>
      <w:lvlText w:val="%1."/>
      <w:lvlJc w:val="left"/>
      <w:pPr>
        <w:ind w:left="720" w:hanging="360"/>
      </w:pPr>
      <w:rPr>
        <w:rFonts w:asciiTheme="minorHAnsi" w:hAnsiTheme="minorHAnsi" w:hint="default"/>
        <w:w w:val="131"/>
      </w:rPr>
    </w:lvl>
    <w:lvl w:ilvl="1" w:tplc="FFFFFFFF">
      <w:start w:val="36"/>
      <w:numFmt w:val="bullet"/>
      <w:lvlText w:val="•"/>
      <w:lvlJc w:val="left"/>
      <w:pPr>
        <w:ind w:left="1440" w:hanging="360"/>
      </w:pPr>
      <w:rPr>
        <w:rFonts w:ascii="Montserrat" w:eastAsia="Times New Roman" w:hAnsi="Montserrat" w:cs="Times New Roman" w:hint="default"/>
        <w:w w:val="131"/>
      </w:rPr>
    </w:lvl>
    <w:lvl w:ilvl="2" w:tplc="FFFFFFFF">
      <w:start w:val="1"/>
      <w:numFmt w:val="decimal"/>
      <w:lvlText w:val="%3."/>
      <w:lvlJc w:val="left"/>
      <w:pPr>
        <w:ind w:left="2340" w:hanging="360"/>
      </w:pPr>
      <w:rPr>
        <w:rFonts w:hint="default"/>
      </w:rPr>
    </w:lvl>
    <w:lvl w:ilvl="3" w:tplc="FFFFFFFF">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04F3923"/>
    <w:multiLevelType w:val="hybridMultilevel"/>
    <w:tmpl w:val="D8721F5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11149E1"/>
    <w:multiLevelType w:val="multilevel"/>
    <w:tmpl w:val="C86082BA"/>
    <w:styleLink w:val="CurrentList2"/>
    <w:lvl w:ilvl="0">
      <w:start w:val="1"/>
      <w:numFmt w:val="decimal"/>
      <w:lvlText w:val="%1."/>
      <w:lvlJc w:val="left"/>
      <w:pPr>
        <w:ind w:left="1080" w:hanging="720"/>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219A384F"/>
    <w:multiLevelType w:val="hybridMultilevel"/>
    <w:tmpl w:val="F88EF5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33142F6"/>
    <w:multiLevelType w:val="hybridMultilevel"/>
    <w:tmpl w:val="3E28EC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47C617C"/>
    <w:multiLevelType w:val="multilevel"/>
    <w:tmpl w:val="CE6A3BCC"/>
    <w:lvl w:ilvl="0">
      <w:start w:val="1"/>
      <w:numFmt w:val="decimal"/>
      <w:lvlText w:val="%1."/>
      <w:lvlJc w:val="left"/>
      <w:pPr>
        <w:tabs>
          <w:tab w:val="num" w:pos="720"/>
        </w:tabs>
        <w:ind w:left="720" w:hanging="360"/>
      </w:pPr>
      <w:rPr>
        <w:rFonts w:ascii="Figtree" w:eastAsia="Times New Roman" w:hAnsi="Figtree"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5C36D2F"/>
    <w:multiLevelType w:val="hybridMultilevel"/>
    <w:tmpl w:val="FCF25C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64C7895"/>
    <w:multiLevelType w:val="hybridMultilevel"/>
    <w:tmpl w:val="73CCDE8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26C51F78"/>
    <w:multiLevelType w:val="hybridMultilevel"/>
    <w:tmpl w:val="F66C4D1A"/>
    <w:lvl w:ilvl="0" w:tplc="B08EDF4C">
      <w:start w:val="1"/>
      <w:numFmt w:val="decimal"/>
      <w:lvlText w:val="%1."/>
      <w:lvlJc w:val="left"/>
      <w:pPr>
        <w:ind w:left="720" w:hanging="360"/>
      </w:pPr>
      <w:rPr>
        <w:rFonts w:ascii="Figtree" w:hAnsi="Figtree" w:cstheme="minorBidi"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27F064C0"/>
    <w:multiLevelType w:val="hybridMultilevel"/>
    <w:tmpl w:val="E258F93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28574C19"/>
    <w:multiLevelType w:val="hybridMultilevel"/>
    <w:tmpl w:val="E286D65E"/>
    <w:lvl w:ilvl="0" w:tplc="0809000F">
      <w:start w:val="1"/>
      <w:numFmt w:val="decimal"/>
      <w:lvlText w:val="%1."/>
      <w:lvlJc w:val="left"/>
      <w:pPr>
        <w:ind w:left="720" w:hanging="360"/>
      </w:pPr>
      <w:rPr>
        <w:rFonts w:hint="default"/>
        <w:w w:val="131"/>
      </w:rPr>
    </w:lvl>
    <w:lvl w:ilvl="1" w:tplc="EB722E7A">
      <w:start w:val="36"/>
      <w:numFmt w:val="bullet"/>
      <w:lvlText w:val="•"/>
      <w:lvlJc w:val="left"/>
      <w:pPr>
        <w:ind w:left="1440" w:hanging="360"/>
      </w:pPr>
      <w:rPr>
        <w:rFonts w:ascii="Montserrat" w:eastAsia="Times New Roman" w:hAnsi="Montserrat" w:cs="Times New Roman" w:hint="default"/>
        <w:w w:val="131"/>
      </w:rPr>
    </w:lvl>
    <w:lvl w:ilvl="2" w:tplc="0809000F">
      <w:start w:val="1"/>
      <w:numFmt w:val="decimal"/>
      <w:lvlText w:val="%3."/>
      <w:lvlJc w:val="left"/>
      <w:pPr>
        <w:ind w:left="720" w:hanging="360"/>
      </w:pPr>
    </w:lvl>
    <w:lvl w:ilvl="3" w:tplc="345C14E6">
      <w:start w:val="1"/>
      <w:numFmt w:val="upperLetter"/>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29B41FDF"/>
    <w:multiLevelType w:val="hybridMultilevel"/>
    <w:tmpl w:val="13EEF934"/>
    <w:lvl w:ilvl="0" w:tplc="FFFFFFFF">
      <w:start w:val="1"/>
      <w:numFmt w:val="decimal"/>
      <w:lvlText w:val="%1."/>
      <w:lvlJc w:val="left"/>
      <w:pPr>
        <w:ind w:left="720" w:hanging="360"/>
      </w:pPr>
      <w:rPr>
        <w:rFonts w:hint="default"/>
      </w:rPr>
    </w:lvl>
    <w:lvl w:ilvl="1" w:tplc="EB722E7A">
      <w:start w:val="36"/>
      <w:numFmt w:val="bullet"/>
      <w:lvlText w:val="•"/>
      <w:lvlJc w:val="left"/>
      <w:pPr>
        <w:ind w:left="1440" w:hanging="360"/>
      </w:pPr>
      <w:rPr>
        <w:rFonts w:ascii="Montserrat" w:eastAsia="Times New Roman" w:hAnsi="Montserrat" w:cs="Times New Roman" w:hint="default"/>
        <w:w w:val="131"/>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9B77BF6"/>
    <w:multiLevelType w:val="hybridMultilevel"/>
    <w:tmpl w:val="9EBC28FA"/>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2AEE2038"/>
    <w:multiLevelType w:val="hybridMultilevel"/>
    <w:tmpl w:val="7B3C3FF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AF65886"/>
    <w:multiLevelType w:val="hybridMultilevel"/>
    <w:tmpl w:val="1EF4FDF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2738D9"/>
    <w:multiLevelType w:val="hybridMultilevel"/>
    <w:tmpl w:val="45A895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2BB92281"/>
    <w:multiLevelType w:val="hybridMultilevel"/>
    <w:tmpl w:val="0442CFC8"/>
    <w:lvl w:ilvl="0" w:tplc="FFFFFFFF">
      <w:start w:val="1"/>
      <w:numFmt w:val="bullet"/>
      <w:lvlText w:val="•"/>
      <w:lvlJc w:val="left"/>
      <w:pPr>
        <w:ind w:left="720" w:hanging="360"/>
      </w:pPr>
      <w:rPr>
        <w:rFonts w:hint="default"/>
      </w:rPr>
    </w:lvl>
    <w:lvl w:ilvl="1" w:tplc="0038D734">
      <w:start w:val="1"/>
      <w:numFmt w:val="bullet"/>
      <w:lvlText w:val="•"/>
      <w:lvlJc w:val="left"/>
      <w:pPr>
        <w:ind w:left="1440" w:hanging="360"/>
      </w:pPr>
      <w:rPr>
        <w:rFonts w:ascii="Arial" w:hAnsi="Aria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BC73628"/>
    <w:multiLevelType w:val="hybridMultilevel"/>
    <w:tmpl w:val="97E23D4C"/>
    <w:lvl w:ilvl="0" w:tplc="FC700AFE">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CC36122"/>
    <w:multiLevelType w:val="hybridMultilevel"/>
    <w:tmpl w:val="495A78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E674E80"/>
    <w:multiLevelType w:val="hybridMultilevel"/>
    <w:tmpl w:val="72F46D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2EFD6A42"/>
    <w:multiLevelType w:val="hybridMultilevel"/>
    <w:tmpl w:val="7D6AF3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2F6B55D6"/>
    <w:multiLevelType w:val="hybridMultilevel"/>
    <w:tmpl w:val="7BAA890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307A6EB4"/>
    <w:multiLevelType w:val="hybridMultilevel"/>
    <w:tmpl w:val="92287B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3082253A"/>
    <w:multiLevelType w:val="hybridMultilevel"/>
    <w:tmpl w:val="A1A6E3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32314F79"/>
    <w:multiLevelType w:val="hybridMultilevel"/>
    <w:tmpl w:val="2F7C1EBE"/>
    <w:lvl w:ilvl="0" w:tplc="08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3626B28"/>
    <w:multiLevelType w:val="hybridMultilevel"/>
    <w:tmpl w:val="BD1EC8B6"/>
    <w:lvl w:ilvl="0" w:tplc="8AAC668C">
      <w:start w:val="1"/>
      <w:numFmt w:val="decimal"/>
      <w:lvlText w:val="%1."/>
      <w:lvlJc w:val="left"/>
      <w:pPr>
        <w:ind w:left="720" w:hanging="360"/>
      </w:pPr>
      <w:rPr>
        <w:rFonts w:hint="default"/>
        <w:b w:val="0"/>
        <w:bCs/>
        <w:sz w:val="24"/>
        <w:szCs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3666256C"/>
    <w:multiLevelType w:val="hybridMultilevel"/>
    <w:tmpl w:val="821E3A5C"/>
    <w:lvl w:ilvl="0" w:tplc="345C14E6">
      <w:start w:val="1"/>
      <w:numFmt w:val="upperLetter"/>
      <w:lvlText w:val="%1."/>
      <w:lvlJc w:val="left"/>
      <w:pPr>
        <w:ind w:left="720" w:hanging="360"/>
      </w:pPr>
      <w:rPr>
        <w:rFonts w:hint="default"/>
      </w:rPr>
    </w:lvl>
    <w:lvl w:ilvl="1" w:tplc="FFFFFFFF">
      <w:start w:val="36"/>
      <w:numFmt w:val="bullet"/>
      <w:lvlText w:val="•"/>
      <w:lvlJc w:val="left"/>
      <w:pPr>
        <w:ind w:left="1440" w:hanging="360"/>
      </w:pPr>
      <w:rPr>
        <w:rFonts w:ascii="Montserrat" w:eastAsia="Times New Roman" w:hAnsi="Montserrat" w:cs="Times New Roman" w:hint="default"/>
        <w:w w:val="131"/>
      </w:r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36AB7F2C"/>
    <w:multiLevelType w:val="hybridMultilevel"/>
    <w:tmpl w:val="A72CF3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36B91703"/>
    <w:multiLevelType w:val="hybridMultilevel"/>
    <w:tmpl w:val="77A212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37171CBE"/>
    <w:multiLevelType w:val="hybridMultilevel"/>
    <w:tmpl w:val="50345E8C"/>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720" w:hanging="360"/>
      </w:pPr>
      <w:rPr>
        <w:rFonts w:ascii="Symbol" w:hAnsi="Symbol" w:hint="default"/>
      </w:rPr>
    </w:lvl>
    <w:lvl w:ilvl="2" w:tplc="0809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7A91925"/>
    <w:multiLevelType w:val="multilevel"/>
    <w:tmpl w:val="40A0A4FA"/>
    <w:styleLink w:val="CurrentList1"/>
    <w:lvl w:ilvl="0">
      <w:numFmt w:val="bullet"/>
      <w:lvlText w:val="•"/>
      <w:lvlJc w:val="left"/>
      <w:pPr>
        <w:ind w:left="1080" w:hanging="720"/>
      </w:pPr>
      <w:rPr>
        <w:rFonts w:ascii="Figtree" w:eastAsiaTheme="minorHAnsi" w:hAnsi="Figtree" w:cstheme="minorBid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9" w15:restartNumberingAfterBreak="0">
    <w:nsid w:val="383E6163"/>
    <w:multiLevelType w:val="multilevel"/>
    <w:tmpl w:val="6C22C33A"/>
    <w:lvl w:ilvl="0">
      <w:start w:val="1"/>
      <w:numFmt w:val="decimal"/>
      <w:lvlText w:val="%1."/>
      <w:lvlJc w:val="left"/>
      <w:pPr>
        <w:ind w:left="1134" w:hanging="1134"/>
      </w:pPr>
      <w:rPr>
        <w:rFonts w:ascii="Figtree ExtraBold" w:hAnsi="Figtree ExtraBold" w:hint="default"/>
        <w:sz w:val="40"/>
      </w:rPr>
    </w:lvl>
    <w:lvl w:ilvl="1">
      <w:start w:val="1"/>
      <w:numFmt w:val="decimal"/>
      <w:lvlText w:val="%1.%2."/>
      <w:lvlJc w:val="left"/>
      <w:pPr>
        <w:ind w:left="1134" w:hanging="1134"/>
      </w:pPr>
      <w:rPr>
        <w:rFonts w:ascii="Figtree" w:hAnsi="Figtree" w:hint="default"/>
        <w:b/>
        <w:i w:val="0"/>
        <w:sz w:val="32"/>
      </w:rPr>
    </w:lvl>
    <w:lvl w:ilvl="2">
      <w:start w:val="1"/>
      <w:numFmt w:val="decimal"/>
      <w:lvlText w:val="%1.%2.%3."/>
      <w:lvlJc w:val="left"/>
      <w:pPr>
        <w:ind w:left="1134" w:hanging="1134"/>
      </w:pPr>
      <w:rPr>
        <w:rFonts w:ascii="Figtree" w:hAnsi="Figtree" w:hint="default"/>
        <w:b/>
        <w:i w:val="0"/>
        <w:sz w:val="28"/>
      </w:rPr>
    </w:lvl>
    <w:lvl w:ilvl="3">
      <w:start w:val="1"/>
      <w:numFmt w:val="decimal"/>
      <w:pStyle w:val="Heading4"/>
      <w:lvlText w:val="%1.%2.%3.%4."/>
      <w:lvlJc w:val="left"/>
      <w:pPr>
        <w:ind w:left="1134" w:hanging="1134"/>
      </w:pPr>
      <w:rPr>
        <w:rFonts w:ascii="Figtree" w:hAnsi="Figtree" w:hint="default"/>
        <w:b/>
        <w:i w:val="0"/>
        <w:sz w:val="24"/>
      </w:rPr>
    </w:lvl>
    <w:lvl w:ilvl="4">
      <w:start w:val="1"/>
      <w:numFmt w:val="decimal"/>
      <w:lvlText w:val="%1.%2.%3.%4.%5."/>
      <w:lvlJc w:val="left"/>
      <w:pPr>
        <w:ind w:left="1134" w:hanging="1134"/>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134" w:hanging="1134"/>
      </w:pPr>
      <w:rPr>
        <w:rFonts w:hint="default"/>
      </w:rPr>
    </w:lvl>
    <w:lvl w:ilvl="7">
      <w:start w:val="1"/>
      <w:numFmt w:val="decimal"/>
      <w:lvlText w:val="%1.%2.%3.%4.%5.%6.%7.%8."/>
      <w:lvlJc w:val="left"/>
      <w:pPr>
        <w:ind w:left="1134" w:hanging="1134"/>
      </w:pPr>
      <w:rPr>
        <w:rFonts w:hint="default"/>
      </w:rPr>
    </w:lvl>
    <w:lvl w:ilvl="8">
      <w:start w:val="1"/>
      <w:numFmt w:val="decimal"/>
      <w:lvlText w:val="%1.%2.%3.%4.%5.%6.%7.%8.%9."/>
      <w:lvlJc w:val="left"/>
      <w:pPr>
        <w:ind w:left="1134" w:hanging="1134"/>
      </w:pPr>
      <w:rPr>
        <w:rFonts w:hint="default"/>
      </w:rPr>
    </w:lvl>
  </w:abstractNum>
  <w:abstractNum w:abstractNumId="50" w15:restartNumberingAfterBreak="0">
    <w:nsid w:val="391A6156"/>
    <w:multiLevelType w:val="hybridMultilevel"/>
    <w:tmpl w:val="B5C4C8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3A3A7F42"/>
    <w:multiLevelType w:val="hybridMultilevel"/>
    <w:tmpl w:val="927660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3A7C6435"/>
    <w:multiLevelType w:val="hybridMultilevel"/>
    <w:tmpl w:val="2CECD5A8"/>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3DCC7D1D"/>
    <w:multiLevelType w:val="hybridMultilevel"/>
    <w:tmpl w:val="AC4ED3B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3FFE31D5"/>
    <w:multiLevelType w:val="hybridMultilevel"/>
    <w:tmpl w:val="32622AF2"/>
    <w:lvl w:ilvl="0" w:tplc="DC36BD80">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40425DD1"/>
    <w:multiLevelType w:val="hybridMultilevel"/>
    <w:tmpl w:val="CB66BE50"/>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1AE7408"/>
    <w:multiLevelType w:val="hybridMultilevel"/>
    <w:tmpl w:val="EA2AE6B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41B56D5A"/>
    <w:multiLevelType w:val="hybridMultilevel"/>
    <w:tmpl w:val="16FACB7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41BE55FA"/>
    <w:multiLevelType w:val="hybridMultilevel"/>
    <w:tmpl w:val="6570E85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345C14E6">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423D67EA"/>
    <w:multiLevelType w:val="multilevel"/>
    <w:tmpl w:val="852C7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2C963D4"/>
    <w:multiLevelType w:val="hybridMultilevel"/>
    <w:tmpl w:val="2348E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437519CF"/>
    <w:multiLevelType w:val="hybridMultilevel"/>
    <w:tmpl w:val="A72CF3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4387497B"/>
    <w:multiLevelType w:val="hybridMultilevel"/>
    <w:tmpl w:val="7D0A7FCC"/>
    <w:lvl w:ilvl="0" w:tplc="555C0D56">
      <w:start w:val="1"/>
      <w:numFmt w:val="bullet"/>
      <w:pStyle w:val="TableBullet"/>
      <w:lvlText w:val=""/>
      <w:lvlJc w:val="left"/>
      <w:pPr>
        <w:ind w:left="397" w:hanging="284"/>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63" w15:restartNumberingAfterBreak="0">
    <w:nsid w:val="458D637A"/>
    <w:multiLevelType w:val="hybridMultilevel"/>
    <w:tmpl w:val="151640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45E17E61"/>
    <w:multiLevelType w:val="hybridMultilevel"/>
    <w:tmpl w:val="3340AB44"/>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5" w15:restartNumberingAfterBreak="0">
    <w:nsid w:val="461B4D36"/>
    <w:multiLevelType w:val="multilevel"/>
    <w:tmpl w:val="55A03AEC"/>
    <w:styleLink w:val="CurrentList4"/>
    <w:lvl w:ilvl="0">
      <w:start w:val="1"/>
      <w:numFmt w:val="decimal"/>
      <w:lvlText w:val="%1."/>
      <w:lvlJc w:val="left"/>
      <w:pPr>
        <w:ind w:left="851" w:hanging="284"/>
      </w:pPr>
      <w:rPr>
        <w:rFonts w:hint="default"/>
      </w:rPr>
    </w:lvl>
    <w:lvl w:ilvl="1">
      <w:start w:val="1"/>
      <w:numFmt w:val="lowerLetter"/>
      <w:lvlText w:val="%2)"/>
      <w:lvlJc w:val="left"/>
      <w:pPr>
        <w:ind w:left="1656" w:hanging="576"/>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46C66181"/>
    <w:multiLevelType w:val="hybridMultilevel"/>
    <w:tmpl w:val="F7B229E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345C14E6">
      <w:start w:val="1"/>
      <w:numFmt w:val="upperLetter"/>
      <w:lvlText w:val="%3."/>
      <w:lvlJc w:val="left"/>
      <w:pPr>
        <w:ind w:left="72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8053064"/>
    <w:multiLevelType w:val="hybridMultilevel"/>
    <w:tmpl w:val="3B189A3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49267E5C"/>
    <w:multiLevelType w:val="hybridMultilevel"/>
    <w:tmpl w:val="B7328232"/>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9" w15:restartNumberingAfterBreak="0">
    <w:nsid w:val="49E51633"/>
    <w:multiLevelType w:val="hybridMultilevel"/>
    <w:tmpl w:val="F790FE4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4AA43206"/>
    <w:multiLevelType w:val="hybridMultilevel"/>
    <w:tmpl w:val="402C6880"/>
    <w:lvl w:ilvl="0" w:tplc="024A0BA6">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1" w15:restartNumberingAfterBreak="0">
    <w:nsid w:val="4D7553DB"/>
    <w:multiLevelType w:val="hybridMultilevel"/>
    <w:tmpl w:val="6592F4D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4D783BC4"/>
    <w:multiLevelType w:val="hybridMultilevel"/>
    <w:tmpl w:val="41B40598"/>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50A51E20"/>
    <w:multiLevelType w:val="hybridMultilevel"/>
    <w:tmpl w:val="E5DA7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4" w15:restartNumberingAfterBreak="0">
    <w:nsid w:val="51557663"/>
    <w:multiLevelType w:val="hybridMultilevel"/>
    <w:tmpl w:val="3238106A"/>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345C14E6">
      <w:start w:val="1"/>
      <w:numFmt w:val="upperLetter"/>
      <w:lvlText w:val="%3."/>
      <w:lvlJc w:val="left"/>
      <w:pPr>
        <w:ind w:left="72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515D2BD5"/>
    <w:multiLevelType w:val="hybridMultilevel"/>
    <w:tmpl w:val="9CCA72FE"/>
    <w:lvl w:ilvl="0" w:tplc="0BB0C04C">
      <w:start w:val="1"/>
      <w:numFmt w:val="decimal"/>
      <w:lvlText w:val="%1."/>
      <w:lvlJc w:val="left"/>
      <w:pPr>
        <w:ind w:left="720" w:hanging="360"/>
      </w:pPr>
      <w:rPr>
        <w:rFonts w:asciiTheme="minorHAnsi" w:hAnsiTheme="minorHAns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532758DD"/>
    <w:multiLevelType w:val="hybridMultilevel"/>
    <w:tmpl w:val="E89077A6"/>
    <w:lvl w:ilvl="0" w:tplc="D58CFE30">
      <w:start w:val="1"/>
      <w:numFmt w:val="decimal"/>
      <w:pStyle w:val="Numberlist"/>
      <w:suff w:val="space"/>
      <w:lvlText w:val="%1."/>
      <w:lvlJc w:val="left"/>
      <w:pPr>
        <w:ind w:left="851" w:hanging="284"/>
      </w:pPr>
      <w:rPr>
        <w:rFonts w:hint="default"/>
        <w:b w:val="0"/>
        <w:bCs w:val="0"/>
      </w:rPr>
    </w:lvl>
    <w:lvl w:ilvl="1" w:tplc="65E80172">
      <w:start w:val="1"/>
      <w:numFmt w:val="lowerLetter"/>
      <w:lvlText w:val="%2)"/>
      <w:lvlJc w:val="left"/>
      <w:pPr>
        <w:ind w:left="1656" w:hanging="576"/>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7" w15:restartNumberingAfterBreak="0">
    <w:nsid w:val="56373ADF"/>
    <w:multiLevelType w:val="multilevel"/>
    <w:tmpl w:val="0809001D"/>
    <w:styleLink w:val="CurrentList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8" w15:restartNumberingAfterBreak="0">
    <w:nsid w:val="59932810"/>
    <w:multiLevelType w:val="hybridMultilevel"/>
    <w:tmpl w:val="F2707BC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5A4F61DE"/>
    <w:multiLevelType w:val="hybridMultilevel"/>
    <w:tmpl w:val="8B34AF8E"/>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0" w15:restartNumberingAfterBreak="0">
    <w:nsid w:val="5AB77A70"/>
    <w:multiLevelType w:val="hybridMultilevel"/>
    <w:tmpl w:val="A2D43ABE"/>
    <w:lvl w:ilvl="0" w:tplc="D7C8B1C8">
      <w:start w:val="1"/>
      <w:numFmt w:val="decimal"/>
      <w:lvlText w:val="%1."/>
      <w:lvlJc w:val="left"/>
      <w:pPr>
        <w:ind w:left="720" w:hanging="360"/>
      </w:pPr>
      <w:rPr>
        <w:rFonts w:hint="default"/>
        <w:b w:val="0"/>
        <w:bCs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1" w15:restartNumberingAfterBreak="0">
    <w:nsid w:val="5B370940"/>
    <w:multiLevelType w:val="hybridMultilevel"/>
    <w:tmpl w:val="F8129336"/>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2" w15:restartNumberingAfterBreak="0">
    <w:nsid w:val="5C3F36E6"/>
    <w:multiLevelType w:val="hybridMultilevel"/>
    <w:tmpl w:val="B9B02D3C"/>
    <w:lvl w:ilvl="0" w:tplc="FC700AFE">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5C921EB6"/>
    <w:multiLevelType w:val="hybridMultilevel"/>
    <w:tmpl w:val="BD0E3DEE"/>
    <w:lvl w:ilvl="0" w:tplc="FFFFFFF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5E05403D"/>
    <w:multiLevelType w:val="hybridMultilevel"/>
    <w:tmpl w:val="042A3936"/>
    <w:lvl w:ilvl="0" w:tplc="FFFFFFFF">
      <w:start w:val="1"/>
      <w:numFmt w:val="decimal"/>
      <w:lvlText w:val="%1."/>
      <w:lvlJc w:val="left"/>
      <w:pPr>
        <w:ind w:left="720" w:hanging="360"/>
      </w:pPr>
      <w:rPr>
        <w:rFonts w:hint="default"/>
      </w:rPr>
    </w:lvl>
    <w:lvl w:ilvl="1" w:tplc="EB722E7A">
      <w:start w:val="36"/>
      <w:numFmt w:val="bullet"/>
      <w:lvlText w:val="•"/>
      <w:lvlJc w:val="left"/>
      <w:pPr>
        <w:ind w:left="1440" w:hanging="360"/>
      </w:pPr>
      <w:rPr>
        <w:rFonts w:ascii="Montserrat" w:eastAsia="Times New Roman" w:hAnsi="Montserrat" w:cs="Times New Roman" w:hint="default"/>
        <w:w w:val="131"/>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5F5D469A"/>
    <w:multiLevelType w:val="hybridMultilevel"/>
    <w:tmpl w:val="A8B4A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5FAE65CA"/>
    <w:multiLevelType w:val="hybridMultilevel"/>
    <w:tmpl w:val="6A827128"/>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7" w15:restartNumberingAfterBreak="0">
    <w:nsid w:val="609A3A2D"/>
    <w:multiLevelType w:val="hybridMultilevel"/>
    <w:tmpl w:val="3CA4E5CE"/>
    <w:lvl w:ilvl="0" w:tplc="0038D734">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8" w15:restartNumberingAfterBreak="0">
    <w:nsid w:val="617052AD"/>
    <w:multiLevelType w:val="hybridMultilevel"/>
    <w:tmpl w:val="02667196"/>
    <w:lvl w:ilvl="0" w:tplc="FC700AFE">
      <w:start w:val="1"/>
      <w:numFmt w:val="bullet"/>
      <w:lvlText w:val="•"/>
      <w:lvlJc w:val="left"/>
      <w:pPr>
        <w:ind w:left="1440" w:hanging="360"/>
      </w:pPr>
      <w:rPr>
        <w:rFont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89" w15:restartNumberingAfterBreak="0">
    <w:nsid w:val="65512B8F"/>
    <w:multiLevelType w:val="multilevel"/>
    <w:tmpl w:val="B43C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5AC4350"/>
    <w:multiLevelType w:val="hybridMultilevel"/>
    <w:tmpl w:val="3B661F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645362B"/>
    <w:multiLevelType w:val="hybridMultilevel"/>
    <w:tmpl w:val="58E01850"/>
    <w:lvl w:ilvl="0" w:tplc="114CD6FE">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2" w15:restartNumberingAfterBreak="0">
    <w:nsid w:val="66905F57"/>
    <w:multiLevelType w:val="hybridMultilevel"/>
    <w:tmpl w:val="39281CD0"/>
    <w:lvl w:ilvl="0" w:tplc="345C14E6">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BFE8CF78">
      <w:start w:val="1"/>
      <w:numFmt w:val="upperLetter"/>
      <w:lvlText w:val="%3."/>
      <w:lvlJc w:val="right"/>
      <w:pPr>
        <w:ind w:left="2160" w:hanging="180"/>
      </w:pPr>
      <w:rPr>
        <w:rFonts w:asciiTheme="minorHAnsi" w:eastAsiaTheme="minorHAnsi" w:hAnsiTheme="minorHAnsi" w:cstheme="minorBidi"/>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3" w15:restartNumberingAfterBreak="0">
    <w:nsid w:val="699D6EE1"/>
    <w:multiLevelType w:val="hybridMultilevel"/>
    <w:tmpl w:val="F7F28B96"/>
    <w:lvl w:ilvl="0" w:tplc="57B2C270">
      <w:start w:val="1"/>
      <w:numFmt w:val="decimal"/>
      <w:lvlText w:val="%1."/>
      <w:lvlJc w:val="left"/>
      <w:pPr>
        <w:ind w:left="720" w:hanging="360"/>
      </w:pPr>
      <w:rPr>
        <w:rFonts w:eastAsia="Times New Roman" w:cs="Times New Roman" w:hint="default"/>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6AB56D92"/>
    <w:multiLevelType w:val="hybridMultilevel"/>
    <w:tmpl w:val="8D766978"/>
    <w:lvl w:ilvl="0" w:tplc="0809000F">
      <w:start w:val="1"/>
      <w:numFmt w:val="decimal"/>
      <w:lvlText w:val="%1."/>
      <w:lvlJc w:val="left"/>
      <w:pPr>
        <w:ind w:left="720" w:hanging="360"/>
      </w:pPr>
      <w:rPr>
        <w:rFonts w:hint="default"/>
      </w:rPr>
    </w:lvl>
    <w:lvl w:ilvl="1" w:tplc="FC700AFE">
      <w:start w:val="1"/>
      <w:numFmt w:val="bullet"/>
      <w:lvlText w:val="•"/>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5" w15:restartNumberingAfterBreak="0">
    <w:nsid w:val="6C0420DC"/>
    <w:multiLevelType w:val="hybridMultilevel"/>
    <w:tmpl w:val="948C6656"/>
    <w:lvl w:ilvl="0" w:tplc="08090001">
      <w:start w:val="1"/>
      <w:numFmt w:val="bullet"/>
      <w:lvlText w:val=""/>
      <w:lvlJc w:val="left"/>
      <w:pPr>
        <w:ind w:left="1440" w:hanging="360"/>
      </w:pPr>
      <w:rPr>
        <w:rFonts w:ascii="Symbol" w:hAnsi="Symbol" w:hint="default"/>
      </w:r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96" w15:restartNumberingAfterBreak="0">
    <w:nsid w:val="6CE303FA"/>
    <w:multiLevelType w:val="multilevel"/>
    <w:tmpl w:val="83A4A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CE96FE0"/>
    <w:multiLevelType w:val="hybridMultilevel"/>
    <w:tmpl w:val="96F48B3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6D4D65B0"/>
    <w:multiLevelType w:val="hybridMultilevel"/>
    <w:tmpl w:val="E69EE696"/>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start w:val="1"/>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9" w15:restartNumberingAfterBreak="0">
    <w:nsid w:val="709023F6"/>
    <w:multiLevelType w:val="hybridMultilevel"/>
    <w:tmpl w:val="BDE818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0" w15:restartNumberingAfterBreak="0">
    <w:nsid w:val="720B6FBB"/>
    <w:multiLevelType w:val="hybridMultilevel"/>
    <w:tmpl w:val="3E2C7A50"/>
    <w:lvl w:ilvl="0" w:tplc="FC700AFE">
      <w:start w:val="1"/>
      <w:numFmt w:val="bullet"/>
      <w:lvlText w:val="•"/>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1" w15:restartNumberingAfterBreak="0">
    <w:nsid w:val="73EF69A2"/>
    <w:multiLevelType w:val="hybridMultilevel"/>
    <w:tmpl w:val="EED2990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44F5B60"/>
    <w:multiLevelType w:val="hybridMultilevel"/>
    <w:tmpl w:val="8C9A6A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3" w15:restartNumberingAfterBreak="0">
    <w:nsid w:val="75133C2D"/>
    <w:multiLevelType w:val="hybridMultilevel"/>
    <w:tmpl w:val="88F6D31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56A291F"/>
    <w:multiLevelType w:val="hybridMultilevel"/>
    <w:tmpl w:val="A72CF36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5" w15:restartNumberingAfterBreak="0">
    <w:nsid w:val="75BA3084"/>
    <w:multiLevelType w:val="hybridMultilevel"/>
    <w:tmpl w:val="D0E434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5E34A92"/>
    <w:multiLevelType w:val="multilevel"/>
    <w:tmpl w:val="9F808E3C"/>
    <w:lvl w:ilvl="0">
      <w:start w:val="1"/>
      <w:numFmt w:val="decimal"/>
      <w:lvlText w:val="%1)"/>
      <w:lvlJc w:val="left"/>
      <w:pPr>
        <w:ind w:left="1134" w:hanging="360"/>
      </w:pPr>
      <w:rPr>
        <w:rFonts w:hint="default"/>
      </w:rPr>
    </w:lvl>
    <w:lvl w:ilvl="1">
      <w:start w:val="1"/>
      <w:numFmt w:val="lowerLetter"/>
      <w:pStyle w:val="Letterlist"/>
      <w:lvlText w:val="%2)"/>
      <w:lvlJc w:val="left"/>
      <w:pPr>
        <w:ind w:left="1701" w:hanging="397"/>
      </w:pPr>
      <w:rPr>
        <w:rFonts w:hint="default"/>
      </w:rPr>
    </w:lvl>
    <w:lvl w:ilvl="2">
      <w:start w:val="1"/>
      <w:numFmt w:val="lowerRoman"/>
      <w:lvlText w:val="%3)"/>
      <w:lvlJc w:val="left"/>
      <w:pPr>
        <w:ind w:left="1854" w:hanging="360"/>
      </w:pPr>
      <w:rPr>
        <w:rFonts w:hint="default"/>
      </w:rPr>
    </w:lvl>
    <w:lvl w:ilvl="3">
      <w:start w:val="1"/>
      <w:numFmt w:val="decimal"/>
      <w:lvlText w:val="(%4)"/>
      <w:lvlJc w:val="left"/>
      <w:pPr>
        <w:ind w:left="2214" w:hanging="360"/>
      </w:pPr>
      <w:rPr>
        <w:rFonts w:hint="default"/>
      </w:rPr>
    </w:lvl>
    <w:lvl w:ilvl="4">
      <w:start w:val="1"/>
      <w:numFmt w:val="lowerLetter"/>
      <w:lvlText w:val="(%5)"/>
      <w:lvlJc w:val="left"/>
      <w:pPr>
        <w:ind w:left="2574" w:hanging="360"/>
      </w:pPr>
      <w:rPr>
        <w:rFonts w:hint="default"/>
      </w:rPr>
    </w:lvl>
    <w:lvl w:ilvl="5">
      <w:start w:val="1"/>
      <w:numFmt w:val="lowerRoman"/>
      <w:lvlText w:val="(%6)"/>
      <w:lvlJc w:val="left"/>
      <w:pPr>
        <w:ind w:left="2934" w:hanging="360"/>
      </w:pPr>
      <w:rPr>
        <w:rFonts w:hint="default"/>
      </w:rPr>
    </w:lvl>
    <w:lvl w:ilvl="6">
      <w:start w:val="1"/>
      <w:numFmt w:val="decimal"/>
      <w:lvlText w:val="%7."/>
      <w:lvlJc w:val="left"/>
      <w:pPr>
        <w:ind w:left="3294" w:hanging="360"/>
      </w:pPr>
      <w:rPr>
        <w:rFonts w:hint="default"/>
      </w:rPr>
    </w:lvl>
    <w:lvl w:ilvl="7">
      <w:start w:val="1"/>
      <w:numFmt w:val="lowerLetter"/>
      <w:lvlText w:val="%8."/>
      <w:lvlJc w:val="left"/>
      <w:pPr>
        <w:ind w:left="3654" w:hanging="360"/>
      </w:pPr>
      <w:rPr>
        <w:rFonts w:hint="default"/>
      </w:rPr>
    </w:lvl>
    <w:lvl w:ilvl="8">
      <w:start w:val="1"/>
      <w:numFmt w:val="lowerRoman"/>
      <w:lvlText w:val="%9."/>
      <w:lvlJc w:val="left"/>
      <w:pPr>
        <w:ind w:left="4014" w:hanging="360"/>
      </w:pPr>
      <w:rPr>
        <w:rFonts w:hint="default"/>
      </w:rPr>
    </w:lvl>
  </w:abstractNum>
  <w:abstractNum w:abstractNumId="107" w15:restartNumberingAfterBreak="0">
    <w:nsid w:val="7651631E"/>
    <w:multiLevelType w:val="hybridMultilevel"/>
    <w:tmpl w:val="675E146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8" w15:restartNumberingAfterBreak="0">
    <w:nsid w:val="775974D9"/>
    <w:multiLevelType w:val="hybridMultilevel"/>
    <w:tmpl w:val="EB80315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9" w15:restartNumberingAfterBreak="0">
    <w:nsid w:val="7A0D1927"/>
    <w:multiLevelType w:val="multilevel"/>
    <w:tmpl w:val="4BE64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1D7A89"/>
    <w:multiLevelType w:val="hybridMultilevel"/>
    <w:tmpl w:val="39BA0D9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1" w15:restartNumberingAfterBreak="0">
    <w:nsid w:val="7A2359E4"/>
    <w:multiLevelType w:val="hybridMultilevel"/>
    <w:tmpl w:val="D9484F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2" w15:restartNumberingAfterBreak="0">
    <w:nsid w:val="7A71131E"/>
    <w:multiLevelType w:val="hybridMultilevel"/>
    <w:tmpl w:val="39142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DB973E5"/>
    <w:multiLevelType w:val="hybridMultilevel"/>
    <w:tmpl w:val="D7F6A6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4" w15:restartNumberingAfterBreak="0">
    <w:nsid w:val="7E9F707D"/>
    <w:multiLevelType w:val="hybridMultilevel"/>
    <w:tmpl w:val="27E60FD0"/>
    <w:lvl w:ilvl="0" w:tplc="0DCC9846">
      <w:start w:val="1"/>
      <w:numFmt w:val="decimal"/>
      <w:lvlText w:val="%1."/>
      <w:lvlJc w:val="left"/>
      <w:pPr>
        <w:ind w:left="720" w:hanging="360"/>
      </w:pPr>
      <w:rPr>
        <w:rFonts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5" w15:restartNumberingAfterBreak="0">
    <w:nsid w:val="7F9E284A"/>
    <w:multiLevelType w:val="hybridMultilevel"/>
    <w:tmpl w:val="65BAFB1C"/>
    <w:lvl w:ilvl="0" w:tplc="9F56238C">
      <w:start w:val="1"/>
      <w:numFmt w:val="decimal"/>
      <w:lvlText w:val="%1."/>
      <w:lvlJc w:val="left"/>
      <w:pPr>
        <w:ind w:left="720" w:hanging="360"/>
      </w:pPr>
      <w:rPr>
        <w:rFonts w:asciiTheme="minorHAnsi" w:hAnsiTheme="minorHAnsi"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775049767">
    <w:abstractNumId w:val="49"/>
  </w:num>
  <w:num w:numId="2" w16cid:durableId="37897106">
    <w:abstractNumId w:val="4"/>
  </w:num>
  <w:num w:numId="3" w16cid:durableId="1509756976">
    <w:abstractNumId w:val="76"/>
  </w:num>
  <w:num w:numId="4" w16cid:durableId="1589922319">
    <w:abstractNumId w:val="62"/>
  </w:num>
  <w:num w:numId="5" w16cid:durableId="1693529811">
    <w:abstractNumId w:val="106"/>
  </w:num>
  <w:num w:numId="6" w16cid:durableId="1663772690">
    <w:abstractNumId w:val="48"/>
  </w:num>
  <w:num w:numId="7" w16cid:durableId="112597264">
    <w:abstractNumId w:val="20"/>
  </w:num>
  <w:num w:numId="8" w16cid:durableId="714547675">
    <w:abstractNumId w:val="6"/>
  </w:num>
  <w:num w:numId="9" w16cid:durableId="1528326635">
    <w:abstractNumId w:val="65"/>
  </w:num>
  <w:num w:numId="10" w16cid:durableId="996686339">
    <w:abstractNumId w:val="77"/>
  </w:num>
  <w:num w:numId="11" w16cid:durableId="1313369256">
    <w:abstractNumId w:val="59"/>
  </w:num>
  <w:num w:numId="12" w16cid:durableId="762578853">
    <w:abstractNumId w:val="113"/>
  </w:num>
  <w:num w:numId="13" w16cid:durableId="326596991">
    <w:abstractNumId w:val="63"/>
  </w:num>
  <w:num w:numId="14" w16cid:durableId="256524206">
    <w:abstractNumId w:val="24"/>
  </w:num>
  <w:num w:numId="15" w16cid:durableId="1763211712">
    <w:abstractNumId w:val="109"/>
  </w:num>
  <w:num w:numId="16" w16cid:durableId="799760467">
    <w:abstractNumId w:val="15"/>
  </w:num>
  <w:num w:numId="17" w16cid:durableId="1721981012">
    <w:abstractNumId w:val="50"/>
  </w:num>
  <w:num w:numId="18" w16cid:durableId="1657420912">
    <w:abstractNumId w:val="89"/>
  </w:num>
  <w:num w:numId="19" w16cid:durableId="2103989115">
    <w:abstractNumId w:val="23"/>
  </w:num>
  <w:num w:numId="20" w16cid:durableId="213464113">
    <w:abstractNumId w:val="112"/>
  </w:num>
  <w:num w:numId="21" w16cid:durableId="1475103950">
    <w:abstractNumId w:val="46"/>
  </w:num>
  <w:num w:numId="22" w16cid:durableId="425611068">
    <w:abstractNumId w:val="102"/>
  </w:num>
  <w:num w:numId="23" w16cid:durableId="445005693">
    <w:abstractNumId w:val="19"/>
  </w:num>
  <w:num w:numId="24" w16cid:durableId="2066903884">
    <w:abstractNumId w:val="78"/>
  </w:num>
  <w:num w:numId="25" w16cid:durableId="1722167692">
    <w:abstractNumId w:val="33"/>
  </w:num>
  <w:num w:numId="26" w16cid:durableId="2051411796">
    <w:abstractNumId w:val="80"/>
  </w:num>
  <w:num w:numId="27" w16cid:durableId="1746951320">
    <w:abstractNumId w:val="53"/>
  </w:num>
  <w:num w:numId="28" w16cid:durableId="58022452">
    <w:abstractNumId w:val="17"/>
  </w:num>
  <w:num w:numId="29" w16cid:durableId="1185751119">
    <w:abstractNumId w:val="96"/>
  </w:num>
  <w:num w:numId="30" w16cid:durableId="144710597">
    <w:abstractNumId w:val="3"/>
  </w:num>
  <w:num w:numId="31" w16cid:durableId="967317204">
    <w:abstractNumId w:val="110"/>
  </w:num>
  <w:num w:numId="32" w16cid:durableId="1564488836">
    <w:abstractNumId w:val="9"/>
  </w:num>
  <w:num w:numId="33" w16cid:durableId="1515068298">
    <w:abstractNumId w:val="93"/>
  </w:num>
  <w:num w:numId="34" w16cid:durableId="2137095275">
    <w:abstractNumId w:val="14"/>
  </w:num>
  <w:num w:numId="35" w16cid:durableId="2130975385">
    <w:abstractNumId w:val="86"/>
  </w:num>
  <w:num w:numId="36" w16cid:durableId="1043023161">
    <w:abstractNumId w:val="90"/>
  </w:num>
  <w:num w:numId="37" w16cid:durableId="1969891917">
    <w:abstractNumId w:val="11"/>
  </w:num>
  <w:num w:numId="38" w16cid:durableId="1483543426">
    <w:abstractNumId w:val="43"/>
  </w:num>
  <w:num w:numId="39" w16cid:durableId="1503617224">
    <w:abstractNumId w:val="37"/>
  </w:num>
  <w:num w:numId="40" w16cid:durableId="527910691">
    <w:abstractNumId w:val="26"/>
  </w:num>
  <w:num w:numId="41" w16cid:durableId="1837921761">
    <w:abstractNumId w:val="5"/>
  </w:num>
  <w:num w:numId="42" w16cid:durableId="521282542">
    <w:abstractNumId w:val="2"/>
  </w:num>
  <w:num w:numId="43" w16cid:durableId="1869220535">
    <w:abstractNumId w:val="67"/>
  </w:num>
  <w:num w:numId="44" w16cid:durableId="622079825">
    <w:abstractNumId w:val="105"/>
  </w:num>
  <w:num w:numId="45" w16cid:durableId="388958463">
    <w:abstractNumId w:val="40"/>
  </w:num>
  <w:num w:numId="46" w16cid:durableId="1615136308">
    <w:abstractNumId w:val="36"/>
  </w:num>
  <w:num w:numId="47" w16cid:durableId="82578573">
    <w:abstractNumId w:val="12"/>
  </w:num>
  <w:num w:numId="48" w16cid:durableId="1457026553">
    <w:abstractNumId w:val="7"/>
  </w:num>
  <w:num w:numId="49" w16cid:durableId="716008768">
    <w:abstractNumId w:val="91"/>
  </w:num>
  <w:num w:numId="50" w16cid:durableId="1816332308">
    <w:abstractNumId w:val="94"/>
  </w:num>
  <w:num w:numId="51" w16cid:durableId="1644116957">
    <w:abstractNumId w:val="82"/>
  </w:num>
  <w:num w:numId="52" w16cid:durableId="308831890">
    <w:abstractNumId w:val="38"/>
  </w:num>
  <w:num w:numId="53" w16cid:durableId="1132864133">
    <w:abstractNumId w:val="99"/>
  </w:num>
  <w:num w:numId="54" w16cid:durableId="520358911">
    <w:abstractNumId w:val="100"/>
  </w:num>
  <w:num w:numId="55" w16cid:durableId="150029834">
    <w:abstractNumId w:val="39"/>
  </w:num>
  <w:num w:numId="56" w16cid:durableId="1965503788">
    <w:abstractNumId w:val="16"/>
  </w:num>
  <w:num w:numId="57" w16cid:durableId="1563100910">
    <w:abstractNumId w:val="108"/>
  </w:num>
  <w:num w:numId="58" w16cid:durableId="1680161317">
    <w:abstractNumId w:val="88"/>
  </w:num>
  <w:num w:numId="59" w16cid:durableId="1721972793">
    <w:abstractNumId w:val="35"/>
  </w:num>
  <w:num w:numId="60" w16cid:durableId="1363362404">
    <w:abstractNumId w:val="41"/>
  </w:num>
  <w:num w:numId="61" w16cid:durableId="1741750868">
    <w:abstractNumId w:val="34"/>
  </w:num>
  <w:num w:numId="62" w16cid:durableId="1681735622">
    <w:abstractNumId w:val="87"/>
  </w:num>
  <w:num w:numId="63" w16cid:durableId="807865863">
    <w:abstractNumId w:val="68"/>
  </w:num>
  <w:num w:numId="64" w16cid:durableId="1456563596">
    <w:abstractNumId w:val="29"/>
  </w:num>
  <w:num w:numId="65" w16cid:durableId="695086404">
    <w:abstractNumId w:val="10"/>
  </w:num>
  <w:num w:numId="66" w16cid:durableId="1447576369">
    <w:abstractNumId w:val="57"/>
  </w:num>
  <w:num w:numId="67" w16cid:durableId="879705845">
    <w:abstractNumId w:val="84"/>
  </w:num>
  <w:num w:numId="68" w16cid:durableId="282467932">
    <w:abstractNumId w:val="28"/>
  </w:num>
  <w:num w:numId="69" w16cid:durableId="878008191">
    <w:abstractNumId w:val="75"/>
  </w:num>
  <w:num w:numId="70" w16cid:durableId="640380892">
    <w:abstractNumId w:val="13"/>
  </w:num>
  <w:num w:numId="71" w16cid:durableId="1491211235">
    <w:abstractNumId w:val="32"/>
  </w:num>
  <w:num w:numId="72" w16cid:durableId="1545747704">
    <w:abstractNumId w:val="31"/>
  </w:num>
  <w:num w:numId="73" w16cid:durableId="351566890">
    <w:abstractNumId w:val="56"/>
  </w:num>
  <w:num w:numId="74" w16cid:durableId="209535273">
    <w:abstractNumId w:val="103"/>
  </w:num>
  <w:num w:numId="75" w16cid:durableId="855076175">
    <w:abstractNumId w:val="97"/>
  </w:num>
  <w:num w:numId="76" w16cid:durableId="1684433886">
    <w:abstractNumId w:val="69"/>
  </w:num>
  <w:num w:numId="77" w16cid:durableId="1050114732">
    <w:abstractNumId w:val="101"/>
  </w:num>
  <w:num w:numId="78" w16cid:durableId="962266961">
    <w:abstractNumId w:val="81"/>
  </w:num>
  <w:num w:numId="79" w16cid:durableId="2003703379">
    <w:abstractNumId w:val="8"/>
  </w:num>
  <w:num w:numId="80" w16cid:durableId="260383096">
    <w:abstractNumId w:val="25"/>
  </w:num>
  <w:num w:numId="81" w16cid:durableId="1288854123">
    <w:abstractNumId w:val="71"/>
  </w:num>
  <w:num w:numId="82" w16cid:durableId="1779524435">
    <w:abstractNumId w:val="51"/>
  </w:num>
  <w:num w:numId="83" w16cid:durableId="232935177">
    <w:abstractNumId w:val="18"/>
  </w:num>
  <w:num w:numId="84" w16cid:durableId="1047726980">
    <w:abstractNumId w:val="1"/>
  </w:num>
  <w:num w:numId="85" w16cid:durableId="212623277">
    <w:abstractNumId w:val="30"/>
  </w:num>
  <w:num w:numId="86" w16cid:durableId="1241141137">
    <w:abstractNumId w:val="44"/>
  </w:num>
  <w:num w:numId="87" w16cid:durableId="1500150514">
    <w:abstractNumId w:val="92"/>
  </w:num>
  <w:num w:numId="88" w16cid:durableId="457340670">
    <w:abstractNumId w:val="58"/>
  </w:num>
  <w:num w:numId="89" w16cid:durableId="1647510183">
    <w:abstractNumId w:val="66"/>
  </w:num>
  <w:num w:numId="90" w16cid:durableId="2099978055">
    <w:abstractNumId w:val="74"/>
  </w:num>
  <w:num w:numId="91" w16cid:durableId="1807619418">
    <w:abstractNumId w:val="79"/>
  </w:num>
  <w:num w:numId="92" w16cid:durableId="374700016">
    <w:abstractNumId w:val="111"/>
  </w:num>
  <w:num w:numId="93" w16cid:durableId="1500388099">
    <w:abstractNumId w:val="114"/>
  </w:num>
  <w:num w:numId="94" w16cid:durableId="302010324">
    <w:abstractNumId w:val="70"/>
  </w:num>
  <w:num w:numId="95" w16cid:durableId="1155729746">
    <w:abstractNumId w:val="72"/>
  </w:num>
  <w:num w:numId="96" w16cid:durableId="1611234494">
    <w:abstractNumId w:val="64"/>
  </w:num>
  <w:num w:numId="97" w16cid:durableId="1875341841">
    <w:abstractNumId w:val="55"/>
  </w:num>
  <w:num w:numId="98" w16cid:durableId="1308437381">
    <w:abstractNumId w:val="52"/>
  </w:num>
  <w:num w:numId="99" w16cid:durableId="2098090437">
    <w:abstractNumId w:val="107"/>
  </w:num>
  <w:num w:numId="100" w16cid:durableId="2078630514">
    <w:abstractNumId w:val="0"/>
  </w:num>
  <w:num w:numId="101" w16cid:durableId="763187203">
    <w:abstractNumId w:val="60"/>
  </w:num>
  <w:num w:numId="102" w16cid:durableId="1072434548">
    <w:abstractNumId w:val="85"/>
  </w:num>
  <w:num w:numId="103" w16cid:durableId="1085299226">
    <w:abstractNumId w:val="104"/>
  </w:num>
  <w:num w:numId="104" w16cid:durableId="2083065399">
    <w:abstractNumId w:val="45"/>
  </w:num>
  <w:num w:numId="105" w16cid:durableId="1539511652">
    <w:abstractNumId w:val="61"/>
  </w:num>
  <w:num w:numId="106" w16cid:durableId="2124693046">
    <w:abstractNumId w:val="83"/>
  </w:num>
  <w:num w:numId="107" w16cid:durableId="1633708073">
    <w:abstractNumId w:val="95"/>
  </w:num>
  <w:num w:numId="108" w16cid:durableId="1809780622">
    <w:abstractNumId w:val="98"/>
  </w:num>
  <w:num w:numId="109" w16cid:durableId="1428576592">
    <w:abstractNumId w:val="47"/>
  </w:num>
  <w:num w:numId="110" w16cid:durableId="333533500">
    <w:abstractNumId w:val="27"/>
  </w:num>
  <w:num w:numId="111" w16cid:durableId="1261715492">
    <w:abstractNumId w:val="115"/>
  </w:num>
  <w:num w:numId="112" w16cid:durableId="205029041">
    <w:abstractNumId w:val="42"/>
  </w:num>
  <w:num w:numId="113" w16cid:durableId="1903439172">
    <w:abstractNumId w:val="54"/>
  </w:num>
  <w:num w:numId="114" w16cid:durableId="780537171">
    <w:abstractNumId w:val="73"/>
  </w:num>
  <w:num w:numId="115" w16cid:durableId="1820226504">
    <w:abstractNumId w:val="22"/>
  </w:num>
  <w:num w:numId="116" w16cid:durableId="872034647">
    <w:abstractNumId w:val="21"/>
  </w:num>
  <w:num w:numId="117" w16cid:durableId="2132818982">
    <w:abstractNumId w:val="76"/>
    <w:lvlOverride w:ilvl="0">
      <w:startOverride w:val="1"/>
    </w:lvlOverride>
  </w:num>
  <w:num w:numId="118" w16cid:durableId="606428954">
    <w:abstractNumId w:val="76"/>
    <w:lvlOverride w:ilvl="0">
      <w:startOverride w:val="1"/>
    </w:lvlOverride>
  </w:num>
  <w:num w:numId="119" w16cid:durableId="1570963648">
    <w:abstractNumId w:val="76"/>
    <w:lvlOverride w:ilvl="0">
      <w:startOverride w:val="1"/>
    </w:lvlOverride>
  </w:num>
  <w:num w:numId="120" w16cid:durableId="1021589665">
    <w:abstractNumId w:val="76"/>
    <w:lvlOverride w:ilvl="0">
      <w:startOverride w:val="1"/>
    </w:lvlOverride>
  </w:num>
  <w:num w:numId="121" w16cid:durableId="2040542655">
    <w:abstractNumId w:val="76"/>
    <w:lvlOverride w:ilvl="0">
      <w:startOverride w:val="1"/>
    </w:lvlOverride>
  </w:num>
  <w:num w:numId="122" w16cid:durableId="1538466196">
    <w:abstractNumId w:val="76"/>
    <w:lvlOverride w:ilvl="0">
      <w:startOverride w:val="1"/>
    </w:lvlOverride>
  </w:num>
  <w:num w:numId="123" w16cid:durableId="1479959218">
    <w:abstractNumId w:val="76"/>
    <w:lvlOverride w:ilvl="0">
      <w:startOverride w:val="1"/>
    </w:lvlOverride>
  </w:num>
  <w:num w:numId="124" w16cid:durableId="138622236">
    <w:abstractNumId w:val="76"/>
    <w:lvlOverride w:ilvl="0">
      <w:startOverride w:val="1"/>
    </w:lvlOverride>
  </w:num>
  <w:num w:numId="125" w16cid:durableId="1391735519">
    <w:abstractNumId w:val="76"/>
    <w:lvlOverride w:ilvl="0">
      <w:startOverride w:val="1"/>
    </w:lvlOverride>
  </w:num>
  <w:num w:numId="126" w16cid:durableId="313996260">
    <w:abstractNumId w:val="76"/>
    <w:lvlOverride w:ilvl="0">
      <w:startOverride w:val="1"/>
    </w:lvlOverride>
  </w:num>
  <w:num w:numId="127" w16cid:durableId="635525805">
    <w:abstractNumId w:val="76"/>
    <w:lvlOverride w:ilvl="0">
      <w:startOverride w:val="1"/>
    </w:lvlOverride>
  </w:num>
  <w:num w:numId="128" w16cid:durableId="412052937">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 w16cid:durableId="118201236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 w16cid:durableId="52135952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198092012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49495955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 w16cid:durableId="2091810537">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2042396520">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13691631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805537650">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 w16cid:durableId="60837156">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 w16cid:durableId="79124536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 w16cid:durableId="20703140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 w16cid:durableId="1705329695">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 w16cid:durableId="638732990">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334800348">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 w16cid:durableId="147174532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 w16cid:durableId="77772422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921058339">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1252087900">
    <w:abstractNumId w:val="76"/>
    <w:lvlOverride w:ilvl="0">
      <w:startOverride w:val="1"/>
    </w:lvlOverride>
  </w:num>
  <w:num w:numId="147" w16cid:durableId="793526913">
    <w:abstractNumId w:val="76"/>
    <w:lvlOverride w:ilvl="0">
      <w:startOverride w:val="1"/>
    </w:lvlOverride>
  </w:num>
  <w:num w:numId="148" w16cid:durableId="2074110332">
    <w:abstractNumId w:val="76"/>
    <w:lvlOverride w:ilvl="0">
      <w:startOverride w:val="1"/>
    </w:lvlOverride>
  </w:num>
  <w:num w:numId="149" w16cid:durableId="1466660885">
    <w:abstractNumId w:val="76"/>
    <w:lvlOverride w:ilvl="0">
      <w:startOverride w:val="1"/>
    </w:lvlOverride>
  </w:num>
  <w:num w:numId="150" w16cid:durableId="1602831557">
    <w:abstractNumId w:val="76"/>
    <w:lvlOverride w:ilvl="0">
      <w:startOverride w:val="1"/>
    </w:lvlOverride>
  </w:num>
  <w:num w:numId="151" w16cid:durableId="1578320553">
    <w:abstractNumId w:val="76"/>
    <w:lvlOverride w:ilvl="0">
      <w:startOverride w:val="1"/>
    </w:lvlOverride>
  </w:num>
  <w:num w:numId="152" w16cid:durableId="719482266">
    <w:abstractNumId w:val="76"/>
    <w:lvlOverride w:ilvl="0">
      <w:startOverride w:val="1"/>
    </w:lvlOverride>
  </w:num>
  <w:num w:numId="153" w16cid:durableId="572470829">
    <w:abstractNumId w:val="76"/>
    <w:lvlOverride w:ilvl="0">
      <w:startOverride w:val="1"/>
    </w:lvlOverride>
  </w:num>
  <w:num w:numId="154" w16cid:durableId="201987700">
    <w:abstractNumId w:val="76"/>
    <w:lvlOverride w:ilvl="0">
      <w:startOverride w:val="1"/>
    </w:lvlOverride>
  </w:num>
  <w:num w:numId="155" w16cid:durableId="458643661">
    <w:abstractNumId w:val="76"/>
    <w:lvlOverride w:ilvl="0">
      <w:startOverride w:val="1"/>
    </w:lvlOverride>
  </w:num>
  <w:num w:numId="156" w16cid:durableId="1803813888">
    <w:abstractNumId w:val="76"/>
    <w:lvlOverride w:ilvl="0">
      <w:startOverride w:val="1"/>
    </w:lvlOverride>
  </w:num>
  <w:num w:numId="157" w16cid:durableId="1041898986">
    <w:abstractNumId w:val="76"/>
    <w:lvlOverride w:ilvl="0">
      <w:startOverride w:val="1"/>
    </w:lvlOverride>
  </w:num>
  <w:num w:numId="158" w16cid:durableId="406659082">
    <w:abstractNumId w:val="76"/>
    <w:lvlOverride w:ilvl="0">
      <w:startOverride w:val="1"/>
    </w:lvlOverride>
  </w:num>
  <w:num w:numId="159" w16cid:durableId="1230382982">
    <w:abstractNumId w:val="76"/>
    <w:lvlOverride w:ilvl="0">
      <w:startOverride w:val="1"/>
    </w:lvlOverride>
  </w:num>
  <w:num w:numId="160" w16cid:durableId="961379119">
    <w:abstractNumId w:val="76"/>
    <w:lvlOverride w:ilvl="0">
      <w:startOverride w:val="1"/>
    </w:lvlOverride>
  </w:num>
  <w:num w:numId="161" w16cid:durableId="1723596832">
    <w:abstractNumId w:val="76"/>
    <w:lvlOverride w:ilvl="0">
      <w:startOverride w:val="1"/>
    </w:lvlOverride>
  </w:num>
  <w:num w:numId="162" w16cid:durableId="1158574336">
    <w:abstractNumId w:val="76"/>
    <w:lvlOverride w:ilvl="0">
      <w:startOverride w:val="1"/>
    </w:lvlOverride>
  </w:num>
  <w:num w:numId="163" w16cid:durableId="2067142518">
    <w:abstractNumId w:val="76"/>
    <w:lvlOverride w:ilvl="0">
      <w:startOverride w:val="1"/>
    </w:lvlOverride>
  </w:num>
  <w:num w:numId="164" w16cid:durableId="396175490">
    <w:abstractNumId w:val="76"/>
    <w:lvlOverride w:ilvl="0">
      <w:startOverride w:val="1"/>
    </w:lvlOverride>
  </w:num>
  <w:num w:numId="165" w16cid:durableId="1966808574">
    <w:abstractNumId w:val="76"/>
    <w:lvlOverride w:ilvl="0">
      <w:startOverride w:val="1"/>
    </w:lvlOverride>
  </w:num>
  <w:num w:numId="166" w16cid:durableId="62996681">
    <w:abstractNumId w:val="76"/>
    <w:lvlOverride w:ilvl="0">
      <w:startOverride w:val="1"/>
    </w:lvlOverride>
  </w:num>
  <w:num w:numId="167" w16cid:durableId="1041252070">
    <w:abstractNumId w:val="76"/>
    <w:lvlOverride w:ilvl="0">
      <w:startOverride w:val="1"/>
    </w:lvlOverride>
  </w:num>
  <w:num w:numId="168" w16cid:durableId="1855145480">
    <w:abstractNumId w:val="76"/>
    <w:lvlOverride w:ilvl="0">
      <w:startOverride w:val="1"/>
    </w:lvlOverride>
  </w:num>
  <w:num w:numId="169" w16cid:durableId="1206060290">
    <w:abstractNumId w:val="76"/>
    <w:lvlOverride w:ilvl="0">
      <w:startOverride w:val="1"/>
    </w:lvlOverride>
  </w:num>
  <w:num w:numId="170" w16cid:durableId="5327170">
    <w:abstractNumId w:val="76"/>
    <w:lvlOverride w:ilvl="0">
      <w:startOverride w:val="1"/>
    </w:lvlOverride>
  </w:num>
  <w:num w:numId="171" w16cid:durableId="57826768">
    <w:abstractNumId w:val="76"/>
    <w:lvlOverride w:ilvl="0">
      <w:startOverride w:val="1"/>
    </w:lvlOverride>
  </w:num>
  <w:num w:numId="172" w16cid:durableId="428158770">
    <w:abstractNumId w:val="76"/>
    <w:lvlOverride w:ilvl="0">
      <w:startOverride w:val="1"/>
    </w:lvlOverride>
  </w:num>
  <w:num w:numId="173" w16cid:durableId="1989893736">
    <w:abstractNumId w:val="76"/>
    <w:lvlOverride w:ilvl="0">
      <w:startOverride w:val="1"/>
    </w:lvlOverride>
  </w:num>
  <w:num w:numId="174" w16cid:durableId="1053965742">
    <w:abstractNumId w:val="76"/>
    <w:lvlOverride w:ilvl="0">
      <w:startOverride w:val="1"/>
    </w:lvlOverride>
  </w:num>
  <w:num w:numId="175" w16cid:durableId="646083866">
    <w:abstractNumId w:val="76"/>
    <w:lvlOverride w:ilvl="0">
      <w:startOverride w:val="1"/>
    </w:lvlOverride>
  </w:num>
  <w:num w:numId="176" w16cid:durableId="1119564121">
    <w:abstractNumId w:val="76"/>
    <w:lvlOverride w:ilvl="0">
      <w:startOverride w:val="1"/>
    </w:lvlOverride>
  </w:num>
  <w:num w:numId="177" w16cid:durableId="870217713">
    <w:abstractNumId w:val="76"/>
    <w:lvlOverride w:ilvl="0">
      <w:startOverride w:val="1"/>
    </w:lvlOverride>
  </w:num>
  <w:num w:numId="178" w16cid:durableId="1085804769">
    <w:abstractNumId w:val="76"/>
    <w:lvlOverride w:ilvl="0">
      <w:startOverride w:val="1"/>
    </w:lvlOverride>
  </w:num>
  <w:num w:numId="179" w16cid:durableId="683554905">
    <w:abstractNumId w:val="76"/>
    <w:lvlOverride w:ilvl="0">
      <w:startOverride w:val="1"/>
    </w:lvlOverride>
  </w:num>
  <w:num w:numId="180" w16cid:durableId="1584676736">
    <w:abstractNumId w:val="76"/>
    <w:lvlOverride w:ilvl="0">
      <w:startOverride w:val="1"/>
    </w:lvlOverride>
  </w:num>
  <w:num w:numId="181" w16cid:durableId="1797329681">
    <w:abstractNumId w:val="76"/>
    <w:lvlOverride w:ilvl="0">
      <w:startOverride w:val="1"/>
    </w:lvlOverride>
  </w:num>
  <w:num w:numId="182" w16cid:durableId="397754351">
    <w:abstractNumId w:val="76"/>
    <w:lvlOverride w:ilvl="0">
      <w:startOverride w:val="1"/>
    </w:lvlOverride>
  </w:num>
  <w:num w:numId="183" w16cid:durableId="1288203469">
    <w:abstractNumId w:val="76"/>
    <w:lvlOverride w:ilvl="0">
      <w:startOverride w:val="1"/>
    </w:lvlOverride>
  </w:num>
  <w:num w:numId="184" w16cid:durableId="2000227739">
    <w:abstractNumId w:val="76"/>
    <w:lvlOverride w:ilvl="0">
      <w:startOverride w:val="1"/>
    </w:lvlOverride>
  </w:num>
  <w:num w:numId="185" w16cid:durableId="915021208">
    <w:abstractNumId w:val="76"/>
    <w:lvlOverride w:ilvl="0">
      <w:startOverride w:val="1"/>
    </w:lvlOverride>
  </w:num>
  <w:num w:numId="186" w16cid:durableId="1115715387">
    <w:abstractNumId w:val="76"/>
    <w:lvlOverride w:ilvl="0">
      <w:startOverride w:val="1"/>
    </w:lvlOverride>
  </w:num>
  <w:num w:numId="187" w16cid:durableId="1816026098">
    <w:abstractNumId w:val="76"/>
    <w:lvlOverride w:ilvl="0">
      <w:startOverride w:val="1"/>
    </w:lvlOverride>
  </w:num>
  <w:num w:numId="188" w16cid:durableId="109083911">
    <w:abstractNumId w:val="76"/>
    <w:lvlOverride w:ilvl="0">
      <w:startOverride w:val="1"/>
    </w:lvlOverride>
  </w:num>
  <w:num w:numId="189" w16cid:durableId="1321081561">
    <w:abstractNumId w:val="76"/>
    <w:lvlOverride w:ilvl="0">
      <w:startOverride w:val="1"/>
    </w:lvlOverride>
  </w:num>
  <w:num w:numId="190" w16cid:durableId="1443645519">
    <w:abstractNumId w:val="76"/>
    <w:lvlOverride w:ilvl="0">
      <w:startOverride w:val="1"/>
    </w:lvlOverride>
  </w:num>
  <w:num w:numId="191" w16cid:durableId="1291210077">
    <w:abstractNumId w:val="76"/>
    <w:lvlOverride w:ilvl="0">
      <w:startOverride w:val="1"/>
    </w:lvlOverride>
  </w:num>
  <w:num w:numId="192" w16cid:durableId="1915819021">
    <w:abstractNumId w:val="76"/>
    <w:lvlOverride w:ilvl="0">
      <w:startOverride w:val="1"/>
    </w:lvlOverride>
  </w:num>
  <w:num w:numId="193" w16cid:durableId="195582786">
    <w:abstractNumId w:val="76"/>
    <w:lvlOverride w:ilvl="0">
      <w:startOverride w:val="1"/>
    </w:lvlOverride>
  </w:num>
  <w:num w:numId="194" w16cid:durableId="970403194">
    <w:abstractNumId w:val="76"/>
    <w:lvlOverride w:ilvl="0">
      <w:startOverride w:val="1"/>
    </w:lvlOverride>
  </w:num>
  <w:num w:numId="195" w16cid:durableId="1680739583">
    <w:abstractNumId w:val="76"/>
    <w:lvlOverride w:ilvl="0">
      <w:startOverride w:val="1"/>
    </w:lvlOverride>
  </w:num>
  <w:num w:numId="196" w16cid:durableId="931821812">
    <w:abstractNumId w:val="76"/>
    <w:lvlOverride w:ilvl="0">
      <w:startOverride w:val="1"/>
    </w:lvlOverride>
  </w:num>
  <w:num w:numId="197" w16cid:durableId="764769177">
    <w:abstractNumId w:val="76"/>
    <w:lvlOverride w:ilvl="0">
      <w:startOverride w:val="1"/>
    </w:lvlOverride>
  </w:num>
  <w:numIdMacAtCleanup w:val="1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attachedTemplate r:id="rId1"/>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B77"/>
    <w:rsid w:val="00012966"/>
    <w:rsid w:val="00014C9E"/>
    <w:rsid w:val="00015881"/>
    <w:rsid w:val="000208DB"/>
    <w:rsid w:val="00020937"/>
    <w:rsid w:val="000217FA"/>
    <w:rsid w:val="00023853"/>
    <w:rsid w:val="0003148E"/>
    <w:rsid w:val="00032F27"/>
    <w:rsid w:val="00033387"/>
    <w:rsid w:val="00033B7F"/>
    <w:rsid w:val="00035F9E"/>
    <w:rsid w:val="000439EF"/>
    <w:rsid w:val="0004470D"/>
    <w:rsid w:val="0004620D"/>
    <w:rsid w:val="000627C2"/>
    <w:rsid w:val="000637D7"/>
    <w:rsid w:val="000650C2"/>
    <w:rsid w:val="0006516C"/>
    <w:rsid w:val="0006530F"/>
    <w:rsid w:val="00066747"/>
    <w:rsid w:val="00066D94"/>
    <w:rsid w:val="00066E08"/>
    <w:rsid w:val="0007050E"/>
    <w:rsid w:val="00075CD1"/>
    <w:rsid w:val="00082AC3"/>
    <w:rsid w:val="000839EA"/>
    <w:rsid w:val="0008790B"/>
    <w:rsid w:val="0009284B"/>
    <w:rsid w:val="00094E27"/>
    <w:rsid w:val="000975CE"/>
    <w:rsid w:val="000A23F9"/>
    <w:rsid w:val="000A2E09"/>
    <w:rsid w:val="000A3C09"/>
    <w:rsid w:val="000A3DF6"/>
    <w:rsid w:val="000A649F"/>
    <w:rsid w:val="000C11D1"/>
    <w:rsid w:val="000C55BB"/>
    <w:rsid w:val="000C6C71"/>
    <w:rsid w:val="000D15B0"/>
    <w:rsid w:val="000D3BD9"/>
    <w:rsid w:val="000D44D6"/>
    <w:rsid w:val="000D691F"/>
    <w:rsid w:val="000D6AEF"/>
    <w:rsid w:val="000E15E1"/>
    <w:rsid w:val="000E2091"/>
    <w:rsid w:val="000E2F26"/>
    <w:rsid w:val="000E5B0B"/>
    <w:rsid w:val="000E7B32"/>
    <w:rsid w:val="000F1EDD"/>
    <w:rsid w:val="000F2778"/>
    <w:rsid w:val="000F640B"/>
    <w:rsid w:val="00107270"/>
    <w:rsid w:val="0011477C"/>
    <w:rsid w:val="001238C6"/>
    <w:rsid w:val="00132A36"/>
    <w:rsid w:val="00133532"/>
    <w:rsid w:val="00134C15"/>
    <w:rsid w:val="00137386"/>
    <w:rsid w:val="00137B58"/>
    <w:rsid w:val="0014145F"/>
    <w:rsid w:val="00142748"/>
    <w:rsid w:val="001427D5"/>
    <w:rsid w:val="00147440"/>
    <w:rsid w:val="00150122"/>
    <w:rsid w:val="00151708"/>
    <w:rsid w:val="00152835"/>
    <w:rsid w:val="00152AE6"/>
    <w:rsid w:val="00154A69"/>
    <w:rsid w:val="0015529F"/>
    <w:rsid w:val="00155588"/>
    <w:rsid w:val="001600EC"/>
    <w:rsid w:val="001613E4"/>
    <w:rsid w:val="00162A8C"/>
    <w:rsid w:val="001709BE"/>
    <w:rsid w:val="001728C2"/>
    <w:rsid w:val="00175BFD"/>
    <w:rsid w:val="00176CDE"/>
    <w:rsid w:val="00182B22"/>
    <w:rsid w:val="00183D12"/>
    <w:rsid w:val="00185B11"/>
    <w:rsid w:val="00191093"/>
    <w:rsid w:val="00191EFB"/>
    <w:rsid w:val="001925EC"/>
    <w:rsid w:val="00194CD5"/>
    <w:rsid w:val="00194F98"/>
    <w:rsid w:val="001972A9"/>
    <w:rsid w:val="001A498F"/>
    <w:rsid w:val="001A4BF4"/>
    <w:rsid w:val="001A54D7"/>
    <w:rsid w:val="001B6FB5"/>
    <w:rsid w:val="001C3C62"/>
    <w:rsid w:val="001C6644"/>
    <w:rsid w:val="001D77DA"/>
    <w:rsid w:val="001E18F5"/>
    <w:rsid w:val="001E2910"/>
    <w:rsid w:val="001E3BCE"/>
    <w:rsid w:val="001E44F2"/>
    <w:rsid w:val="001E514C"/>
    <w:rsid w:val="001E5525"/>
    <w:rsid w:val="001E73D2"/>
    <w:rsid w:val="00202329"/>
    <w:rsid w:val="00203620"/>
    <w:rsid w:val="002066B2"/>
    <w:rsid w:val="0021318C"/>
    <w:rsid w:val="002151DA"/>
    <w:rsid w:val="00215871"/>
    <w:rsid w:val="0022574D"/>
    <w:rsid w:val="002260DA"/>
    <w:rsid w:val="00234670"/>
    <w:rsid w:val="00246E9E"/>
    <w:rsid w:val="00251F26"/>
    <w:rsid w:val="00255E42"/>
    <w:rsid w:val="00256887"/>
    <w:rsid w:val="002575C1"/>
    <w:rsid w:val="002641FD"/>
    <w:rsid w:val="00264846"/>
    <w:rsid w:val="00266BFD"/>
    <w:rsid w:val="002674E8"/>
    <w:rsid w:val="00267F48"/>
    <w:rsid w:val="0028219F"/>
    <w:rsid w:val="002823CC"/>
    <w:rsid w:val="00286373"/>
    <w:rsid w:val="00287579"/>
    <w:rsid w:val="002920C8"/>
    <w:rsid w:val="00292978"/>
    <w:rsid w:val="002A02A4"/>
    <w:rsid w:val="002A3720"/>
    <w:rsid w:val="002A65F1"/>
    <w:rsid w:val="002B086E"/>
    <w:rsid w:val="002B2995"/>
    <w:rsid w:val="002B6761"/>
    <w:rsid w:val="002B69D6"/>
    <w:rsid w:val="002C1B7A"/>
    <w:rsid w:val="002C21DA"/>
    <w:rsid w:val="002C2BD1"/>
    <w:rsid w:val="002C51CE"/>
    <w:rsid w:val="002D6393"/>
    <w:rsid w:val="002D64AE"/>
    <w:rsid w:val="002E00D8"/>
    <w:rsid w:val="002E03F2"/>
    <w:rsid w:val="002E1E0A"/>
    <w:rsid w:val="002E2D72"/>
    <w:rsid w:val="002E3C35"/>
    <w:rsid w:val="002E4C08"/>
    <w:rsid w:val="002E79E2"/>
    <w:rsid w:val="002F1D41"/>
    <w:rsid w:val="002F48BB"/>
    <w:rsid w:val="003004A6"/>
    <w:rsid w:val="00303DD8"/>
    <w:rsid w:val="00306CC8"/>
    <w:rsid w:val="00313F4D"/>
    <w:rsid w:val="00314BDF"/>
    <w:rsid w:val="00317DBE"/>
    <w:rsid w:val="0032085B"/>
    <w:rsid w:val="003244B7"/>
    <w:rsid w:val="0032488A"/>
    <w:rsid w:val="00325D71"/>
    <w:rsid w:val="00331674"/>
    <w:rsid w:val="003316E5"/>
    <w:rsid w:val="00332077"/>
    <w:rsid w:val="003332F3"/>
    <w:rsid w:val="0033641D"/>
    <w:rsid w:val="003438B5"/>
    <w:rsid w:val="00343A7B"/>
    <w:rsid w:val="00350EFD"/>
    <w:rsid w:val="0035305B"/>
    <w:rsid w:val="00353B94"/>
    <w:rsid w:val="003603BA"/>
    <w:rsid w:val="00360D5A"/>
    <w:rsid w:val="00364719"/>
    <w:rsid w:val="0036568D"/>
    <w:rsid w:val="00366B6B"/>
    <w:rsid w:val="00370581"/>
    <w:rsid w:val="00371D38"/>
    <w:rsid w:val="00373CE1"/>
    <w:rsid w:val="003824BC"/>
    <w:rsid w:val="003877C1"/>
    <w:rsid w:val="003906C2"/>
    <w:rsid w:val="00391057"/>
    <w:rsid w:val="003A1558"/>
    <w:rsid w:val="003A7644"/>
    <w:rsid w:val="003B008A"/>
    <w:rsid w:val="003B1B6E"/>
    <w:rsid w:val="003B54B5"/>
    <w:rsid w:val="003B60EF"/>
    <w:rsid w:val="003C1220"/>
    <w:rsid w:val="003C436F"/>
    <w:rsid w:val="003D2474"/>
    <w:rsid w:val="003D2549"/>
    <w:rsid w:val="003D4FAF"/>
    <w:rsid w:val="003D6645"/>
    <w:rsid w:val="003D7210"/>
    <w:rsid w:val="003E29FE"/>
    <w:rsid w:val="003E395E"/>
    <w:rsid w:val="003E4D7F"/>
    <w:rsid w:val="003F0139"/>
    <w:rsid w:val="003F030B"/>
    <w:rsid w:val="003F05DC"/>
    <w:rsid w:val="003F20BB"/>
    <w:rsid w:val="003F300C"/>
    <w:rsid w:val="003F4514"/>
    <w:rsid w:val="003F4C3A"/>
    <w:rsid w:val="003F4CB3"/>
    <w:rsid w:val="003F5D4E"/>
    <w:rsid w:val="004003DF"/>
    <w:rsid w:val="00402E68"/>
    <w:rsid w:val="004050FE"/>
    <w:rsid w:val="00410889"/>
    <w:rsid w:val="00414145"/>
    <w:rsid w:val="0041660E"/>
    <w:rsid w:val="00416861"/>
    <w:rsid w:val="0041707D"/>
    <w:rsid w:val="004210EB"/>
    <w:rsid w:val="00421D46"/>
    <w:rsid w:val="004234F8"/>
    <w:rsid w:val="00424AA8"/>
    <w:rsid w:val="00426576"/>
    <w:rsid w:val="004305D3"/>
    <w:rsid w:val="00430896"/>
    <w:rsid w:val="00434FD5"/>
    <w:rsid w:val="00436F30"/>
    <w:rsid w:val="00441EB6"/>
    <w:rsid w:val="004429D9"/>
    <w:rsid w:val="00446393"/>
    <w:rsid w:val="00461C97"/>
    <w:rsid w:val="0046212B"/>
    <w:rsid w:val="00464E13"/>
    <w:rsid w:val="0046571E"/>
    <w:rsid w:val="00465FFB"/>
    <w:rsid w:val="0046736A"/>
    <w:rsid w:val="00472502"/>
    <w:rsid w:val="004765BA"/>
    <w:rsid w:val="00481DB4"/>
    <w:rsid w:val="00486D9B"/>
    <w:rsid w:val="0048772D"/>
    <w:rsid w:val="00497AD6"/>
    <w:rsid w:val="004A227A"/>
    <w:rsid w:val="004A2C68"/>
    <w:rsid w:val="004A65CF"/>
    <w:rsid w:val="004A7810"/>
    <w:rsid w:val="004B455B"/>
    <w:rsid w:val="004C00BC"/>
    <w:rsid w:val="004C0895"/>
    <w:rsid w:val="004D163F"/>
    <w:rsid w:val="004D5FC3"/>
    <w:rsid w:val="004E5F65"/>
    <w:rsid w:val="004E7CFB"/>
    <w:rsid w:val="004F214D"/>
    <w:rsid w:val="004F5BB4"/>
    <w:rsid w:val="005069A8"/>
    <w:rsid w:val="0051711F"/>
    <w:rsid w:val="0052130D"/>
    <w:rsid w:val="00523655"/>
    <w:rsid w:val="00523B77"/>
    <w:rsid w:val="00524EC7"/>
    <w:rsid w:val="00527370"/>
    <w:rsid w:val="0053225A"/>
    <w:rsid w:val="005324A5"/>
    <w:rsid w:val="00534E82"/>
    <w:rsid w:val="00536EFE"/>
    <w:rsid w:val="00551784"/>
    <w:rsid w:val="00552FE5"/>
    <w:rsid w:val="00555765"/>
    <w:rsid w:val="005563F4"/>
    <w:rsid w:val="00556E1F"/>
    <w:rsid w:val="005623E2"/>
    <w:rsid w:val="0057000F"/>
    <w:rsid w:val="00574380"/>
    <w:rsid w:val="00574D3D"/>
    <w:rsid w:val="00581435"/>
    <w:rsid w:val="00586AAF"/>
    <w:rsid w:val="00587965"/>
    <w:rsid w:val="005928CA"/>
    <w:rsid w:val="00597E56"/>
    <w:rsid w:val="005A0A11"/>
    <w:rsid w:val="005A0A58"/>
    <w:rsid w:val="005A2769"/>
    <w:rsid w:val="005A2F5C"/>
    <w:rsid w:val="005A300C"/>
    <w:rsid w:val="005A38C2"/>
    <w:rsid w:val="005A3F00"/>
    <w:rsid w:val="005A656D"/>
    <w:rsid w:val="005A66CE"/>
    <w:rsid w:val="005B0B76"/>
    <w:rsid w:val="005B0D93"/>
    <w:rsid w:val="005B33F0"/>
    <w:rsid w:val="005B5CB0"/>
    <w:rsid w:val="005C149C"/>
    <w:rsid w:val="005C5075"/>
    <w:rsid w:val="005C553B"/>
    <w:rsid w:val="005C6623"/>
    <w:rsid w:val="005C75D5"/>
    <w:rsid w:val="005F0B6B"/>
    <w:rsid w:val="005F32B8"/>
    <w:rsid w:val="005F666A"/>
    <w:rsid w:val="006007BF"/>
    <w:rsid w:val="00602613"/>
    <w:rsid w:val="00602689"/>
    <w:rsid w:val="00606AA7"/>
    <w:rsid w:val="00607EB1"/>
    <w:rsid w:val="00610438"/>
    <w:rsid w:val="00616CE3"/>
    <w:rsid w:val="00617979"/>
    <w:rsid w:val="006209FF"/>
    <w:rsid w:val="00620A3D"/>
    <w:rsid w:val="0064313F"/>
    <w:rsid w:val="006471A8"/>
    <w:rsid w:val="006511A2"/>
    <w:rsid w:val="00652585"/>
    <w:rsid w:val="00652807"/>
    <w:rsid w:val="00662B20"/>
    <w:rsid w:val="00662B46"/>
    <w:rsid w:val="00667D45"/>
    <w:rsid w:val="00671688"/>
    <w:rsid w:val="00675488"/>
    <w:rsid w:val="0067718E"/>
    <w:rsid w:val="00681D8E"/>
    <w:rsid w:val="006847E3"/>
    <w:rsid w:val="00685314"/>
    <w:rsid w:val="0069082E"/>
    <w:rsid w:val="006921D8"/>
    <w:rsid w:val="006926C6"/>
    <w:rsid w:val="00697B9A"/>
    <w:rsid w:val="006A45C5"/>
    <w:rsid w:val="006A5BEC"/>
    <w:rsid w:val="006B0EFF"/>
    <w:rsid w:val="006B7965"/>
    <w:rsid w:val="006C0FEB"/>
    <w:rsid w:val="006C1F81"/>
    <w:rsid w:val="006C31FD"/>
    <w:rsid w:val="006D2FEC"/>
    <w:rsid w:val="006D3A01"/>
    <w:rsid w:val="006D71DB"/>
    <w:rsid w:val="006E3770"/>
    <w:rsid w:val="006F0468"/>
    <w:rsid w:val="006F385F"/>
    <w:rsid w:val="00700570"/>
    <w:rsid w:val="007040AE"/>
    <w:rsid w:val="00706A12"/>
    <w:rsid w:val="00710558"/>
    <w:rsid w:val="00710893"/>
    <w:rsid w:val="00721BAF"/>
    <w:rsid w:val="00724E3E"/>
    <w:rsid w:val="0073113A"/>
    <w:rsid w:val="0073295D"/>
    <w:rsid w:val="00736DFA"/>
    <w:rsid w:val="0074135F"/>
    <w:rsid w:val="00741562"/>
    <w:rsid w:val="007434E6"/>
    <w:rsid w:val="007458DA"/>
    <w:rsid w:val="00750DA6"/>
    <w:rsid w:val="0075246A"/>
    <w:rsid w:val="0075580B"/>
    <w:rsid w:val="00757101"/>
    <w:rsid w:val="00760749"/>
    <w:rsid w:val="00762BD0"/>
    <w:rsid w:val="007655BA"/>
    <w:rsid w:val="00765FEF"/>
    <w:rsid w:val="00766CAF"/>
    <w:rsid w:val="00770CCF"/>
    <w:rsid w:val="00771E06"/>
    <w:rsid w:val="0077328C"/>
    <w:rsid w:val="007741DD"/>
    <w:rsid w:val="007760E2"/>
    <w:rsid w:val="00776D3D"/>
    <w:rsid w:val="0078024A"/>
    <w:rsid w:val="00786B7E"/>
    <w:rsid w:val="00787EDF"/>
    <w:rsid w:val="00792511"/>
    <w:rsid w:val="00793D89"/>
    <w:rsid w:val="0079481F"/>
    <w:rsid w:val="00794D9B"/>
    <w:rsid w:val="00795A3F"/>
    <w:rsid w:val="00797315"/>
    <w:rsid w:val="007A0164"/>
    <w:rsid w:val="007A051F"/>
    <w:rsid w:val="007A5D0E"/>
    <w:rsid w:val="007B1BA5"/>
    <w:rsid w:val="007B2F2F"/>
    <w:rsid w:val="007B3633"/>
    <w:rsid w:val="007C1D30"/>
    <w:rsid w:val="007C2497"/>
    <w:rsid w:val="007C6FF5"/>
    <w:rsid w:val="007D3240"/>
    <w:rsid w:val="007D5CA7"/>
    <w:rsid w:val="007D6B05"/>
    <w:rsid w:val="007E2CF4"/>
    <w:rsid w:val="007E474D"/>
    <w:rsid w:val="007E4E2E"/>
    <w:rsid w:val="007F0003"/>
    <w:rsid w:val="007F513E"/>
    <w:rsid w:val="007F5A7E"/>
    <w:rsid w:val="007F6A87"/>
    <w:rsid w:val="007F70A9"/>
    <w:rsid w:val="007F7938"/>
    <w:rsid w:val="008016B7"/>
    <w:rsid w:val="0080546A"/>
    <w:rsid w:val="008056F1"/>
    <w:rsid w:val="00813540"/>
    <w:rsid w:val="00814B55"/>
    <w:rsid w:val="00814B8F"/>
    <w:rsid w:val="00817DA1"/>
    <w:rsid w:val="0082080E"/>
    <w:rsid w:val="00820B3A"/>
    <w:rsid w:val="00820D5C"/>
    <w:rsid w:val="0082404F"/>
    <w:rsid w:val="0082505A"/>
    <w:rsid w:val="0082549C"/>
    <w:rsid w:val="00827CD7"/>
    <w:rsid w:val="00833678"/>
    <w:rsid w:val="00844A35"/>
    <w:rsid w:val="0084601C"/>
    <w:rsid w:val="00852672"/>
    <w:rsid w:val="008538D4"/>
    <w:rsid w:val="00853DE6"/>
    <w:rsid w:val="00855A26"/>
    <w:rsid w:val="00856CC2"/>
    <w:rsid w:val="00862E36"/>
    <w:rsid w:val="00863936"/>
    <w:rsid w:val="008648DD"/>
    <w:rsid w:val="00866B4E"/>
    <w:rsid w:val="0087009C"/>
    <w:rsid w:val="00870762"/>
    <w:rsid w:val="008723D2"/>
    <w:rsid w:val="00875F76"/>
    <w:rsid w:val="00876E7D"/>
    <w:rsid w:val="00877F5A"/>
    <w:rsid w:val="008856DD"/>
    <w:rsid w:val="008876C2"/>
    <w:rsid w:val="00894E38"/>
    <w:rsid w:val="00895917"/>
    <w:rsid w:val="00895ADE"/>
    <w:rsid w:val="008965EE"/>
    <w:rsid w:val="008A244D"/>
    <w:rsid w:val="008A7DCD"/>
    <w:rsid w:val="008B460F"/>
    <w:rsid w:val="008B4D68"/>
    <w:rsid w:val="008B55C9"/>
    <w:rsid w:val="008B5707"/>
    <w:rsid w:val="008B5F2E"/>
    <w:rsid w:val="008B6C2B"/>
    <w:rsid w:val="008B6E6B"/>
    <w:rsid w:val="008B78FA"/>
    <w:rsid w:val="008C6142"/>
    <w:rsid w:val="008D1405"/>
    <w:rsid w:val="008D140D"/>
    <w:rsid w:val="008D2419"/>
    <w:rsid w:val="008D40F0"/>
    <w:rsid w:val="008D4504"/>
    <w:rsid w:val="008D7670"/>
    <w:rsid w:val="008D793A"/>
    <w:rsid w:val="008E0AD5"/>
    <w:rsid w:val="008E316B"/>
    <w:rsid w:val="008F219C"/>
    <w:rsid w:val="008F5350"/>
    <w:rsid w:val="008F5728"/>
    <w:rsid w:val="008F79B9"/>
    <w:rsid w:val="00901E6B"/>
    <w:rsid w:val="009041E9"/>
    <w:rsid w:val="00911ABF"/>
    <w:rsid w:val="00913F11"/>
    <w:rsid w:val="00917B5C"/>
    <w:rsid w:val="00922C9A"/>
    <w:rsid w:val="0092381E"/>
    <w:rsid w:val="0092574D"/>
    <w:rsid w:val="00925B4A"/>
    <w:rsid w:val="0092644F"/>
    <w:rsid w:val="00926A0E"/>
    <w:rsid w:val="0093341F"/>
    <w:rsid w:val="0093598F"/>
    <w:rsid w:val="00936440"/>
    <w:rsid w:val="00937313"/>
    <w:rsid w:val="009375F6"/>
    <w:rsid w:val="0094224D"/>
    <w:rsid w:val="009469B4"/>
    <w:rsid w:val="00946E72"/>
    <w:rsid w:val="00951F45"/>
    <w:rsid w:val="00953AB3"/>
    <w:rsid w:val="009566D3"/>
    <w:rsid w:val="00956B6F"/>
    <w:rsid w:val="00956ED2"/>
    <w:rsid w:val="009600E4"/>
    <w:rsid w:val="00962C90"/>
    <w:rsid w:val="00965F5F"/>
    <w:rsid w:val="0097021D"/>
    <w:rsid w:val="00976309"/>
    <w:rsid w:val="00976804"/>
    <w:rsid w:val="00981E9D"/>
    <w:rsid w:val="009856C2"/>
    <w:rsid w:val="00987561"/>
    <w:rsid w:val="00991459"/>
    <w:rsid w:val="00992D49"/>
    <w:rsid w:val="009A011E"/>
    <w:rsid w:val="009A0BB5"/>
    <w:rsid w:val="009A0F75"/>
    <w:rsid w:val="009A26F4"/>
    <w:rsid w:val="009A2E1D"/>
    <w:rsid w:val="009A4495"/>
    <w:rsid w:val="009B0E0C"/>
    <w:rsid w:val="009B38E1"/>
    <w:rsid w:val="009B5D9A"/>
    <w:rsid w:val="009C03E8"/>
    <w:rsid w:val="009C58A1"/>
    <w:rsid w:val="009D2D53"/>
    <w:rsid w:val="009D3007"/>
    <w:rsid w:val="009D73A3"/>
    <w:rsid w:val="009E190A"/>
    <w:rsid w:val="009E6BF5"/>
    <w:rsid w:val="009F23DA"/>
    <w:rsid w:val="009F393B"/>
    <w:rsid w:val="009F7157"/>
    <w:rsid w:val="009F7FDA"/>
    <w:rsid w:val="00A0086B"/>
    <w:rsid w:val="00A03FE1"/>
    <w:rsid w:val="00A21BA0"/>
    <w:rsid w:val="00A26A66"/>
    <w:rsid w:val="00A31043"/>
    <w:rsid w:val="00A34A12"/>
    <w:rsid w:val="00A35AD2"/>
    <w:rsid w:val="00A40F2E"/>
    <w:rsid w:val="00A433B2"/>
    <w:rsid w:val="00A44DBC"/>
    <w:rsid w:val="00A45AFE"/>
    <w:rsid w:val="00A46CC4"/>
    <w:rsid w:val="00A539ED"/>
    <w:rsid w:val="00A607F3"/>
    <w:rsid w:val="00A60DC6"/>
    <w:rsid w:val="00A610AE"/>
    <w:rsid w:val="00A67EAC"/>
    <w:rsid w:val="00A76D1A"/>
    <w:rsid w:val="00A80868"/>
    <w:rsid w:val="00A848C4"/>
    <w:rsid w:val="00A85367"/>
    <w:rsid w:val="00A922CF"/>
    <w:rsid w:val="00A92980"/>
    <w:rsid w:val="00AA5160"/>
    <w:rsid w:val="00AB20D2"/>
    <w:rsid w:val="00AB3934"/>
    <w:rsid w:val="00AB7C76"/>
    <w:rsid w:val="00AD1429"/>
    <w:rsid w:val="00AD2A6A"/>
    <w:rsid w:val="00AD4410"/>
    <w:rsid w:val="00AD6324"/>
    <w:rsid w:val="00AE3655"/>
    <w:rsid w:val="00AE429D"/>
    <w:rsid w:val="00AE4A40"/>
    <w:rsid w:val="00AE61FA"/>
    <w:rsid w:val="00AF4694"/>
    <w:rsid w:val="00B02C91"/>
    <w:rsid w:val="00B1411E"/>
    <w:rsid w:val="00B14693"/>
    <w:rsid w:val="00B169B8"/>
    <w:rsid w:val="00B20A72"/>
    <w:rsid w:val="00B22307"/>
    <w:rsid w:val="00B2594A"/>
    <w:rsid w:val="00B31234"/>
    <w:rsid w:val="00B367ED"/>
    <w:rsid w:val="00B3746F"/>
    <w:rsid w:val="00B409DE"/>
    <w:rsid w:val="00B43BF4"/>
    <w:rsid w:val="00B4628E"/>
    <w:rsid w:val="00B471E7"/>
    <w:rsid w:val="00B52AFD"/>
    <w:rsid w:val="00B56FB0"/>
    <w:rsid w:val="00B57DB4"/>
    <w:rsid w:val="00B632F7"/>
    <w:rsid w:val="00B63EC6"/>
    <w:rsid w:val="00B746AA"/>
    <w:rsid w:val="00B758A3"/>
    <w:rsid w:val="00B7674C"/>
    <w:rsid w:val="00B82E2E"/>
    <w:rsid w:val="00B840D4"/>
    <w:rsid w:val="00B87D62"/>
    <w:rsid w:val="00B91725"/>
    <w:rsid w:val="00B91DEE"/>
    <w:rsid w:val="00B94526"/>
    <w:rsid w:val="00BA002D"/>
    <w:rsid w:val="00BA4525"/>
    <w:rsid w:val="00BB603D"/>
    <w:rsid w:val="00BB7B1E"/>
    <w:rsid w:val="00BC0C8C"/>
    <w:rsid w:val="00BC13CF"/>
    <w:rsid w:val="00BC51AA"/>
    <w:rsid w:val="00BD1E7A"/>
    <w:rsid w:val="00BD2493"/>
    <w:rsid w:val="00BD463A"/>
    <w:rsid w:val="00BD4E75"/>
    <w:rsid w:val="00BD4FA5"/>
    <w:rsid w:val="00BD53DC"/>
    <w:rsid w:val="00BD7010"/>
    <w:rsid w:val="00BE0167"/>
    <w:rsid w:val="00BE162D"/>
    <w:rsid w:val="00BE5D1E"/>
    <w:rsid w:val="00BE6028"/>
    <w:rsid w:val="00BE6257"/>
    <w:rsid w:val="00BE6F66"/>
    <w:rsid w:val="00BF0E9C"/>
    <w:rsid w:val="00BF5AA6"/>
    <w:rsid w:val="00C003E2"/>
    <w:rsid w:val="00C004DC"/>
    <w:rsid w:val="00C024E1"/>
    <w:rsid w:val="00C04C78"/>
    <w:rsid w:val="00C1171D"/>
    <w:rsid w:val="00C12BCF"/>
    <w:rsid w:val="00C12ECC"/>
    <w:rsid w:val="00C1331D"/>
    <w:rsid w:val="00C1643F"/>
    <w:rsid w:val="00C16685"/>
    <w:rsid w:val="00C20AC0"/>
    <w:rsid w:val="00C217D8"/>
    <w:rsid w:val="00C21ECE"/>
    <w:rsid w:val="00C25021"/>
    <w:rsid w:val="00C271C1"/>
    <w:rsid w:val="00C341D9"/>
    <w:rsid w:val="00C34B4B"/>
    <w:rsid w:val="00C34B92"/>
    <w:rsid w:val="00C4044B"/>
    <w:rsid w:val="00C420BE"/>
    <w:rsid w:val="00C45675"/>
    <w:rsid w:val="00C47865"/>
    <w:rsid w:val="00C53936"/>
    <w:rsid w:val="00C56E03"/>
    <w:rsid w:val="00C57911"/>
    <w:rsid w:val="00C60BAC"/>
    <w:rsid w:val="00C62026"/>
    <w:rsid w:val="00C65AFF"/>
    <w:rsid w:val="00C665A3"/>
    <w:rsid w:val="00C75240"/>
    <w:rsid w:val="00C82ADE"/>
    <w:rsid w:val="00C85939"/>
    <w:rsid w:val="00C9390F"/>
    <w:rsid w:val="00C95CA6"/>
    <w:rsid w:val="00CA2106"/>
    <w:rsid w:val="00CA310D"/>
    <w:rsid w:val="00CA6F9D"/>
    <w:rsid w:val="00CC14FB"/>
    <w:rsid w:val="00CC5731"/>
    <w:rsid w:val="00CE2E3B"/>
    <w:rsid w:val="00CE433D"/>
    <w:rsid w:val="00CE54B2"/>
    <w:rsid w:val="00CE5672"/>
    <w:rsid w:val="00CE7486"/>
    <w:rsid w:val="00CF034F"/>
    <w:rsid w:val="00CF7963"/>
    <w:rsid w:val="00D01A91"/>
    <w:rsid w:val="00D04303"/>
    <w:rsid w:val="00D211B0"/>
    <w:rsid w:val="00D212FD"/>
    <w:rsid w:val="00D2240C"/>
    <w:rsid w:val="00D24437"/>
    <w:rsid w:val="00D24EA6"/>
    <w:rsid w:val="00D25DCB"/>
    <w:rsid w:val="00D419BB"/>
    <w:rsid w:val="00D420D9"/>
    <w:rsid w:val="00D42AD9"/>
    <w:rsid w:val="00D43346"/>
    <w:rsid w:val="00D43923"/>
    <w:rsid w:val="00D44765"/>
    <w:rsid w:val="00D44C9E"/>
    <w:rsid w:val="00D55752"/>
    <w:rsid w:val="00D57012"/>
    <w:rsid w:val="00D60301"/>
    <w:rsid w:val="00D63AB5"/>
    <w:rsid w:val="00D65B6B"/>
    <w:rsid w:val="00D65EA2"/>
    <w:rsid w:val="00D66DD8"/>
    <w:rsid w:val="00D67109"/>
    <w:rsid w:val="00D70BF9"/>
    <w:rsid w:val="00D71E1F"/>
    <w:rsid w:val="00D75DE4"/>
    <w:rsid w:val="00D767F5"/>
    <w:rsid w:val="00D77AD3"/>
    <w:rsid w:val="00D77C82"/>
    <w:rsid w:val="00D83199"/>
    <w:rsid w:val="00D8439A"/>
    <w:rsid w:val="00D856D5"/>
    <w:rsid w:val="00D86913"/>
    <w:rsid w:val="00D87F52"/>
    <w:rsid w:val="00D90C74"/>
    <w:rsid w:val="00D95E09"/>
    <w:rsid w:val="00D96C6F"/>
    <w:rsid w:val="00D975A7"/>
    <w:rsid w:val="00DA148B"/>
    <w:rsid w:val="00DA5F3E"/>
    <w:rsid w:val="00DB79DE"/>
    <w:rsid w:val="00DC04D7"/>
    <w:rsid w:val="00DC43A3"/>
    <w:rsid w:val="00DC43C6"/>
    <w:rsid w:val="00DC48A5"/>
    <w:rsid w:val="00DC7582"/>
    <w:rsid w:val="00DD050E"/>
    <w:rsid w:val="00DE0007"/>
    <w:rsid w:val="00DE2271"/>
    <w:rsid w:val="00DE7270"/>
    <w:rsid w:val="00DE75A4"/>
    <w:rsid w:val="00DF05BB"/>
    <w:rsid w:val="00DF1239"/>
    <w:rsid w:val="00DF1581"/>
    <w:rsid w:val="00DF18B7"/>
    <w:rsid w:val="00DF5FF9"/>
    <w:rsid w:val="00DF738C"/>
    <w:rsid w:val="00E000D7"/>
    <w:rsid w:val="00E058BC"/>
    <w:rsid w:val="00E1001C"/>
    <w:rsid w:val="00E1002C"/>
    <w:rsid w:val="00E10B82"/>
    <w:rsid w:val="00E112F1"/>
    <w:rsid w:val="00E14496"/>
    <w:rsid w:val="00E14F59"/>
    <w:rsid w:val="00E22609"/>
    <w:rsid w:val="00E27367"/>
    <w:rsid w:val="00E4088E"/>
    <w:rsid w:val="00E424DA"/>
    <w:rsid w:val="00E4738F"/>
    <w:rsid w:val="00E536DC"/>
    <w:rsid w:val="00E568C2"/>
    <w:rsid w:val="00E5797C"/>
    <w:rsid w:val="00E6098F"/>
    <w:rsid w:val="00E61FA2"/>
    <w:rsid w:val="00E635A6"/>
    <w:rsid w:val="00E6604C"/>
    <w:rsid w:val="00E71734"/>
    <w:rsid w:val="00E73E22"/>
    <w:rsid w:val="00E74211"/>
    <w:rsid w:val="00E76654"/>
    <w:rsid w:val="00E77C81"/>
    <w:rsid w:val="00E81CB0"/>
    <w:rsid w:val="00E8323D"/>
    <w:rsid w:val="00E871A8"/>
    <w:rsid w:val="00E90364"/>
    <w:rsid w:val="00E92231"/>
    <w:rsid w:val="00E93347"/>
    <w:rsid w:val="00E97BBE"/>
    <w:rsid w:val="00EA0763"/>
    <w:rsid w:val="00EA096D"/>
    <w:rsid w:val="00EA529D"/>
    <w:rsid w:val="00EB0CB2"/>
    <w:rsid w:val="00EB2811"/>
    <w:rsid w:val="00EB3038"/>
    <w:rsid w:val="00EB628E"/>
    <w:rsid w:val="00EC1115"/>
    <w:rsid w:val="00EC175D"/>
    <w:rsid w:val="00EC2133"/>
    <w:rsid w:val="00EC2F03"/>
    <w:rsid w:val="00EC796E"/>
    <w:rsid w:val="00ED19C8"/>
    <w:rsid w:val="00ED1EA6"/>
    <w:rsid w:val="00ED3E02"/>
    <w:rsid w:val="00EE035D"/>
    <w:rsid w:val="00EE0D2A"/>
    <w:rsid w:val="00EE1703"/>
    <w:rsid w:val="00EE1BD2"/>
    <w:rsid w:val="00EE29DC"/>
    <w:rsid w:val="00EE41BF"/>
    <w:rsid w:val="00EE77E0"/>
    <w:rsid w:val="00EF4EE4"/>
    <w:rsid w:val="00F02405"/>
    <w:rsid w:val="00F04C1A"/>
    <w:rsid w:val="00F078E3"/>
    <w:rsid w:val="00F108B7"/>
    <w:rsid w:val="00F10D42"/>
    <w:rsid w:val="00F1127F"/>
    <w:rsid w:val="00F143E0"/>
    <w:rsid w:val="00F16D02"/>
    <w:rsid w:val="00F17E19"/>
    <w:rsid w:val="00F2051A"/>
    <w:rsid w:val="00F209F9"/>
    <w:rsid w:val="00F22D43"/>
    <w:rsid w:val="00F26426"/>
    <w:rsid w:val="00F3281A"/>
    <w:rsid w:val="00F32F21"/>
    <w:rsid w:val="00F3310B"/>
    <w:rsid w:val="00F34C20"/>
    <w:rsid w:val="00F3547D"/>
    <w:rsid w:val="00F41272"/>
    <w:rsid w:val="00F41476"/>
    <w:rsid w:val="00F43BE5"/>
    <w:rsid w:val="00F4509E"/>
    <w:rsid w:val="00F5074A"/>
    <w:rsid w:val="00F5076F"/>
    <w:rsid w:val="00F50B47"/>
    <w:rsid w:val="00F559A5"/>
    <w:rsid w:val="00F57EB3"/>
    <w:rsid w:val="00F62BB3"/>
    <w:rsid w:val="00F71083"/>
    <w:rsid w:val="00F80443"/>
    <w:rsid w:val="00F81233"/>
    <w:rsid w:val="00F821CE"/>
    <w:rsid w:val="00F84228"/>
    <w:rsid w:val="00F862AE"/>
    <w:rsid w:val="00F901C5"/>
    <w:rsid w:val="00F9159C"/>
    <w:rsid w:val="00FA005F"/>
    <w:rsid w:val="00FA0812"/>
    <w:rsid w:val="00FA4257"/>
    <w:rsid w:val="00FB1E5E"/>
    <w:rsid w:val="00FB49AA"/>
    <w:rsid w:val="00FB5B97"/>
    <w:rsid w:val="00FC6D83"/>
    <w:rsid w:val="00FD5902"/>
    <w:rsid w:val="00FD7540"/>
    <w:rsid w:val="00FD7757"/>
    <w:rsid w:val="00FD77B4"/>
    <w:rsid w:val="00FE0F53"/>
    <w:rsid w:val="00FE2973"/>
    <w:rsid w:val="00FE607D"/>
    <w:rsid w:val="00FE6367"/>
    <w:rsid w:val="00FF0D64"/>
    <w:rsid w:val="00FF2B12"/>
    <w:rsid w:val="00FF2FBA"/>
    <w:rsid w:val="00FF45E5"/>
    <w:rsid w:val="3293429A"/>
    <w:rsid w:val="488AF4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D3C5F1"/>
  <w15:chartTrackingRefBased/>
  <w15:docId w15:val="{DFA52B27-B0E1-3245-9699-8F42504F5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gtree" w:eastAsiaTheme="minorHAnsi" w:hAnsi="Figtree" w:cstheme="minorBidi"/>
        <w:kern w:val="2"/>
        <w:sz w:val="24"/>
        <w:szCs w:val="28"/>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747"/>
    <w:pPr>
      <w:spacing w:before="120" w:after="0" w:line="336" w:lineRule="auto"/>
    </w:pPr>
  </w:style>
  <w:style w:type="paragraph" w:styleId="Heading1">
    <w:name w:val="heading 1"/>
    <w:basedOn w:val="Normal"/>
    <w:next w:val="Normal"/>
    <w:link w:val="Heading1Char"/>
    <w:uiPriority w:val="9"/>
    <w:qFormat/>
    <w:rsid w:val="00913F11"/>
    <w:pPr>
      <w:keepNext/>
      <w:keepLines/>
      <w:pageBreakBefore/>
      <w:spacing w:before="24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913F11"/>
    <w:pPr>
      <w:keepNext/>
      <w:keepLines/>
      <w:outlineLvl w:val="1"/>
    </w:pPr>
    <w:rPr>
      <w:rFonts w:eastAsiaTheme="majorEastAsia" w:cstheme="majorBidi"/>
      <w:b/>
      <w:bCs/>
      <w:sz w:val="32"/>
      <w:szCs w:val="32"/>
    </w:rPr>
  </w:style>
  <w:style w:type="paragraph" w:styleId="Heading3">
    <w:name w:val="heading 3"/>
    <w:basedOn w:val="Normal"/>
    <w:next w:val="Normal"/>
    <w:link w:val="Heading3Char"/>
    <w:uiPriority w:val="9"/>
    <w:unhideWhenUsed/>
    <w:qFormat/>
    <w:rsid w:val="00913F11"/>
    <w:pPr>
      <w:outlineLvl w:val="2"/>
    </w:pPr>
    <w:rPr>
      <w:b/>
      <w:bCs/>
      <w:sz w:val="28"/>
    </w:rPr>
  </w:style>
  <w:style w:type="paragraph" w:styleId="Heading4">
    <w:name w:val="heading 4"/>
    <w:basedOn w:val="Normal"/>
    <w:next w:val="Normal"/>
    <w:link w:val="Heading4Char"/>
    <w:uiPriority w:val="9"/>
    <w:unhideWhenUsed/>
    <w:qFormat/>
    <w:rsid w:val="00410889"/>
    <w:pPr>
      <w:numPr>
        <w:ilvl w:val="3"/>
        <w:numId w:val="1"/>
      </w:numPr>
      <w:outlineLvl w:val="3"/>
    </w:pPr>
    <w:rPr>
      <w:b/>
      <w:bCs/>
    </w:rPr>
  </w:style>
  <w:style w:type="paragraph" w:styleId="Heading5">
    <w:name w:val="heading 5"/>
    <w:basedOn w:val="Normal"/>
    <w:next w:val="Normal"/>
    <w:link w:val="Heading5Char"/>
    <w:uiPriority w:val="9"/>
    <w:unhideWhenUsed/>
    <w:qFormat/>
    <w:rsid w:val="00066747"/>
    <w:pPr>
      <w:keepNext/>
      <w:keepLines/>
      <w:spacing w:before="80" w:after="40"/>
      <w:outlineLvl w:val="4"/>
    </w:pPr>
    <w:rPr>
      <w:rFonts w:eastAsiaTheme="majorEastAsia" w:cstheme="majorBidi"/>
      <w:b/>
    </w:rPr>
  </w:style>
  <w:style w:type="paragraph" w:styleId="Heading6">
    <w:name w:val="heading 6"/>
    <w:basedOn w:val="Normal"/>
    <w:next w:val="Normal"/>
    <w:link w:val="Heading6Char"/>
    <w:unhideWhenUsed/>
    <w:qFormat/>
    <w:rsid w:val="00A433B2"/>
    <w:pPr>
      <w:keepNext/>
      <w:keepLines/>
      <w:spacing w:before="40"/>
      <w:outlineLvl w:val="5"/>
    </w:pPr>
    <w:rPr>
      <w:rFonts w:eastAsiaTheme="majorEastAsia" w:cstheme="majorBidi"/>
      <w:i/>
      <w:iCs/>
      <w:color w:val="616161" w:themeColor="text1" w:themeTint="A6"/>
    </w:rPr>
  </w:style>
  <w:style w:type="paragraph" w:styleId="Heading7">
    <w:name w:val="heading 7"/>
    <w:basedOn w:val="Normal"/>
    <w:next w:val="Normal"/>
    <w:link w:val="Heading7Char"/>
    <w:uiPriority w:val="9"/>
    <w:semiHidden/>
    <w:unhideWhenUsed/>
    <w:qFormat/>
    <w:rsid w:val="00A433B2"/>
    <w:pPr>
      <w:keepNext/>
      <w:keepLines/>
      <w:spacing w:before="40"/>
      <w:outlineLvl w:val="6"/>
    </w:pPr>
    <w:rPr>
      <w:rFonts w:eastAsiaTheme="majorEastAsia" w:cstheme="majorBidi"/>
      <w:color w:val="616161" w:themeColor="text1" w:themeTint="A6"/>
    </w:rPr>
  </w:style>
  <w:style w:type="paragraph" w:styleId="Heading8">
    <w:name w:val="heading 8"/>
    <w:basedOn w:val="Normal"/>
    <w:next w:val="Normal"/>
    <w:link w:val="Heading8Char"/>
    <w:uiPriority w:val="9"/>
    <w:semiHidden/>
    <w:unhideWhenUsed/>
    <w:qFormat/>
    <w:rsid w:val="00A433B2"/>
    <w:pPr>
      <w:keepNext/>
      <w:keepLines/>
      <w:outlineLvl w:val="7"/>
    </w:pPr>
    <w:rPr>
      <w:rFonts w:eastAsiaTheme="majorEastAsia" w:cstheme="majorBidi"/>
      <w:i/>
      <w:iCs/>
      <w:color w:val="323232" w:themeColor="text1" w:themeTint="D8"/>
    </w:rPr>
  </w:style>
  <w:style w:type="paragraph" w:styleId="Heading9">
    <w:name w:val="heading 9"/>
    <w:basedOn w:val="Normal"/>
    <w:next w:val="Normal"/>
    <w:link w:val="Heading9Char"/>
    <w:uiPriority w:val="9"/>
    <w:semiHidden/>
    <w:unhideWhenUsed/>
    <w:qFormat/>
    <w:rsid w:val="00A433B2"/>
    <w:pPr>
      <w:keepNext/>
      <w:keepLines/>
      <w:outlineLvl w:val="8"/>
    </w:pPr>
    <w:rPr>
      <w:rFonts w:eastAsiaTheme="majorEastAsia" w:cstheme="majorBidi"/>
      <w:color w:val="323232"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49C"/>
    <w:rPr>
      <w:rFonts w:asciiTheme="majorHAnsi" w:eastAsiaTheme="majorEastAsia" w:hAnsiTheme="majorHAnsi" w:cstheme="majorBidi"/>
      <w:color w:val="0D0D0D" w:themeColor="text1"/>
      <w:sz w:val="40"/>
      <w:szCs w:val="40"/>
    </w:rPr>
  </w:style>
  <w:style w:type="character" w:customStyle="1" w:styleId="Heading2Char">
    <w:name w:val="Heading 2 Char"/>
    <w:basedOn w:val="DefaultParagraphFont"/>
    <w:link w:val="Heading2"/>
    <w:uiPriority w:val="9"/>
    <w:rsid w:val="004A2C68"/>
    <w:rPr>
      <w:rFonts w:eastAsiaTheme="majorEastAsia" w:cstheme="majorBidi"/>
      <w:b/>
      <w:bCs/>
      <w:sz w:val="32"/>
      <w:szCs w:val="32"/>
    </w:rPr>
  </w:style>
  <w:style w:type="character" w:customStyle="1" w:styleId="Heading3Char">
    <w:name w:val="Heading 3 Char"/>
    <w:basedOn w:val="DefaultParagraphFont"/>
    <w:link w:val="Heading3"/>
    <w:uiPriority w:val="9"/>
    <w:rsid w:val="004A2C68"/>
    <w:rPr>
      <w:b/>
      <w:bCs/>
      <w:sz w:val="28"/>
      <w:szCs w:val="28"/>
    </w:rPr>
  </w:style>
  <w:style w:type="character" w:customStyle="1" w:styleId="Heading4Char">
    <w:name w:val="Heading 4 Char"/>
    <w:basedOn w:val="DefaultParagraphFont"/>
    <w:link w:val="Heading4"/>
    <w:uiPriority w:val="9"/>
    <w:rsid w:val="00D2240C"/>
    <w:rPr>
      <w:b/>
      <w:bCs/>
    </w:rPr>
  </w:style>
  <w:style w:type="character" w:customStyle="1" w:styleId="Heading5Char">
    <w:name w:val="Heading 5 Char"/>
    <w:basedOn w:val="DefaultParagraphFont"/>
    <w:link w:val="Heading5"/>
    <w:uiPriority w:val="9"/>
    <w:rsid w:val="00066747"/>
    <w:rPr>
      <w:rFonts w:eastAsiaTheme="majorEastAsia" w:cstheme="majorBidi"/>
      <w:b/>
      <w:color w:val="0D0D0D" w:themeColor="text1"/>
      <w:sz w:val="24"/>
      <w:szCs w:val="24"/>
    </w:rPr>
  </w:style>
  <w:style w:type="character" w:customStyle="1" w:styleId="Heading6Char">
    <w:name w:val="Heading 6 Char"/>
    <w:basedOn w:val="DefaultParagraphFont"/>
    <w:link w:val="Heading6"/>
    <w:rsid w:val="00A433B2"/>
    <w:rPr>
      <w:rFonts w:eastAsiaTheme="majorEastAsia" w:cstheme="majorBidi"/>
      <w:i/>
      <w:iCs/>
      <w:color w:val="616161" w:themeColor="text1" w:themeTint="A6"/>
    </w:rPr>
  </w:style>
  <w:style w:type="character" w:customStyle="1" w:styleId="Heading7Char">
    <w:name w:val="Heading 7 Char"/>
    <w:basedOn w:val="DefaultParagraphFont"/>
    <w:link w:val="Heading7"/>
    <w:uiPriority w:val="9"/>
    <w:semiHidden/>
    <w:rsid w:val="00A433B2"/>
    <w:rPr>
      <w:rFonts w:eastAsiaTheme="majorEastAsia" w:cstheme="majorBidi"/>
      <w:color w:val="616161" w:themeColor="text1" w:themeTint="A6"/>
    </w:rPr>
  </w:style>
  <w:style w:type="character" w:customStyle="1" w:styleId="Heading8Char">
    <w:name w:val="Heading 8 Char"/>
    <w:basedOn w:val="DefaultParagraphFont"/>
    <w:link w:val="Heading8"/>
    <w:uiPriority w:val="9"/>
    <w:semiHidden/>
    <w:rsid w:val="00A433B2"/>
    <w:rPr>
      <w:rFonts w:eastAsiaTheme="majorEastAsia" w:cstheme="majorBidi"/>
      <w:i/>
      <w:iCs/>
      <w:color w:val="323232" w:themeColor="text1" w:themeTint="D8"/>
    </w:rPr>
  </w:style>
  <w:style w:type="character" w:customStyle="1" w:styleId="Heading9Char">
    <w:name w:val="Heading 9 Char"/>
    <w:basedOn w:val="DefaultParagraphFont"/>
    <w:link w:val="Heading9"/>
    <w:uiPriority w:val="9"/>
    <w:semiHidden/>
    <w:rsid w:val="00A433B2"/>
    <w:rPr>
      <w:rFonts w:eastAsiaTheme="majorEastAsia" w:cstheme="majorBidi"/>
      <w:color w:val="323232" w:themeColor="text1" w:themeTint="D8"/>
    </w:rPr>
  </w:style>
  <w:style w:type="paragraph" w:styleId="Title">
    <w:name w:val="Title"/>
    <w:basedOn w:val="Normal"/>
    <w:next w:val="Normal"/>
    <w:link w:val="TitleChar"/>
    <w:uiPriority w:val="10"/>
    <w:qFormat/>
    <w:rsid w:val="002920C8"/>
    <w:pPr>
      <w:spacing w:after="80" w:line="216" w:lineRule="auto"/>
      <w:contextualSpacing/>
    </w:pPr>
    <w:rPr>
      <w:rFonts w:asciiTheme="majorHAnsi" w:eastAsiaTheme="majorEastAsia" w:hAnsiTheme="majorHAnsi" w:cstheme="majorBidi"/>
      <w:b/>
      <w:spacing w:val="-10"/>
      <w:kern w:val="28"/>
      <w:sz w:val="76"/>
      <w:szCs w:val="96"/>
    </w:rPr>
  </w:style>
  <w:style w:type="character" w:customStyle="1" w:styleId="TitleChar">
    <w:name w:val="Title Char"/>
    <w:basedOn w:val="DefaultParagraphFont"/>
    <w:link w:val="Title"/>
    <w:uiPriority w:val="10"/>
    <w:rsid w:val="002920C8"/>
    <w:rPr>
      <w:rFonts w:asciiTheme="majorHAnsi" w:eastAsiaTheme="majorEastAsia" w:hAnsiTheme="majorHAnsi" w:cstheme="majorBidi"/>
      <w:b/>
      <w:color w:val="0D0D0D" w:themeColor="text1"/>
      <w:spacing w:val="-10"/>
      <w:kern w:val="28"/>
      <w:sz w:val="76"/>
      <w:szCs w:val="96"/>
    </w:rPr>
  </w:style>
  <w:style w:type="paragraph" w:styleId="Subtitle">
    <w:name w:val="Subtitle"/>
    <w:basedOn w:val="Normal"/>
    <w:next w:val="Normal"/>
    <w:link w:val="SubtitleChar"/>
    <w:uiPriority w:val="11"/>
    <w:qFormat/>
    <w:rsid w:val="002920C8"/>
    <w:pPr>
      <w:spacing w:before="0" w:line="264" w:lineRule="auto"/>
    </w:pPr>
    <w:rPr>
      <w:rFonts w:ascii="Figtree SemiBold" w:hAnsi="Figtree SemiBold"/>
      <w:b/>
      <w:sz w:val="40"/>
    </w:rPr>
  </w:style>
  <w:style w:type="character" w:customStyle="1" w:styleId="SubtitleChar">
    <w:name w:val="Subtitle Char"/>
    <w:basedOn w:val="DefaultParagraphFont"/>
    <w:link w:val="Subtitle"/>
    <w:uiPriority w:val="11"/>
    <w:rsid w:val="002920C8"/>
    <w:rPr>
      <w:rFonts w:ascii="Figtree SemiBold" w:hAnsi="Figtree SemiBold"/>
      <w:b/>
      <w:color w:val="0D0D0D" w:themeColor="text1"/>
      <w:sz w:val="40"/>
      <w:szCs w:val="24"/>
    </w:rPr>
  </w:style>
  <w:style w:type="paragraph" w:styleId="Quote">
    <w:name w:val="Quote"/>
    <w:basedOn w:val="Normal"/>
    <w:next w:val="Normal"/>
    <w:link w:val="QuoteChar"/>
    <w:uiPriority w:val="29"/>
    <w:qFormat/>
    <w:rsid w:val="00B20A72"/>
    <w:pPr>
      <w:spacing w:before="160"/>
      <w:jc w:val="center"/>
    </w:pPr>
    <w:rPr>
      <w:i/>
      <w:iCs/>
    </w:rPr>
  </w:style>
  <w:style w:type="character" w:customStyle="1" w:styleId="QuoteChar">
    <w:name w:val="Quote Char"/>
    <w:basedOn w:val="DefaultParagraphFont"/>
    <w:link w:val="Quote"/>
    <w:uiPriority w:val="29"/>
    <w:rsid w:val="00B20A72"/>
    <w:rPr>
      <w:i/>
      <w:iCs/>
      <w:color w:val="0D0D0D" w:themeColor="text1"/>
      <w:sz w:val="24"/>
      <w:szCs w:val="24"/>
    </w:rPr>
  </w:style>
  <w:style w:type="numbering" w:customStyle="1" w:styleId="CurrentList1">
    <w:name w:val="Current List1"/>
    <w:uiPriority w:val="99"/>
    <w:rsid w:val="00402E68"/>
    <w:pPr>
      <w:numPr>
        <w:numId w:val="6"/>
      </w:numPr>
    </w:pPr>
  </w:style>
  <w:style w:type="character" w:styleId="IntenseEmphasis">
    <w:name w:val="Intense Emphasis"/>
    <w:basedOn w:val="DefaultParagraphFont"/>
    <w:uiPriority w:val="21"/>
    <w:rsid w:val="00A433B2"/>
    <w:rPr>
      <w:i/>
      <w:iCs/>
      <w:color w:val="1E8BA8" w:themeColor="accent1" w:themeShade="BF"/>
    </w:rPr>
  </w:style>
  <w:style w:type="paragraph" w:styleId="IntenseQuote">
    <w:name w:val="Intense Quote"/>
    <w:basedOn w:val="Normal"/>
    <w:next w:val="Normal"/>
    <w:link w:val="IntenseQuoteChar"/>
    <w:uiPriority w:val="30"/>
    <w:rsid w:val="00A433B2"/>
    <w:pPr>
      <w:pBdr>
        <w:top w:val="single" w:sz="4" w:space="10" w:color="1E8BA8" w:themeColor="accent1" w:themeShade="BF"/>
        <w:bottom w:val="single" w:sz="4" w:space="10" w:color="1E8BA8" w:themeColor="accent1" w:themeShade="BF"/>
      </w:pBdr>
      <w:spacing w:before="360" w:after="360"/>
      <w:ind w:left="864" w:right="864"/>
      <w:jc w:val="center"/>
    </w:pPr>
    <w:rPr>
      <w:i/>
      <w:iCs/>
      <w:color w:val="1E8BA8" w:themeColor="accent1" w:themeShade="BF"/>
    </w:rPr>
  </w:style>
  <w:style w:type="character" w:customStyle="1" w:styleId="IntenseQuoteChar">
    <w:name w:val="Intense Quote Char"/>
    <w:basedOn w:val="DefaultParagraphFont"/>
    <w:link w:val="IntenseQuote"/>
    <w:uiPriority w:val="30"/>
    <w:rsid w:val="00A433B2"/>
    <w:rPr>
      <w:i/>
      <w:iCs/>
      <w:color w:val="1E8BA8" w:themeColor="accent1" w:themeShade="BF"/>
    </w:rPr>
  </w:style>
  <w:style w:type="numbering" w:customStyle="1" w:styleId="CurrentList2">
    <w:name w:val="Current List2"/>
    <w:uiPriority w:val="99"/>
    <w:rsid w:val="00402E68"/>
    <w:pPr>
      <w:numPr>
        <w:numId w:val="7"/>
      </w:numPr>
    </w:pPr>
  </w:style>
  <w:style w:type="paragraph" w:customStyle="1" w:styleId="Bulletlist1">
    <w:name w:val="Bullet list 1"/>
    <w:basedOn w:val="Normal"/>
    <w:link w:val="Bulletlist1Char"/>
    <w:qFormat/>
    <w:rsid w:val="00402E68"/>
    <w:pPr>
      <w:numPr>
        <w:numId w:val="2"/>
      </w:numPr>
      <w:spacing w:before="0"/>
    </w:pPr>
  </w:style>
  <w:style w:type="character" w:customStyle="1" w:styleId="Bulletlist1Char">
    <w:name w:val="Bullet list 1 Char"/>
    <w:basedOn w:val="DefaultParagraphFont"/>
    <w:link w:val="Bulletlist1"/>
    <w:rsid w:val="00DF18B7"/>
  </w:style>
  <w:style w:type="paragraph" w:customStyle="1" w:styleId="Bulletlist2">
    <w:name w:val="Bullet list 2"/>
    <w:basedOn w:val="Bulletlist1"/>
    <w:link w:val="Bulletlist2Char"/>
    <w:qFormat/>
    <w:rsid w:val="00DF18B7"/>
    <w:pPr>
      <w:ind w:left="1701"/>
    </w:pPr>
  </w:style>
  <w:style w:type="character" w:customStyle="1" w:styleId="Bulletlist2Char">
    <w:name w:val="Bullet list 2 Char"/>
    <w:basedOn w:val="Bulletlist1Char"/>
    <w:link w:val="Bulletlist2"/>
    <w:rsid w:val="00DF18B7"/>
  </w:style>
  <w:style w:type="paragraph" w:customStyle="1" w:styleId="Numberlist">
    <w:name w:val="Number list"/>
    <w:basedOn w:val="Normal"/>
    <w:link w:val="NumberlistChar"/>
    <w:qFormat/>
    <w:rsid w:val="00402E68"/>
    <w:pPr>
      <w:numPr>
        <w:numId w:val="3"/>
      </w:numPr>
      <w:spacing w:before="0"/>
      <w:contextualSpacing/>
    </w:pPr>
  </w:style>
  <w:style w:type="numbering" w:customStyle="1" w:styleId="CurrentList3">
    <w:name w:val="Current List3"/>
    <w:uiPriority w:val="99"/>
    <w:rsid w:val="00402E68"/>
    <w:pPr>
      <w:numPr>
        <w:numId w:val="8"/>
      </w:numPr>
    </w:pPr>
  </w:style>
  <w:style w:type="character" w:customStyle="1" w:styleId="NumberlistChar">
    <w:name w:val="Number list Char"/>
    <w:basedOn w:val="DefaultParagraphFont"/>
    <w:link w:val="Numberlist"/>
    <w:rsid w:val="00410889"/>
  </w:style>
  <w:style w:type="paragraph" w:customStyle="1" w:styleId="Letterlist">
    <w:name w:val="Letter list"/>
    <w:basedOn w:val="Normal"/>
    <w:link w:val="LetterlistChar"/>
    <w:qFormat/>
    <w:rsid w:val="00402E68"/>
    <w:pPr>
      <w:numPr>
        <w:ilvl w:val="1"/>
        <w:numId w:val="5"/>
      </w:numPr>
      <w:spacing w:before="0"/>
    </w:pPr>
  </w:style>
  <w:style w:type="character" w:customStyle="1" w:styleId="LetterlistChar">
    <w:name w:val="Letter list Char"/>
    <w:basedOn w:val="DefaultParagraphFont"/>
    <w:link w:val="Letterlist"/>
    <w:rsid w:val="00DF18B7"/>
  </w:style>
  <w:style w:type="paragraph" w:styleId="NoSpacing">
    <w:name w:val="No Spacing"/>
    <w:link w:val="NoSpacingChar"/>
    <w:uiPriority w:val="1"/>
    <w:qFormat/>
    <w:rsid w:val="00762BD0"/>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762BD0"/>
    <w:rPr>
      <w:rFonts w:eastAsiaTheme="minorEastAsia"/>
      <w:kern w:val="0"/>
      <w:lang w:val="en-US"/>
      <w14:ligatures w14:val="none"/>
    </w:rPr>
  </w:style>
  <w:style w:type="paragraph" w:styleId="Header">
    <w:name w:val="header"/>
    <w:basedOn w:val="Normal"/>
    <w:link w:val="HeaderChar"/>
    <w:uiPriority w:val="99"/>
    <w:unhideWhenUsed/>
    <w:rsid w:val="00D767F5"/>
    <w:pPr>
      <w:tabs>
        <w:tab w:val="center" w:pos="4513"/>
        <w:tab w:val="right" w:pos="9026"/>
      </w:tabs>
    </w:pPr>
    <w:rPr>
      <w:rFonts w:ascii="Figtree Light" w:hAnsi="Figtree Light"/>
      <w:sz w:val="22"/>
    </w:rPr>
  </w:style>
  <w:style w:type="character" w:customStyle="1" w:styleId="HeaderChar">
    <w:name w:val="Header Char"/>
    <w:basedOn w:val="DefaultParagraphFont"/>
    <w:link w:val="Header"/>
    <w:uiPriority w:val="99"/>
    <w:rsid w:val="00D767F5"/>
    <w:rPr>
      <w:rFonts w:ascii="Figtree Light" w:hAnsi="Figtree Light"/>
      <w:color w:val="0D0D0D" w:themeColor="text1"/>
      <w:szCs w:val="24"/>
    </w:rPr>
  </w:style>
  <w:style w:type="paragraph" w:styleId="Footer">
    <w:name w:val="footer"/>
    <w:basedOn w:val="Normal"/>
    <w:link w:val="FooterChar"/>
    <w:uiPriority w:val="99"/>
    <w:unhideWhenUsed/>
    <w:rsid w:val="00D767F5"/>
    <w:pPr>
      <w:tabs>
        <w:tab w:val="center" w:pos="4513"/>
        <w:tab w:val="right" w:pos="9026"/>
      </w:tabs>
    </w:pPr>
    <w:rPr>
      <w:sz w:val="20"/>
    </w:rPr>
  </w:style>
  <w:style w:type="character" w:customStyle="1" w:styleId="FooterChar">
    <w:name w:val="Footer Char"/>
    <w:basedOn w:val="DefaultParagraphFont"/>
    <w:link w:val="Footer"/>
    <w:uiPriority w:val="99"/>
    <w:rsid w:val="00D767F5"/>
    <w:rPr>
      <w:color w:val="0D0D0D" w:themeColor="text1"/>
      <w:sz w:val="20"/>
      <w:szCs w:val="24"/>
    </w:rPr>
  </w:style>
  <w:style w:type="paragraph" w:styleId="TOCHeading">
    <w:name w:val="TOC Heading"/>
    <w:basedOn w:val="Heading1"/>
    <w:next w:val="Normal"/>
    <w:uiPriority w:val="39"/>
    <w:unhideWhenUsed/>
    <w:qFormat/>
    <w:rsid w:val="008D4504"/>
    <w:pPr>
      <w:spacing w:line="259" w:lineRule="auto"/>
      <w:outlineLvl w:val="9"/>
    </w:pPr>
    <w:rPr>
      <w:kern w:val="0"/>
      <w:szCs w:val="32"/>
      <w:lang w:val="en-US"/>
      <w14:ligatures w14:val="none"/>
    </w:rPr>
  </w:style>
  <w:style w:type="numbering" w:customStyle="1" w:styleId="CurrentList4">
    <w:name w:val="Current List4"/>
    <w:uiPriority w:val="99"/>
    <w:rsid w:val="00402E68"/>
    <w:pPr>
      <w:numPr>
        <w:numId w:val="9"/>
      </w:numPr>
    </w:pPr>
  </w:style>
  <w:style w:type="numbering" w:customStyle="1" w:styleId="CurrentList5">
    <w:name w:val="Current List5"/>
    <w:uiPriority w:val="99"/>
    <w:rsid w:val="00402E68"/>
    <w:pPr>
      <w:numPr>
        <w:numId w:val="10"/>
      </w:numPr>
    </w:pPr>
  </w:style>
  <w:style w:type="paragraph" w:styleId="TOC1">
    <w:name w:val="toc 1"/>
    <w:basedOn w:val="Normal"/>
    <w:next w:val="Normal"/>
    <w:autoRedefine/>
    <w:uiPriority w:val="39"/>
    <w:unhideWhenUsed/>
    <w:rsid w:val="00066747"/>
    <w:pPr>
      <w:spacing w:after="100"/>
    </w:pPr>
  </w:style>
  <w:style w:type="character" w:styleId="Hyperlink">
    <w:name w:val="Hyperlink"/>
    <w:basedOn w:val="DefaultParagraphFont"/>
    <w:uiPriority w:val="99"/>
    <w:unhideWhenUsed/>
    <w:rsid w:val="00F9159C"/>
    <w:rPr>
      <w:color w:val="467886" w:themeColor="hyperlink"/>
      <w:u w:val="single"/>
    </w:rPr>
  </w:style>
  <w:style w:type="paragraph" w:styleId="TOC2">
    <w:name w:val="toc 2"/>
    <w:basedOn w:val="Normal"/>
    <w:next w:val="Normal"/>
    <w:autoRedefine/>
    <w:uiPriority w:val="39"/>
    <w:unhideWhenUsed/>
    <w:rsid w:val="00066747"/>
    <w:pPr>
      <w:spacing w:after="100"/>
      <w:ind w:left="240"/>
    </w:pPr>
  </w:style>
  <w:style w:type="paragraph" w:styleId="BodyText">
    <w:name w:val="Body Text"/>
    <w:basedOn w:val="Normal"/>
    <w:link w:val="BodyTextChar"/>
    <w:uiPriority w:val="1"/>
    <w:qFormat/>
    <w:rsid w:val="007E2CF4"/>
    <w:pPr>
      <w:widowControl w:val="0"/>
      <w:autoSpaceDE w:val="0"/>
      <w:autoSpaceDN w:val="0"/>
      <w:spacing w:before="0"/>
    </w:pPr>
    <w:rPr>
      <w:rFonts w:eastAsia="Figtree" w:cs="Figtree"/>
      <w:kern w:val="0"/>
      <w:lang w:val="en-US"/>
      <w14:ligatures w14:val="none"/>
    </w:rPr>
  </w:style>
  <w:style w:type="character" w:customStyle="1" w:styleId="BodyTextChar">
    <w:name w:val="Body Text Char"/>
    <w:basedOn w:val="DefaultParagraphFont"/>
    <w:link w:val="BodyText"/>
    <w:uiPriority w:val="1"/>
    <w:rsid w:val="007E2CF4"/>
    <w:rPr>
      <w:rFonts w:ascii="Figtree" w:eastAsia="Figtree" w:hAnsi="Figtree" w:cs="Figtree"/>
      <w:kern w:val="0"/>
      <w:sz w:val="24"/>
      <w:szCs w:val="24"/>
      <w:lang w:val="en-US"/>
      <w14:ligatures w14:val="none"/>
    </w:rPr>
  </w:style>
  <w:style w:type="paragraph" w:styleId="Caption">
    <w:name w:val="caption"/>
    <w:basedOn w:val="Normal"/>
    <w:next w:val="Normal"/>
    <w:uiPriority w:val="35"/>
    <w:unhideWhenUsed/>
    <w:qFormat/>
    <w:rsid w:val="00C60BAC"/>
    <w:pPr>
      <w:spacing w:before="0" w:after="200"/>
    </w:pPr>
    <w:rPr>
      <w:i/>
      <w:iCs/>
      <w:sz w:val="20"/>
      <w:szCs w:val="20"/>
    </w:rPr>
  </w:style>
  <w:style w:type="paragraph" w:customStyle="1" w:styleId="Table">
    <w:name w:val="Table"/>
    <w:basedOn w:val="Normal"/>
    <w:rsid w:val="000E5B0B"/>
    <w:pPr>
      <w:spacing w:before="40" w:after="40" w:line="264" w:lineRule="auto"/>
    </w:pPr>
    <w:rPr>
      <w:kern w:val="0"/>
      <w:sz w:val="20"/>
      <w14:ligatures w14:val="none"/>
    </w:rPr>
  </w:style>
  <w:style w:type="paragraph" w:customStyle="1" w:styleId="TableBullet">
    <w:name w:val="Table Bullet"/>
    <w:basedOn w:val="Normal"/>
    <w:qFormat/>
    <w:rsid w:val="00F02405"/>
    <w:pPr>
      <w:numPr>
        <w:numId w:val="4"/>
      </w:numPr>
      <w:spacing w:before="40" w:after="40" w:line="264" w:lineRule="auto"/>
      <w:ind w:left="306"/>
    </w:pPr>
    <w:rPr>
      <w:kern w:val="0"/>
      <w:sz w:val="20"/>
      <w14:ligatures w14:val="none"/>
    </w:rPr>
  </w:style>
  <w:style w:type="table" w:styleId="TableGrid">
    <w:name w:val="Table Grid"/>
    <w:basedOn w:val="TableNormal"/>
    <w:uiPriority w:val="59"/>
    <w:rsid w:val="00574380"/>
    <w:pPr>
      <w:spacing w:after="0" w:line="240" w:lineRule="auto"/>
    </w:pPr>
    <w:rPr>
      <w:rFonts w:ascii="Montserrat Light" w:hAnsi="Montserrat Light"/>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1">
    <w:name w:val="Table heading 1"/>
    <w:basedOn w:val="Normal"/>
    <w:next w:val="Table"/>
    <w:link w:val="Tableheading1Char"/>
    <w:qFormat/>
    <w:rsid w:val="00414145"/>
    <w:pPr>
      <w:spacing w:before="40" w:after="40" w:line="264" w:lineRule="auto"/>
    </w:pPr>
    <w:rPr>
      <w:b/>
      <w:bCs/>
      <w:color w:val="FFFFFF" w:themeColor="background1"/>
      <w:kern w:val="0"/>
      <w:sz w:val="20"/>
      <w14:ligatures w14:val="none"/>
    </w:rPr>
  </w:style>
  <w:style w:type="paragraph" w:customStyle="1" w:styleId="TableCaption">
    <w:name w:val="Table Caption"/>
    <w:basedOn w:val="Caption"/>
    <w:qFormat/>
    <w:rsid w:val="0082549C"/>
    <w:pPr>
      <w:keepNext/>
    </w:pPr>
  </w:style>
  <w:style w:type="table" w:styleId="PlainTable2">
    <w:name w:val="Plain Table 2"/>
    <w:basedOn w:val="TableNormal"/>
    <w:uiPriority w:val="42"/>
    <w:rsid w:val="00F559A5"/>
    <w:pPr>
      <w:spacing w:after="0" w:line="240" w:lineRule="auto"/>
    </w:pPr>
    <w:tblPr>
      <w:tblStyleRowBandSize w:val="1"/>
      <w:tblStyleColBandSize w:val="1"/>
      <w:tblBorders>
        <w:top w:val="single" w:sz="4" w:space="0" w:color="858585" w:themeColor="text1" w:themeTint="80"/>
        <w:bottom w:val="single" w:sz="4" w:space="0" w:color="858585" w:themeColor="text1" w:themeTint="80"/>
      </w:tblBorders>
    </w:tblPr>
    <w:tblStylePr w:type="firstRow">
      <w:rPr>
        <w:b/>
        <w:bCs/>
      </w:rPr>
      <w:tblPr/>
      <w:tcPr>
        <w:tcBorders>
          <w:bottom w:val="single" w:sz="4" w:space="0" w:color="858585" w:themeColor="text1" w:themeTint="80"/>
        </w:tcBorders>
      </w:tcPr>
    </w:tblStylePr>
    <w:tblStylePr w:type="lastRow">
      <w:rPr>
        <w:b/>
        <w:bCs/>
      </w:rPr>
      <w:tblPr/>
      <w:tcPr>
        <w:tcBorders>
          <w:top w:val="single" w:sz="4" w:space="0" w:color="858585" w:themeColor="text1" w:themeTint="80"/>
        </w:tcBorders>
      </w:tcPr>
    </w:tblStylePr>
    <w:tblStylePr w:type="firstCol">
      <w:rPr>
        <w:b/>
        <w:bCs/>
      </w:rPr>
    </w:tblStylePr>
    <w:tblStylePr w:type="lastCol">
      <w:rPr>
        <w:b/>
        <w:bCs/>
      </w:rPr>
    </w:tblStylePr>
    <w:tblStylePr w:type="band1Vert">
      <w:tblPr/>
      <w:tcPr>
        <w:tcBorders>
          <w:left w:val="single" w:sz="4" w:space="0" w:color="858585" w:themeColor="text1" w:themeTint="80"/>
          <w:right w:val="single" w:sz="4" w:space="0" w:color="858585" w:themeColor="text1" w:themeTint="80"/>
        </w:tcBorders>
      </w:tcPr>
    </w:tblStylePr>
    <w:tblStylePr w:type="band2Vert">
      <w:tblPr/>
      <w:tcPr>
        <w:tcBorders>
          <w:left w:val="single" w:sz="4" w:space="0" w:color="858585" w:themeColor="text1" w:themeTint="80"/>
          <w:right w:val="single" w:sz="4" w:space="0" w:color="858585" w:themeColor="text1" w:themeTint="80"/>
        </w:tcBorders>
      </w:tcPr>
    </w:tblStylePr>
    <w:tblStylePr w:type="band1Horz">
      <w:tblPr/>
      <w:tcPr>
        <w:tcBorders>
          <w:top w:val="single" w:sz="4" w:space="0" w:color="858585" w:themeColor="text1" w:themeTint="80"/>
          <w:bottom w:val="single" w:sz="4" w:space="0" w:color="858585" w:themeColor="text1" w:themeTint="80"/>
        </w:tcBorders>
      </w:tcPr>
    </w:tblStylePr>
  </w:style>
  <w:style w:type="table" w:styleId="ListTable3">
    <w:name w:val="List Table 3"/>
    <w:basedOn w:val="TableNormal"/>
    <w:uiPriority w:val="48"/>
    <w:rsid w:val="00BC51AA"/>
    <w:pPr>
      <w:spacing w:after="0" w:line="240" w:lineRule="auto"/>
    </w:pPr>
    <w:tblPr>
      <w:tblStyleRowBandSize w:val="1"/>
      <w:tblStyleColBandSize w:val="1"/>
      <w:tblBorders>
        <w:top w:val="single" w:sz="4" w:space="0" w:color="0D0D0D" w:themeColor="text1"/>
        <w:left w:val="single" w:sz="4" w:space="0" w:color="0D0D0D" w:themeColor="text1"/>
        <w:bottom w:val="single" w:sz="4" w:space="0" w:color="0D0D0D" w:themeColor="text1"/>
        <w:right w:val="single" w:sz="4" w:space="0" w:color="0D0D0D" w:themeColor="text1"/>
      </w:tblBorders>
    </w:tblPr>
    <w:tblStylePr w:type="firstRow">
      <w:rPr>
        <w:b/>
        <w:bCs/>
        <w:color w:val="FFFFFF" w:themeColor="background1"/>
      </w:rPr>
      <w:tblPr/>
      <w:tcPr>
        <w:shd w:val="clear" w:color="auto" w:fill="0D0D0D" w:themeFill="text1"/>
      </w:tcPr>
    </w:tblStylePr>
    <w:tblStylePr w:type="lastRow">
      <w:rPr>
        <w:b/>
        <w:bCs/>
      </w:rPr>
      <w:tblPr/>
      <w:tcPr>
        <w:tcBorders>
          <w:top w:val="double" w:sz="4" w:space="0" w:color="0D0D0D"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D0D0D" w:themeColor="text1"/>
          <w:right w:val="single" w:sz="4" w:space="0" w:color="0D0D0D" w:themeColor="text1"/>
        </w:tcBorders>
      </w:tcPr>
    </w:tblStylePr>
    <w:tblStylePr w:type="band1Horz">
      <w:tblPr/>
      <w:tcPr>
        <w:tcBorders>
          <w:top w:val="single" w:sz="4" w:space="0" w:color="0D0D0D" w:themeColor="text1"/>
          <w:bottom w:val="single" w:sz="4" w:space="0" w:color="0D0D0D"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D0D0D" w:themeColor="text1"/>
          <w:left w:val="nil"/>
        </w:tcBorders>
      </w:tcPr>
    </w:tblStylePr>
    <w:tblStylePr w:type="swCell">
      <w:tblPr/>
      <w:tcPr>
        <w:tcBorders>
          <w:top w:val="double" w:sz="4" w:space="0" w:color="0D0D0D" w:themeColor="text1"/>
          <w:right w:val="nil"/>
        </w:tcBorders>
      </w:tcPr>
    </w:tblStylePr>
  </w:style>
  <w:style w:type="table" w:styleId="GridTable4">
    <w:name w:val="Grid Table 4"/>
    <w:basedOn w:val="TableNormal"/>
    <w:uiPriority w:val="49"/>
    <w:rsid w:val="00BC51AA"/>
    <w:pPr>
      <w:spacing w:after="0" w:line="240" w:lineRule="auto"/>
    </w:pPr>
    <w:tblPr>
      <w:tblStyleRowBandSize w:val="1"/>
      <w:tblStyleColBandSize w:val="1"/>
      <w:tblBorders>
        <w:top w:val="single" w:sz="4" w:space="0" w:color="6D6D6D" w:themeColor="text1" w:themeTint="99"/>
        <w:left w:val="single" w:sz="4" w:space="0" w:color="6D6D6D" w:themeColor="text1" w:themeTint="99"/>
        <w:bottom w:val="single" w:sz="4" w:space="0" w:color="6D6D6D" w:themeColor="text1" w:themeTint="99"/>
        <w:right w:val="single" w:sz="4" w:space="0" w:color="6D6D6D" w:themeColor="text1" w:themeTint="99"/>
        <w:insideH w:val="single" w:sz="4" w:space="0" w:color="6D6D6D" w:themeColor="text1" w:themeTint="99"/>
        <w:insideV w:val="single" w:sz="4" w:space="0" w:color="6D6D6D" w:themeColor="text1" w:themeTint="99"/>
      </w:tblBorders>
    </w:tblPr>
    <w:tblStylePr w:type="firstRow">
      <w:rPr>
        <w:b/>
        <w:bCs/>
        <w:color w:val="FFFFFF" w:themeColor="background1"/>
      </w:rPr>
      <w:tblPr/>
      <w:tcPr>
        <w:tcBorders>
          <w:top w:val="single" w:sz="4" w:space="0" w:color="0D0D0D" w:themeColor="text1"/>
          <w:left w:val="single" w:sz="4" w:space="0" w:color="0D0D0D" w:themeColor="text1"/>
          <w:bottom w:val="single" w:sz="4" w:space="0" w:color="0D0D0D" w:themeColor="text1"/>
          <w:right w:val="single" w:sz="4" w:space="0" w:color="0D0D0D" w:themeColor="text1"/>
          <w:insideH w:val="nil"/>
          <w:insideV w:val="nil"/>
        </w:tcBorders>
        <w:shd w:val="clear" w:color="auto" w:fill="0D0D0D" w:themeFill="text1"/>
      </w:tcPr>
    </w:tblStylePr>
    <w:tblStylePr w:type="lastRow">
      <w:rPr>
        <w:b/>
        <w:bCs/>
      </w:rPr>
      <w:tblPr/>
      <w:tcPr>
        <w:tcBorders>
          <w:top w:val="double" w:sz="4" w:space="0" w:color="0D0D0D" w:themeColor="text1"/>
        </w:tcBorders>
      </w:tcPr>
    </w:tblStylePr>
    <w:tblStylePr w:type="firstCol">
      <w:rPr>
        <w:b/>
        <w:bCs/>
      </w:rPr>
    </w:tblStylePr>
    <w:tblStylePr w:type="lastCol">
      <w:rPr>
        <w:b/>
        <w:bCs/>
      </w:rPr>
    </w:tblStylePr>
    <w:tblStylePr w:type="band1Vert">
      <w:tblPr/>
      <w:tcPr>
        <w:shd w:val="clear" w:color="auto" w:fill="CECECE" w:themeFill="text1" w:themeFillTint="33"/>
      </w:tcPr>
    </w:tblStylePr>
    <w:tblStylePr w:type="band1Horz">
      <w:tblPr/>
      <w:tcPr>
        <w:shd w:val="clear" w:color="auto" w:fill="CECECE" w:themeFill="text1" w:themeFillTint="33"/>
      </w:tcPr>
    </w:tblStylePr>
  </w:style>
  <w:style w:type="table" w:customStyle="1" w:styleId="Style1">
    <w:name w:val="Style1"/>
    <w:basedOn w:val="TableNormal"/>
    <w:uiPriority w:val="99"/>
    <w:rsid w:val="00152AE6"/>
    <w:pPr>
      <w:spacing w:after="0" w:line="240" w:lineRule="auto"/>
    </w:pPr>
    <w:tblPr/>
  </w:style>
  <w:style w:type="table" w:customStyle="1" w:styleId="Style2">
    <w:name w:val="Style2"/>
    <w:basedOn w:val="TableNormal"/>
    <w:uiPriority w:val="99"/>
    <w:rsid w:val="002B086E"/>
    <w:pPr>
      <w:spacing w:after="0" w:line="240" w:lineRule="auto"/>
    </w:pPr>
    <w:tblPr/>
  </w:style>
  <w:style w:type="paragraph" w:styleId="TOC3">
    <w:name w:val="toc 3"/>
    <w:basedOn w:val="Normal"/>
    <w:next w:val="Normal"/>
    <w:autoRedefine/>
    <w:uiPriority w:val="39"/>
    <w:unhideWhenUsed/>
    <w:rsid w:val="00066747"/>
    <w:pPr>
      <w:spacing w:after="100"/>
      <w:ind w:left="480"/>
    </w:pPr>
  </w:style>
  <w:style w:type="paragraph" w:styleId="TOC4">
    <w:name w:val="toc 4"/>
    <w:basedOn w:val="Normal"/>
    <w:next w:val="Normal"/>
    <w:autoRedefine/>
    <w:uiPriority w:val="39"/>
    <w:unhideWhenUsed/>
    <w:rsid w:val="00066747"/>
    <w:pPr>
      <w:spacing w:after="100"/>
      <w:ind w:left="720"/>
    </w:pPr>
  </w:style>
  <w:style w:type="table" w:styleId="GridTable4-Accent1">
    <w:name w:val="Grid Table 4 Accent 1"/>
    <w:basedOn w:val="TableNormal"/>
    <w:uiPriority w:val="49"/>
    <w:rsid w:val="00F5074A"/>
    <w:pPr>
      <w:spacing w:after="0" w:line="240" w:lineRule="auto"/>
    </w:pPr>
    <w:tblPr>
      <w:tblStyleRowBandSize w:val="1"/>
      <w:tblStyleColBandSize w:val="1"/>
      <w:tblBorders>
        <w:top w:val="single" w:sz="4" w:space="0" w:color="82D3E8" w:themeColor="accent1" w:themeTint="99"/>
        <w:left w:val="single" w:sz="4" w:space="0" w:color="82D3E8" w:themeColor="accent1" w:themeTint="99"/>
        <w:bottom w:val="single" w:sz="4" w:space="0" w:color="82D3E8" w:themeColor="accent1" w:themeTint="99"/>
        <w:right w:val="single" w:sz="4" w:space="0" w:color="82D3E8" w:themeColor="accent1" w:themeTint="99"/>
        <w:insideH w:val="single" w:sz="4" w:space="0" w:color="82D3E8" w:themeColor="accent1" w:themeTint="99"/>
        <w:insideV w:val="single" w:sz="4" w:space="0" w:color="82D3E8" w:themeColor="accent1" w:themeTint="99"/>
      </w:tblBorders>
    </w:tblPr>
    <w:tblStylePr w:type="firstRow">
      <w:rPr>
        <w:b/>
        <w:bCs/>
        <w:color w:val="FFFFFF" w:themeColor="background1"/>
      </w:rPr>
      <w:tblPr/>
      <w:tcPr>
        <w:shd w:val="clear" w:color="auto" w:fill="82D3E8" w:themeFill="accent1" w:themeFillTint="99"/>
      </w:tcPr>
    </w:tblStylePr>
    <w:tblStylePr w:type="lastRow">
      <w:rPr>
        <w:b/>
        <w:bCs/>
      </w:rPr>
      <w:tblPr/>
      <w:tcPr>
        <w:tcBorders>
          <w:top w:val="double" w:sz="4" w:space="0" w:color="2FB7DA" w:themeColor="accent1"/>
        </w:tcBorders>
      </w:tcPr>
    </w:tblStylePr>
    <w:tblStylePr w:type="firstCol">
      <w:rPr>
        <w:b/>
        <w:bCs/>
      </w:rPr>
    </w:tblStylePr>
    <w:tblStylePr w:type="lastCol">
      <w:rPr>
        <w:b/>
        <w:bCs/>
      </w:rPr>
    </w:tblStylePr>
    <w:tblStylePr w:type="band1Vert">
      <w:tblPr/>
      <w:tcPr>
        <w:shd w:val="clear" w:color="auto" w:fill="D5F0F7" w:themeFill="accent1" w:themeFillTint="33"/>
      </w:tcPr>
    </w:tblStylePr>
    <w:tblStylePr w:type="band1Horz">
      <w:tblPr/>
      <w:tcPr>
        <w:shd w:val="clear" w:color="auto" w:fill="D5F0F7" w:themeFill="accent1" w:themeFillTint="33"/>
      </w:tcPr>
    </w:tblStylePr>
  </w:style>
  <w:style w:type="paragraph" w:customStyle="1" w:styleId="Tableheading2">
    <w:name w:val="Table heading 2"/>
    <w:basedOn w:val="Tableheading1"/>
    <w:link w:val="Tableheading2Char"/>
    <w:autoRedefine/>
    <w:qFormat/>
    <w:rsid w:val="003D7210"/>
    <w:rPr>
      <w:color w:val="auto"/>
      <w:sz w:val="22"/>
    </w:rPr>
  </w:style>
  <w:style w:type="character" w:customStyle="1" w:styleId="Tableheading1Char">
    <w:name w:val="Table heading 1 Char"/>
    <w:basedOn w:val="DefaultParagraphFont"/>
    <w:link w:val="Tableheading1"/>
    <w:rsid w:val="00414145"/>
    <w:rPr>
      <w:b/>
      <w:bCs/>
      <w:color w:val="FFFFFF" w:themeColor="background1"/>
      <w:kern w:val="0"/>
      <w:sz w:val="20"/>
      <w:szCs w:val="24"/>
      <w14:ligatures w14:val="none"/>
    </w:rPr>
  </w:style>
  <w:style w:type="character" w:customStyle="1" w:styleId="Tableheading2Char">
    <w:name w:val="Table heading 2 Char"/>
    <w:basedOn w:val="Tableheading1Char"/>
    <w:link w:val="Tableheading2"/>
    <w:rsid w:val="003D7210"/>
    <w:rPr>
      <w:b/>
      <w:bCs/>
      <w:color w:val="FFFFFF" w:themeColor="background1"/>
      <w:kern w:val="0"/>
      <w:sz w:val="22"/>
      <w:szCs w:val="24"/>
      <w14:ligatures w14:val="none"/>
    </w:rPr>
  </w:style>
  <w:style w:type="table" w:styleId="GridTable4-Accent2">
    <w:name w:val="Grid Table 4 Accent 2"/>
    <w:basedOn w:val="TableNormal"/>
    <w:uiPriority w:val="49"/>
    <w:rsid w:val="00D2240C"/>
    <w:pPr>
      <w:spacing w:after="0" w:line="240" w:lineRule="auto"/>
    </w:pPr>
    <w:tblPr>
      <w:tblStyleRowBandSize w:val="1"/>
      <w:tblStyleColBandSize w:val="1"/>
      <w:tblBorders>
        <w:top w:val="single" w:sz="4" w:space="0" w:color="FDCDA4" w:themeColor="accent2" w:themeTint="99"/>
        <w:left w:val="single" w:sz="4" w:space="0" w:color="FDCDA4" w:themeColor="accent2" w:themeTint="99"/>
        <w:bottom w:val="single" w:sz="4" w:space="0" w:color="FDCDA4" w:themeColor="accent2" w:themeTint="99"/>
        <w:right w:val="single" w:sz="4" w:space="0" w:color="FDCDA4" w:themeColor="accent2" w:themeTint="99"/>
        <w:insideH w:val="single" w:sz="4" w:space="0" w:color="FDCDA4" w:themeColor="accent2" w:themeTint="99"/>
        <w:insideV w:val="single" w:sz="4" w:space="0" w:color="FDCDA4" w:themeColor="accent2" w:themeTint="99"/>
      </w:tblBorders>
    </w:tblPr>
    <w:tblStylePr w:type="firstRow">
      <w:rPr>
        <w:b/>
        <w:bCs/>
        <w:color w:val="FFFFFF" w:themeColor="background1"/>
      </w:rPr>
      <w:tblPr/>
      <w:tcPr>
        <w:tcBorders>
          <w:top w:val="single" w:sz="4" w:space="0" w:color="FCAC69" w:themeColor="accent2"/>
          <w:left w:val="single" w:sz="4" w:space="0" w:color="FCAC69" w:themeColor="accent2"/>
          <w:bottom w:val="single" w:sz="4" w:space="0" w:color="FCAC69" w:themeColor="accent2"/>
          <w:right w:val="single" w:sz="4" w:space="0" w:color="FCAC69" w:themeColor="accent2"/>
          <w:insideH w:val="nil"/>
          <w:insideV w:val="nil"/>
        </w:tcBorders>
        <w:shd w:val="clear" w:color="auto" w:fill="FCAC69" w:themeFill="accent2"/>
      </w:tcPr>
    </w:tblStylePr>
    <w:tblStylePr w:type="lastRow">
      <w:rPr>
        <w:b/>
        <w:bCs/>
      </w:rPr>
      <w:tblPr/>
      <w:tcPr>
        <w:tcBorders>
          <w:top w:val="double" w:sz="4" w:space="0" w:color="FCAC69" w:themeColor="accent2"/>
        </w:tcBorders>
      </w:tcPr>
    </w:tblStylePr>
    <w:tblStylePr w:type="firstCol">
      <w:rPr>
        <w:b/>
        <w:bCs/>
      </w:rPr>
    </w:tblStylePr>
    <w:tblStylePr w:type="lastCol">
      <w:rPr>
        <w:b/>
        <w:bCs/>
      </w:rPr>
    </w:tblStylePr>
    <w:tblStylePr w:type="band1Vert">
      <w:tblPr/>
      <w:tcPr>
        <w:shd w:val="clear" w:color="auto" w:fill="FEEEE0" w:themeFill="accent2" w:themeFillTint="33"/>
      </w:tcPr>
    </w:tblStylePr>
    <w:tblStylePr w:type="band1Horz">
      <w:tblPr/>
      <w:tcPr>
        <w:shd w:val="clear" w:color="auto" w:fill="FEEEE0" w:themeFill="accent2" w:themeFillTint="33"/>
      </w:tcPr>
    </w:tblStylePr>
  </w:style>
  <w:style w:type="table" w:styleId="GridTable4-Accent5">
    <w:name w:val="Grid Table 4 Accent 5"/>
    <w:basedOn w:val="TableNormal"/>
    <w:uiPriority w:val="49"/>
    <w:rsid w:val="003E4D7F"/>
    <w:pPr>
      <w:spacing w:after="0" w:line="240" w:lineRule="auto"/>
    </w:pPr>
    <w:tblPr>
      <w:tblStyleRowBandSize w:val="1"/>
      <w:tblStyleColBandSize w:val="1"/>
      <w:tblBorders>
        <w:top w:val="single" w:sz="4" w:space="0" w:color="B3DFCE" w:themeColor="accent5" w:themeTint="99"/>
        <w:left w:val="single" w:sz="4" w:space="0" w:color="B3DFCE" w:themeColor="accent5" w:themeTint="99"/>
        <w:bottom w:val="single" w:sz="4" w:space="0" w:color="B3DFCE" w:themeColor="accent5" w:themeTint="99"/>
        <w:right w:val="single" w:sz="4" w:space="0" w:color="B3DFCE" w:themeColor="accent5" w:themeTint="99"/>
        <w:insideH w:val="single" w:sz="4" w:space="0" w:color="B3DFCE" w:themeColor="accent5" w:themeTint="99"/>
        <w:insideV w:val="single" w:sz="4" w:space="0" w:color="B3DFCE" w:themeColor="accent5" w:themeTint="99"/>
      </w:tblBorders>
    </w:tblPr>
    <w:tblStylePr w:type="firstRow">
      <w:rPr>
        <w:b/>
        <w:bCs/>
        <w:color w:val="FFFFFF" w:themeColor="background1"/>
      </w:rPr>
      <w:tblPr/>
      <w:tcPr>
        <w:tcBorders>
          <w:top w:val="single" w:sz="4" w:space="0" w:color="82CAAE" w:themeColor="accent5"/>
          <w:left w:val="single" w:sz="4" w:space="0" w:color="82CAAE" w:themeColor="accent5"/>
          <w:bottom w:val="single" w:sz="4" w:space="0" w:color="82CAAE" w:themeColor="accent5"/>
          <w:right w:val="single" w:sz="4" w:space="0" w:color="82CAAE" w:themeColor="accent5"/>
          <w:insideH w:val="nil"/>
          <w:insideV w:val="nil"/>
        </w:tcBorders>
        <w:shd w:val="clear" w:color="auto" w:fill="82CAAE" w:themeFill="accent5"/>
      </w:tcPr>
    </w:tblStylePr>
    <w:tblStylePr w:type="lastRow">
      <w:rPr>
        <w:b/>
        <w:bCs/>
      </w:rPr>
      <w:tblPr/>
      <w:tcPr>
        <w:tcBorders>
          <w:top w:val="double" w:sz="4" w:space="0" w:color="82CAAE" w:themeColor="accent5"/>
        </w:tcBorders>
      </w:tcPr>
    </w:tblStylePr>
    <w:tblStylePr w:type="firstCol">
      <w:rPr>
        <w:b/>
        <w:bCs/>
      </w:rPr>
    </w:tblStylePr>
    <w:tblStylePr w:type="lastCol">
      <w:rPr>
        <w:b/>
        <w:bCs/>
      </w:rPr>
    </w:tblStylePr>
    <w:tblStylePr w:type="band1Vert">
      <w:tblPr/>
      <w:tcPr>
        <w:shd w:val="clear" w:color="auto" w:fill="E5F4EE" w:themeFill="accent5" w:themeFillTint="33"/>
      </w:tcPr>
    </w:tblStylePr>
    <w:tblStylePr w:type="band1Horz">
      <w:tblPr/>
      <w:tcPr>
        <w:shd w:val="clear" w:color="auto" w:fill="E5F4EE" w:themeFill="accent5" w:themeFillTint="33"/>
      </w:tcPr>
    </w:tblStylePr>
  </w:style>
  <w:style w:type="character" w:styleId="PageNumber">
    <w:name w:val="page number"/>
    <w:basedOn w:val="DefaultParagraphFont"/>
    <w:uiPriority w:val="99"/>
    <w:semiHidden/>
    <w:unhideWhenUsed/>
    <w:rsid w:val="009F7157"/>
  </w:style>
  <w:style w:type="paragraph" w:styleId="Revision">
    <w:name w:val="Revision"/>
    <w:hidden/>
    <w:uiPriority w:val="99"/>
    <w:semiHidden/>
    <w:rsid w:val="00D767F5"/>
    <w:pPr>
      <w:spacing w:after="0" w:line="240" w:lineRule="auto"/>
    </w:pPr>
    <w:rPr>
      <w:color w:val="0D0D0D" w:themeColor="text1"/>
      <w:szCs w:val="24"/>
    </w:rPr>
  </w:style>
  <w:style w:type="character" w:styleId="CommentReference">
    <w:name w:val="annotation reference"/>
    <w:basedOn w:val="DefaultParagraphFont"/>
    <w:uiPriority w:val="99"/>
    <w:semiHidden/>
    <w:unhideWhenUsed/>
    <w:rsid w:val="0092574D"/>
    <w:rPr>
      <w:sz w:val="16"/>
      <w:szCs w:val="16"/>
    </w:rPr>
  </w:style>
  <w:style w:type="paragraph" w:styleId="CommentText">
    <w:name w:val="annotation text"/>
    <w:basedOn w:val="Normal"/>
    <w:link w:val="CommentTextChar"/>
    <w:uiPriority w:val="99"/>
    <w:unhideWhenUsed/>
    <w:rsid w:val="0092574D"/>
    <w:pPr>
      <w:spacing w:line="240" w:lineRule="auto"/>
    </w:pPr>
    <w:rPr>
      <w:sz w:val="20"/>
      <w:szCs w:val="20"/>
    </w:rPr>
  </w:style>
  <w:style w:type="character" w:customStyle="1" w:styleId="CommentTextChar">
    <w:name w:val="Comment Text Char"/>
    <w:basedOn w:val="DefaultParagraphFont"/>
    <w:link w:val="CommentText"/>
    <w:uiPriority w:val="99"/>
    <w:rsid w:val="0092574D"/>
    <w:rPr>
      <w:color w:val="0D0D0D" w:themeColor="text1"/>
      <w:sz w:val="20"/>
      <w:szCs w:val="20"/>
    </w:rPr>
  </w:style>
  <w:style w:type="paragraph" w:styleId="CommentSubject">
    <w:name w:val="annotation subject"/>
    <w:basedOn w:val="CommentText"/>
    <w:next w:val="CommentText"/>
    <w:link w:val="CommentSubjectChar"/>
    <w:uiPriority w:val="99"/>
    <w:semiHidden/>
    <w:unhideWhenUsed/>
    <w:rsid w:val="0092574D"/>
    <w:rPr>
      <w:b/>
      <w:bCs/>
    </w:rPr>
  </w:style>
  <w:style w:type="character" w:customStyle="1" w:styleId="CommentSubjectChar">
    <w:name w:val="Comment Subject Char"/>
    <w:basedOn w:val="CommentTextChar"/>
    <w:link w:val="CommentSubject"/>
    <w:uiPriority w:val="99"/>
    <w:semiHidden/>
    <w:rsid w:val="0092574D"/>
    <w:rPr>
      <w:b/>
      <w:bCs/>
      <w:color w:val="0D0D0D" w:themeColor="text1"/>
      <w:sz w:val="20"/>
      <w:szCs w:val="20"/>
    </w:rPr>
  </w:style>
  <w:style w:type="character" w:styleId="UnresolvedMention">
    <w:name w:val="Unresolved Mention"/>
    <w:basedOn w:val="DefaultParagraphFont"/>
    <w:uiPriority w:val="99"/>
    <w:semiHidden/>
    <w:unhideWhenUsed/>
    <w:rsid w:val="006B0EFF"/>
    <w:rPr>
      <w:color w:val="605E5C"/>
      <w:shd w:val="clear" w:color="auto" w:fill="E1DFDD"/>
    </w:rPr>
  </w:style>
  <w:style w:type="paragraph" w:styleId="ListParagraph">
    <w:name w:val="List Paragraph"/>
    <w:basedOn w:val="Normal"/>
    <w:uiPriority w:val="34"/>
    <w:rsid w:val="0078024A"/>
    <w:pPr>
      <w:spacing w:before="0" w:line="240" w:lineRule="auto"/>
      <w:ind w:left="720"/>
      <w:contextualSpacing/>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765B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IntenseReference">
    <w:name w:val="Intense Reference"/>
    <w:basedOn w:val="DefaultParagraphFont"/>
    <w:uiPriority w:val="32"/>
    <w:rsid w:val="004765BA"/>
    <w:rPr>
      <w:b/>
      <w:bCs/>
      <w:smallCaps/>
      <w:color w:val="1E8BA8" w:themeColor="accent1" w:themeShade="BF"/>
      <w:spacing w:val="5"/>
    </w:rPr>
  </w:style>
  <w:style w:type="paragraph" w:customStyle="1" w:styleId="Standard">
    <w:name w:val="Standard"/>
    <w:rsid w:val="004765BA"/>
    <w:pPr>
      <w:suppressAutoHyphens/>
      <w:autoSpaceDN w:val="0"/>
      <w:spacing w:after="0" w:line="240" w:lineRule="auto"/>
      <w:textAlignment w:val="baseline"/>
    </w:pPr>
    <w:rPr>
      <w:rFonts w:ascii="Liberation Serif" w:eastAsia="NSimSun" w:hAnsi="Liberation Serif" w:cs="Lucida Sans"/>
      <w:kern w:val="3"/>
      <w:szCs w:val="24"/>
      <w:lang w:eastAsia="zh-CN" w:bidi="hi-IN"/>
      <w14:ligatures w14:val="none"/>
    </w:rPr>
  </w:style>
  <w:style w:type="paragraph" w:customStyle="1" w:styleId="msonormal0">
    <w:name w:val="msonormal"/>
    <w:basedOn w:val="Normal"/>
    <w:rsid w:val="004765B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numbering" w:customStyle="1" w:styleId="NoList1">
    <w:name w:val="No List1"/>
    <w:next w:val="NoList"/>
    <w:uiPriority w:val="99"/>
    <w:semiHidden/>
    <w:unhideWhenUsed/>
    <w:rsid w:val="004765BA"/>
  </w:style>
  <w:style w:type="character" w:styleId="PlaceholderText">
    <w:name w:val="Placeholder Text"/>
    <w:basedOn w:val="DefaultParagraphFont"/>
    <w:uiPriority w:val="99"/>
    <w:semiHidden/>
    <w:rsid w:val="00F143E0"/>
    <w:rPr>
      <w:color w:val="666666"/>
    </w:rPr>
  </w:style>
  <w:style w:type="paragraph" w:styleId="TOC5">
    <w:name w:val="toc 5"/>
    <w:basedOn w:val="Normal"/>
    <w:next w:val="Normal"/>
    <w:autoRedefine/>
    <w:uiPriority w:val="39"/>
    <w:unhideWhenUsed/>
    <w:rsid w:val="002674E8"/>
    <w:pPr>
      <w:spacing w:before="0" w:after="100" w:line="278" w:lineRule="auto"/>
      <w:ind w:left="960"/>
    </w:pPr>
    <w:rPr>
      <w:rFonts w:asciiTheme="minorHAnsi" w:eastAsiaTheme="minorEastAsia" w:hAnsiTheme="minorHAnsi"/>
      <w:szCs w:val="24"/>
      <w:lang w:val="en-US"/>
    </w:rPr>
  </w:style>
  <w:style w:type="paragraph" w:styleId="TOC6">
    <w:name w:val="toc 6"/>
    <w:basedOn w:val="Normal"/>
    <w:next w:val="Normal"/>
    <w:autoRedefine/>
    <w:uiPriority w:val="39"/>
    <w:unhideWhenUsed/>
    <w:rsid w:val="002674E8"/>
    <w:pPr>
      <w:spacing w:before="0" w:after="100" w:line="278" w:lineRule="auto"/>
      <w:ind w:left="1200"/>
    </w:pPr>
    <w:rPr>
      <w:rFonts w:asciiTheme="minorHAnsi" w:eastAsiaTheme="minorEastAsia" w:hAnsiTheme="minorHAnsi"/>
      <w:szCs w:val="24"/>
      <w:lang w:val="en-US"/>
    </w:rPr>
  </w:style>
  <w:style w:type="paragraph" w:styleId="TOC7">
    <w:name w:val="toc 7"/>
    <w:basedOn w:val="Normal"/>
    <w:next w:val="Normal"/>
    <w:autoRedefine/>
    <w:uiPriority w:val="39"/>
    <w:unhideWhenUsed/>
    <w:rsid w:val="002674E8"/>
    <w:pPr>
      <w:spacing w:before="0" w:after="100" w:line="278" w:lineRule="auto"/>
      <w:ind w:left="1440"/>
    </w:pPr>
    <w:rPr>
      <w:rFonts w:asciiTheme="minorHAnsi" w:eastAsiaTheme="minorEastAsia" w:hAnsiTheme="minorHAnsi"/>
      <w:szCs w:val="24"/>
      <w:lang w:val="en-US"/>
    </w:rPr>
  </w:style>
  <w:style w:type="paragraph" w:styleId="TOC8">
    <w:name w:val="toc 8"/>
    <w:basedOn w:val="Normal"/>
    <w:next w:val="Normal"/>
    <w:autoRedefine/>
    <w:uiPriority w:val="39"/>
    <w:unhideWhenUsed/>
    <w:rsid w:val="002674E8"/>
    <w:pPr>
      <w:spacing w:before="0" w:after="100" w:line="278" w:lineRule="auto"/>
      <w:ind w:left="1680"/>
    </w:pPr>
    <w:rPr>
      <w:rFonts w:asciiTheme="minorHAnsi" w:eastAsiaTheme="minorEastAsia" w:hAnsiTheme="minorHAnsi"/>
      <w:szCs w:val="24"/>
      <w:lang w:val="en-US"/>
    </w:rPr>
  </w:style>
  <w:style w:type="paragraph" w:styleId="TOC9">
    <w:name w:val="toc 9"/>
    <w:basedOn w:val="Normal"/>
    <w:next w:val="Normal"/>
    <w:autoRedefine/>
    <w:uiPriority w:val="39"/>
    <w:unhideWhenUsed/>
    <w:rsid w:val="002674E8"/>
    <w:pPr>
      <w:spacing w:before="0" w:after="100" w:line="278" w:lineRule="auto"/>
      <w:ind w:left="1920"/>
    </w:pPr>
    <w:rPr>
      <w:rFonts w:asciiTheme="minorHAnsi" w:eastAsiaTheme="minorEastAsia" w:hAnsiTheme="minorHAnsi"/>
      <w:szCs w:val="24"/>
      <w:lang w:val="en-US"/>
    </w:rPr>
  </w:style>
  <w:style w:type="table" w:styleId="ListTable3-Accent5">
    <w:name w:val="List Table 3 Accent 5"/>
    <w:basedOn w:val="TableNormal"/>
    <w:uiPriority w:val="48"/>
    <w:rsid w:val="003D7210"/>
    <w:pPr>
      <w:spacing w:after="0" w:line="240" w:lineRule="auto"/>
    </w:pPr>
    <w:tblPr>
      <w:tblStyleRowBandSize w:val="1"/>
      <w:tblStyleColBandSize w:val="1"/>
      <w:tblBorders>
        <w:top w:val="single" w:sz="4" w:space="0" w:color="82CAAE" w:themeColor="accent5"/>
        <w:left w:val="single" w:sz="4" w:space="0" w:color="82CAAE" w:themeColor="accent5"/>
        <w:bottom w:val="single" w:sz="4" w:space="0" w:color="82CAAE" w:themeColor="accent5"/>
        <w:right w:val="single" w:sz="4" w:space="0" w:color="82CAAE" w:themeColor="accent5"/>
      </w:tblBorders>
    </w:tblPr>
    <w:tblStylePr w:type="firstRow">
      <w:rPr>
        <w:b/>
        <w:bCs/>
        <w:color w:val="FFFFFF" w:themeColor="background1"/>
      </w:rPr>
      <w:tblPr/>
      <w:tcPr>
        <w:shd w:val="clear" w:color="auto" w:fill="82CAAE" w:themeFill="accent5"/>
      </w:tcPr>
    </w:tblStylePr>
    <w:tblStylePr w:type="lastRow">
      <w:rPr>
        <w:b/>
        <w:bCs/>
      </w:rPr>
      <w:tblPr/>
      <w:tcPr>
        <w:tcBorders>
          <w:top w:val="double" w:sz="4" w:space="0" w:color="82CAAE"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82CAAE" w:themeColor="accent5"/>
          <w:right w:val="single" w:sz="4" w:space="0" w:color="82CAAE" w:themeColor="accent5"/>
        </w:tcBorders>
      </w:tcPr>
    </w:tblStylePr>
    <w:tblStylePr w:type="band1Horz">
      <w:tblPr/>
      <w:tcPr>
        <w:tcBorders>
          <w:top w:val="single" w:sz="4" w:space="0" w:color="82CAAE" w:themeColor="accent5"/>
          <w:bottom w:val="single" w:sz="4" w:space="0" w:color="82CAAE"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82CAAE" w:themeColor="accent5"/>
          <w:left w:val="nil"/>
        </w:tcBorders>
      </w:tcPr>
    </w:tblStylePr>
    <w:tblStylePr w:type="swCell">
      <w:tblPr/>
      <w:tcPr>
        <w:tcBorders>
          <w:top w:val="double" w:sz="4" w:space="0" w:color="82CAAE"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736190">
      <w:bodyDiv w:val="1"/>
      <w:marLeft w:val="0"/>
      <w:marRight w:val="0"/>
      <w:marTop w:val="0"/>
      <w:marBottom w:val="0"/>
      <w:divBdr>
        <w:top w:val="none" w:sz="0" w:space="0" w:color="auto"/>
        <w:left w:val="none" w:sz="0" w:space="0" w:color="auto"/>
        <w:bottom w:val="none" w:sz="0" w:space="0" w:color="auto"/>
        <w:right w:val="none" w:sz="0" w:space="0" w:color="auto"/>
      </w:divBdr>
      <w:divsChild>
        <w:div w:id="381249281">
          <w:marLeft w:val="0"/>
          <w:marRight w:val="0"/>
          <w:marTop w:val="0"/>
          <w:marBottom w:val="0"/>
          <w:divBdr>
            <w:top w:val="none" w:sz="0" w:space="0" w:color="auto"/>
            <w:left w:val="none" w:sz="0" w:space="0" w:color="auto"/>
            <w:bottom w:val="none" w:sz="0" w:space="0" w:color="auto"/>
            <w:right w:val="none" w:sz="0" w:space="0" w:color="auto"/>
          </w:divBdr>
        </w:div>
        <w:div w:id="1023364325">
          <w:marLeft w:val="0"/>
          <w:marRight w:val="0"/>
          <w:marTop w:val="0"/>
          <w:marBottom w:val="0"/>
          <w:divBdr>
            <w:top w:val="none" w:sz="0" w:space="0" w:color="auto"/>
            <w:left w:val="none" w:sz="0" w:space="0" w:color="auto"/>
            <w:bottom w:val="none" w:sz="0" w:space="0" w:color="auto"/>
            <w:right w:val="none" w:sz="0" w:space="0" w:color="auto"/>
          </w:divBdr>
        </w:div>
      </w:divsChild>
    </w:div>
    <w:div w:id="215750204">
      <w:bodyDiv w:val="1"/>
      <w:marLeft w:val="0"/>
      <w:marRight w:val="0"/>
      <w:marTop w:val="0"/>
      <w:marBottom w:val="0"/>
      <w:divBdr>
        <w:top w:val="none" w:sz="0" w:space="0" w:color="auto"/>
        <w:left w:val="none" w:sz="0" w:space="0" w:color="auto"/>
        <w:bottom w:val="none" w:sz="0" w:space="0" w:color="auto"/>
        <w:right w:val="none" w:sz="0" w:space="0" w:color="auto"/>
      </w:divBdr>
      <w:divsChild>
        <w:div w:id="978075821">
          <w:marLeft w:val="0"/>
          <w:marRight w:val="0"/>
          <w:marTop w:val="0"/>
          <w:marBottom w:val="0"/>
          <w:divBdr>
            <w:top w:val="none" w:sz="0" w:space="0" w:color="auto"/>
            <w:left w:val="none" w:sz="0" w:space="0" w:color="auto"/>
            <w:bottom w:val="none" w:sz="0" w:space="0" w:color="auto"/>
            <w:right w:val="none" w:sz="0" w:space="0" w:color="auto"/>
          </w:divBdr>
        </w:div>
        <w:div w:id="1513489779">
          <w:marLeft w:val="0"/>
          <w:marRight w:val="0"/>
          <w:marTop w:val="0"/>
          <w:marBottom w:val="0"/>
          <w:divBdr>
            <w:top w:val="none" w:sz="0" w:space="0" w:color="auto"/>
            <w:left w:val="none" w:sz="0" w:space="0" w:color="auto"/>
            <w:bottom w:val="none" w:sz="0" w:space="0" w:color="auto"/>
            <w:right w:val="none" w:sz="0" w:space="0" w:color="auto"/>
          </w:divBdr>
        </w:div>
      </w:divsChild>
    </w:div>
    <w:div w:id="304967512">
      <w:bodyDiv w:val="1"/>
      <w:marLeft w:val="0"/>
      <w:marRight w:val="0"/>
      <w:marTop w:val="0"/>
      <w:marBottom w:val="0"/>
      <w:divBdr>
        <w:top w:val="none" w:sz="0" w:space="0" w:color="auto"/>
        <w:left w:val="none" w:sz="0" w:space="0" w:color="auto"/>
        <w:bottom w:val="none" w:sz="0" w:space="0" w:color="auto"/>
        <w:right w:val="none" w:sz="0" w:space="0" w:color="auto"/>
      </w:divBdr>
    </w:div>
    <w:div w:id="969897615">
      <w:bodyDiv w:val="1"/>
      <w:marLeft w:val="0"/>
      <w:marRight w:val="0"/>
      <w:marTop w:val="0"/>
      <w:marBottom w:val="0"/>
      <w:divBdr>
        <w:top w:val="none" w:sz="0" w:space="0" w:color="auto"/>
        <w:left w:val="none" w:sz="0" w:space="0" w:color="auto"/>
        <w:bottom w:val="none" w:sz="0" w:space="0" w:color="auto"/>
        <w:right w:val="none" w:sz="0" w:space="0" w:color="auto"/>
      </w:divBdr>
    </w:div>
    <w:div w:id="1097286524">
      <w:bodyDiv w:val="1"/>
      <w:marLeft w:val="0"/>
      <w:marRight w:val="0"/>
      <w:marTop w:val="0"/>
      <w:marBottom w:val="0"/>
      <w:divBdr>
        <w:top w:val="none" w:sz="0" w:space="0" w:color="auto"/>
        <w:left w:val="none" w:sz="0" w:space="0" w:color="auto"/>
        <w:bottom w:val="none" w:sz="0" w:space="0" w:color="auto"/>
        <w:right w:val="none" w:sz="0" w:space="0" w:color="auto"/>
      </w:divBdr>
    </w:div>
    <w:div w:id="1413888662">
      <w:bodyDiv w:val="1"/>
      <w:marLeft w:val="0"/>
      <w:marRight w:val="0"/>
      <w:marTop w:val="0"/>
      <w:marBottom w:val="0"/>
      <w:divBdr>
        <w:top w:val="none" w:sz="0" w:space="0" w:color="auto"/>
        <w:left w:val="none" w:sz="0" w:space="0" w:color="auto"/>
        <w:bottom w:val="none" w:sz="0" w:space="0" w:color="auto"/>
        <w:right w:val="none" w:sz="0" w:space="0" w:color="auto"/>
      </w:divBdr>
      <w:divsChild>
        <w:div w:id="1743748497">
          <w:marLeft w:val="446"/>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oter" Target="footer3.xm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image" Target="media/image5.jpe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image" Target="media/image9.jpe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8.jpeg"/><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yperlink" Target="https://docs.microsoft.com/en-us/windows/desktop/fileio/basic-and-dynamic-disk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7.jpe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enang\Downloads\new%20word\QAWordTemplate_BlackBL_June2024_v2.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78EF0907CF40A5ACA1BA2C5632FE27"/>
        <w:category>
          <w:name w:val="General"/>
          <w:gallery w:val="placeholder"/>
        </w:category>
        <w:types>
          <w:type w:val="bbPlcHdr"/>
        </w:types>
        <w:behaviors>
          <w:behavior w:val="content"/>
        </w:behaviors>
        <w:guid w:val="{2DDA1E1B-711C-4814-84D6-63AC13BBB206}"/>
      </w:docPartPr>
      <w:docPartBody>
        <w:p w:rsidR="00001019" w:rsidRDefault="00D628A1" w:rsidP="00D628A1">
          <w:pPr>
            <w:pStyle w:val="0778EF0907CF40A5ACA1BA2C5632FE274"/>
          </w:pPr>
          <w:r w:rsidRPr="00F143E0">
            <w:rPr>
              <w:rStyle w:val="PlaceholderText"/>
              <w:rFonts w:asciiTheme="minorHAnsi" w:hAnsiTheme="minorHAnsi"/>
            </w:rPr>
            <w:t>Enter value.</w:t>
          </w:r>
        </w:p>
      </w:docPartBody>
    </w:docPart>
    <w:docPart>
      <w:docPartPr>
        <w:name w:val="A66084D44B1F4647ABBC44D13FD5CBD0"/>
        <w:category>
          <w:name w:val="General"/>
          <w:gallery w:val="placeholder"/>
        </w:category>
        <w:types>
          <w:type w:val="bbPlcHdr"/>
        </w:types>
        <w:behaviors>
          <w:behavior w:val="content"/>
        </w:behaviors>
        <w:guid w:val="{A3A81A97-8A1C-4CB3-AEC0-766D75820029}"/>
      </w:docPartPr>
      <w:docPartBody>
        <w:p w:rsidR="00001019" w:rsidRDefault="00D628A1" w:rsidP="00D628A1">
          <w:pPr>
            <w:pStyle w:val="A66084D44B1F4647ABBC44D13FD5CBD03"/>
          </w:pPr>
          <w:r w:rsidRPr="00F143E0">
            <w:rPr>
              <w:rStyle w:val="PlaceholderText"/>
              <w:rFonts w:asciiTheme="minorHAnsi" w:hAnsiTheme="minorHAnsi"/>
            </w:rPr>
            <w:t>Enter value.</w:t>
          </w:r>
        </w:p>
      </w:docPartBody>
    </w:docPart>
    <w:docPart>
      <w:docPartPr>
        <w:name w:val="ACEA3E508919451A97027AF5C9278E70"/>
        <w:category>
          <w:name w:val="General"/>
          <w:gallery w:val="placeholder"/>
        </w:category>
        <w:types>
          <w:type w:val="bbPlcHdr"/>
        </w:types>
        <w:behaviors>
          <w:behavior w:val="content"/>
        </w:behaviors>
        <w:guid w:val="{7238C03C-B576-44C8-98A6-B20021930302}"/>
      </w:docPartPr>
      <w:docPartBody>
        <w:p w:rsidR="00001019" w:rsidRDefault="00D628A1" w:rsidP="00D628A1">
          <w:pPr>
            <w:pStyle w:val="ACEA3E508919451A97027AF5C9278E703"/>
          </w:pPr>
          <w:r w:rsidRPr="00F143E0">
            <w:rPr>
              <w:rStyle w:val="PlaceholderText"/>
              <w:rFonts w:asciiTheme="minorHAnsi" w:hAnsiTheme="minorHAnsi"/>
            </w:rPr>
            <w:t>Enter value</w:t>
          </w:r>
          <w:r w:rsidRPr="00D70D1D">
            <w:rPr>
              <w:rStyle w:val="PlaceholderText"/>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igtree">
    <w:altName w:val="Figtree"/>
    <w:panose1 w:val="00000000000000000000"/>
    <w:charset w:val="00"/>
    <w:family w:val="auto"/>
    <w:pitch w:val="variable"/>
    <w:sig w:usb0="A000006F" w:usb1="0000007B" w:usb2="00000000" w:usb3="00000000" w:csb0="00000093" w:csb1="00000000"/>
  </w:font>
  <w:font w:name="Montserrat">
    <w:panose1 w:val="00000500000000000000"/>
    <w:charset w:val="00"/>
    <w:family w:val="auto"/>
    <w:pitch w:val="variable"/>
    <w:sig w:usb0="A00002FF" w:usb1="4000207B" w:usb2="00000000" w:usb3="00000000" w:csb0="00000197" w:csb1="00000000"/>
  </w:font>
  <w:font w:name="Arial">
    <w:panose1 w:val="020B0604020202020204"/>
    <w:charset w:val="00"/>
    <w:family w:val="swiss"/>
    <w:pitch w:val="variable"/>
    <w:sig w:usb0="E0002EFF" w:usb1="C000785B" w:usb2="00000009" w:usb3="00000000" w:csb0="000001FF" w:csb1="00000000"/>
  </w:font>
  <w:font w:name="Figtree ExtraBold">
    <w:panose1 w:val="00000000000000000000"/>
    <w:charset w:val="00"/>
    <w:family w:val="auto"/>
    <w:pitch w:val="variable"/>
    <w:sig w:usb0="A000006F" w:usb1="0000007B" w:usb2="00000000" w:usb3="00000000" w:csb0="00000093" w:csb1="00000000"/>
  </w:font>
  <w:font w:name="Figtree SemiBold">
    <w:panose1 w:val="00000000000000000000"/>
    <w:charset w:val="00"/>
    <w:family w:val="auto"/>
    <w:pitch w:val="variable"/>
    <w:sig w:usb0="A000006F" w:usb1="0000007B" w:usb2="00000000" w:usb3="00000000" w:csb0="00000093" w:csb1="00000000"/>
  </w:font>
  <w:font w:name="Figtree Light">
    <w:panose1 w:val="00000000000000000000"/>
    <w:charset w:val="00"/>
    <w:family w:val="auto"/>
    <w:pitch w:val="variable"/>
    <w:sig w:usb0="A000006F" w:usb1="0000007B" w:usb2="00000000" w:usb3="00000000" w:csb0="00000093" w:csb1="00000000"/>
  </w:font>
  <w:font w:name="Montserrat Light">
    <w:panose1 w:val="00000400000000000000"/>
    <w:charset w:val="00"/>
    <w:family w:val="auto"/>
    <w:pitch w:val="variable"/>
    <w:sig w:usb0="2000020F" w:usb1="00000003" w:usb2="00000000" w:usb3="00000000" w:csb0="00000197"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8A1"/>
    <w:rsid w:val="0000077F"/>
    <w:rsid w:val="00001019"/>
    <w:rsid w:val="002066B2"/>
    <w:rsid w:val="003A26BB"/>
    <w:rsid w:val="003F030B"/>
    <w:rsid w:val="00736DFA"/>
    <w:rsid w:val="00BA002D"/>
    <w:rsid w:val="00BB18CB"/>
    <w:rsid w:val="00D628A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628A1"/>
    <w:rPr>
      <w:color w:val="666666"/>
    </w:rPr>
  </w:style>
  <w:style w:type="paragraph" w:customStyle="1" w:styleId="ACEA3E508919451A97027AF5C9278E703">
    <w:name w:val="ACEA3E508919451A97027AF5C9278E703"/>
    <w:rsid w:val="00D628A1"/>
    <w:pPr>
      <w:spacing w:after="0" w:line="240" w:lineRule="auto"/>
      <w:ind w:left="720"/>
      <w:contextualSpacing/>
    </w:pPr>
    <w:rPr>
      <w:rFonts w:ascii="Times New Roman" w:eastAsia="Times New Roman" w:hAnsi="Times New Roman" w:cs="Times New Roman"/>
      <w:kern w:val="0"/>
      <w:szCs w:val="28"/>
      <w14:ligatures w14:val="none"/>
    </w:rPr>
  </w:style>
  <w:style w:type="paragraph" w:customStyle="1" w:styleId="0778EF0907CF40A5ACA1BA2C5632FE274">
    <w:name w:val="0778EF0907CF40A5ACA1BA2C5632FE274"/>
    <w:rsid w:val="00D628A1"/>
    <w:pPr>
      <w:spacing w:after="0" w:line="240" w:lineRule="auto"/>
      <w:ind w:left="720"/>
      <w:contextualSpacing/>
    </w:pPr>
    <w:rPr>
      <w:rFonts w:ascii="Times New Roman" w:eastAsia="Times New Roman" w:hAnsi="Times New Roman" w:cs="Times New Roman"/>
      <w:kern w:val="0"/>
      <w:szCs w:val="28"/>
      <w14:ligatures w14:val="none"/>
    </w:rPr>
  </w:style>
  <w:style w:type="paragraph" w:customStyle="1" w:styleId="A66084D44B1F4647ABBC44D13FD5CBD03">
    <w:name w:val="A66084D44B1F4647ABBC44D13FD5CBD03"/>
    <w:rsid w:val="00D628A1"/>
    <w:pPr>
      <w:spacing w:after="0" w:line="240" w:lineRule="auto"/>
      <w:ind w:left="720"/>
      <w:contextualSpacing/>
    </w:pPr>
    <w:rPr>
      <w:rFonts w:ascii="Times New Roman" w:eastAsia="Times New Roman" w:hAnsi="Times New Roman" w:cs="Times New Roman"/>
      <w:kern w:val="0"/>
      <w:szCs w:val="28"/>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QA new">
      <a:dk1>
        <a:srgbClr val="0D0D0D"/>
      </a:dk1>
      <a:lt1>
        <a:sysClr val="window" lastClr="FFFFFF"/>
      </a:lt1>
      <a:dk2>
        <a:srgbClr val="0D0D0D"/>
      </a:dk2>
      <a:lt2>
        <a:srgbClr val="F2F2F2"/>
      </a:lt2>
      <a:accent1>
        <a:srgbClr val="2FB7DA"/>
      </a:accent1>
      <a:accent2>
        <a:srgbClr val="FCAC69"/>
      </a:accent2>
      <a:accent3>
        <a:srgbClr val="9E84F5"/>
      </a:accent3>
      <a:accent4>
        <a:srgbClr val="FC5B61"/>
      </a:accent4>
      <a:accent5>
        <a:srgbClr val="82CAAE"/>
      </a:accent5>
      <a:accent6>
        <a:srgbClr val="FFDC57"/>
      </a:accent6>
      <a:hlink>
        <a:srgbClr val="467886"/>
      </a:hlink>
      <a:folHlink>
        <a:srgbClr val="96607D"/>
      </a:folHlink>
    </a:clrScheme>
    <a:fontScheme name="QA - Theme font Figtree">
      <a:majorFont>
        <a:latin typeface="Figtree ExtraBold"/>
        <a:ea typeface=""/>
        <a:cs typeface=""/>
      </a:majorFont>
      <a:minorFont>
        <a:latin typeface="Figtree"/>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b7c3fc1-ccd5-477b-94a4-7b6dc96a8d59">
      <Terms xmlns="http://schemas.microsoft.com/office/infopath/2007/PartnerControls"/>
    </lcf76f155ced4ddcb4097134ff3c332f>
    <TaxCatchAll xmlns="9e706368-9a73-4dcc-9221-b8fc62424fbc"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A117C33DDE971642A3AD62E1BE8FB4A8" ma:contentTypeVersion="19" ma:contentTypeDescription="Create a new document." ma:contentTypeScope="" ma:versionID="d02769d2ab7b1bcec9542bdd271fc7e9">
  <xsd:schema xmlns:xsd="http://www.w3.org/2001/XMLSchema" xmlns:xs="http://www.w3.org/2001/XMLSchema" xmlns:p="http://schemas.microsoft.com/office/2006/metadata/properties" xmlns:ns2="eb7c3fc1-ccd5-477b-94a4-7b6dc96a8d59" xmlns:ns3="9e706368-9a73-4dcc-9221-b8fc62424fbc" targetNamespace="http://schemas.microsoft.com/office/2006/metadata/properties" ma:root="true" ma:fieldsID="a1c8b2b3a1f44c45521bccb52bcb96c1" ns2:_="" ns3:_="">
    <xsd:import namespace="eb7c3fc1-ccd5-477b-94a4-7b6dc96a8d59"/>
    <xsd:import namespace="9e706368-9a73-4dcc-9221-b8fc62424fb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3:SharedWithUsers" minOccurs="0"/>
                <xsd:element ref="ns3:SharedWithDetail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c3fc1-ccd5-477b-94a4-7b6dc96a8d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5f1f1f9-0179-4c93-b971-8e9741e0450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e706368-9a73-4dcc-9221-b8fc62424fbc"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80d56f4e-fc78-4139-b8cb-10eb5f78ae8a}" ma:internalName="TaxCatchAll" ma:showField="CatchAllData" ma:web="9e706368-9a73-4dcc-9221-b8fc62424fb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EF956C6-2A7C-438B-ACF2-9A85252697A5}">
  <ds:schemaRefs>
    <ds:schemaRef ds:uri="http://schemas.microsoft.com/sharepoint/v3/contenttype/forms"/>
  </ds:schemaRefs>
</ds:datastoreItem>
</file>

<file path=customXml/itemProps2.xml><?xml version="1.0" encoding="utf-8"?>
<ds:datastoreItem xmlns:ds="http://schemas.openxmlformats.org/officeDocument/2006/customXml" ds:itemID="{F5997309-FACA-442A-8A47-89BAD725A418}">
  <ds:schemaRefs>
    <ds:schemaRef ds:uri="http://schemas.openxmlformats.org/officeDocument/2006/bibliography"/>
  </ds:schemaRefs>
</ds:datastoreItem>
</file>

<file path=customXml/itemProps3.xml><?xml version="1.0" encoding="utf-8"?>
<ds:datastoreItem xmlns:ds="http://schemas.openxmlformats.org/officeDocument/2006/customXml" ds:itemID="{6367B603-3B12-42EB-A71C-92DF23C6A36D}">
  <ds:schemaRefs>
    <ds:schemaRef ds:uri="http://schemas.microsoft.com/office/2006/documentManagement/types"/>
    <ds:schemaRef ds:uri="http://schemas.microsoft.com/office/infopath/2007/PartnerControls"/>
    <ds:schemaRef ds:uri="http://purl.org/dc/elements/1.1/"/>
    <ds:schemaRef ds:uri="http://schemas.microsoft.com/office/2006/metadata/properties"/>
    <ds:schemaRef ds:uri="eb7c3fc1-ccd5-477b-94a4-7b6dc96a8d59"/>
    <ds:schemaRef ds:uri="http://purl.org/dc/terms/"/>
    <ds:schemaRef ds:uri="http://schemas.openxmlformats.org/package/2006/metadata/core-properties"/>
    <ds:schemaRef ds:uri="9e706368-9a73-4dcc-9221-b8fc62424fbc"/>
    <ds:schemaRef ds:uri="http://www.w3.org/XML/1998/namespace"/>
    <ds:schemaRef ds:uri="http://purl.org/dc/dcmitype/"/>
  </ds:schemaRefs>
</ds:datastoreItem>
</file>

<file path=customXml/itemProps4.xml><?xml version="1.0" encoding="utf-8"?>
<ds:datastoreItem xmlns:ds="http://schemas.openxmlformats.org/officeDocument/2006/customXml" ds:itemID="{D53A3E41-03F4-4279-88DE-3CB77D6DF75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c3fc1-ccd5-477b-94a4-7b6dc96a8d59"/>
    <ds:schemaRef ds:uri="9e706368-9a73-4dcc-9221-b8fc62424f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QAWordTemplate_BlackBL_June2024_v2</Template>
  <TotalTime>1177</TotalTime>
  <Pages>59</Pages>
  <Words>9158</Words>
  <Characters>52203</Characters>
  <Application>Microsoft Office Word</Application>
  <DocSecurity>0</DocSecurity>
  <Lines>435</Lines>
  <Paragraphs>122</Paragraphs>
  <ScaleCrop>false</ScaleCrop>
  <HeadingPairs>
    <vt:vector size="2" baseType="variant">
      <vt:variant>
        <vt:lpstr>Title</vt:lpstr>
      </vt:variant>
      <vt:variant>
        <vt:i4>1</vt:i4>
      </vt:variant>
    </vt:vector>
  </HeadingPairs>
  <TitlesOfParts>
    <vt:vector size="1" baseType="lpstr">
      <vt:lpstr/>
    </vt:vector>
  </TitlesOfParts>
  <Company>QA</Company>
  <LinksUpToDate>false</LinksUpToDate>
  <CharactersWithSpaces>61239</CharactersWithSpaces>
  <SharedDoc>false</SharedDoc>
  <HLinks>
    <vt:vector size="30" baseType="variant">
      <vt:variant>
        <vt:i4>4587554</vt:i4>
      </vt:variant>
      <vt:variant>
        <vt:i4>27</vt:i4>
      </vt:variant>
      <vt:variant>
        <vt:i4>0</vt:i4>
      </vt:variant>
      <vt:variant>
        <vt:i4>5</vt:i4>
      </vt:variant>
      <vt:variant>
        <vt:lpwstr>mailto:platforms&amp;publishing@qa.com</vt:lpwstr>
      </vt:variant>
      <vt:variant>
        <vt:lpwstr/>
      </vt:variant>
      <vt:variant>
        <vt:i4>1441849</vt:i4>
      </vt:variant>
      <vt:variant>
        <vt:i4>20</vt:i4>
      </vt:variant>
      <vt:variant>
        <vt:i4>0</vt:i4>
      </vt:variant>
      <vt:variant>
        <vt:i4>5</vt:i4>
      </vt:variant>
      <vt:variant>
        <vt:lpwstr/>
      </vt:variant>
      <vt:variant>
        <vt:lpwstr>_Toc176771907</vt:lpwstr>
      </vt:variant>
      <vt:variant>
        <vt:i4>1441849</vt:i4>
      </vt:variant>
      <vt:variant>
        <vt:i4>14</vt:i4>
      </vt:variant>
      <vt:variant>
        <vt:i4>0</vt:i4>
      </vt:variant>
      <vt:variant>
        <vt:i4>5</vt:i4>
      </vt:variant>
      <vt:variant>
        <vt:lpwstr/>
      </vt:variant>
      <vt:variant>
        <vt:lpwstr>_Toc176771906</vt:lpwstr>
      </vt:variant>
      <vt:variant>
        <vt:i4>1441849</vt:i4>
      </vt:variant>
      <vt:variant>
        <vt:i4>8</vt:i4>
      </vt:variant>
      <vt:variant>
        <vt:i4>0</vt:i4>
      </vt:variant>
      <vt:variant>
        <vt:i4>5</vt:i4>
      </vt:variant>
      <vt:variant>
        <vt:lpwstr/>
      </vt:variant>
      <vt:variant>
        <vt:lpwstr>_Toc176771905</vt:lpwstr>
      </vt:variant>
      <vt:variant>
        <vt:i4>1441849</vt:i4>
      </vt:variant>
      <vt:variant>
        <vt:i4>2</vt:i4>
      </vt:variant>
      <vt:variant>
        <vt:i4>0</vt:i4>
      </vt:variant>
      <vt:variant>
        <vt:i4>5</vt:i4>
      </vt:variant>
      <vt:variant>
        <vt:lpwstr/>
      </vt:variant>
      <vt:variant>
        <vt:lpwstr>_Toc176771904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Renang, Antonia</dc:creator>
  <cp:keywords/>
  <dc:description/>
  <cp:lastModifiedBy>Feist, Ella</cp:lastModifiedBy>
  <cp:revision>287</cp:revision>
  <cp:lastPrinted>2025-08-07T09:45:00Z</cp:lastPrinted>
  <dcterms:created xsi:type="dcterms:W3CDTF">2025-06-11T09:40:00Z</dcterms:created>
  <dcterms:modified xsi:type="dcterms:W3CDTF">2025-08-07T09:45:00Z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0x010100A117C33DDE971642A3AD62E1BE8FB4A8</vt:lpwstr>
  </property>
  <property fmtid="{D5CDD505-2E9C-101B-9397-08002B2CF9AE}" pid="3" name="MediaServiceImageTags">
    <vt:lpwstr/>
  </property>
</Properties>
</file>